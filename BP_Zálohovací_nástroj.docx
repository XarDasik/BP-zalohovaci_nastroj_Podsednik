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8787"/>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5FCDFB81"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320CA0F6" w14:textId="77777777" w:rsidR="00D23655" w:rsidRPr="00666ACD" w:rsidRDefault="00D23655" w:rsidP="00AE73A9">
      <w:pPr>
        <w:rPr>
          <w:rFonts w:ascii="Times New Roman" w:hAnsi="Times New Roman"/>
        </w:rPr>
      </w:pPr>
    </w:p>
    <w:p w14:paraId="2987C740" w14:textId="14D58EE5" w:rsidR="00D23655" w:rsidRPr="00666ACD" w:rsidRDefault="00D23655" w:rsidP="00AE73A9">
      <w:pPr>
        <w:rPr>
          <w:rFonts w:ascii="Times New Roman" w:hAnsi="Times New Roman"/>
        </w:rPr>
      </w:pPr>
    </w:p>
    <w:tbl>
      <w:tblPr>
        <w:tblW w:w="5000" w:type="pct"/>
        <w:tblLook w:val="01E0" w:firstRow="1" w:lastRow="1" w:firstColumn="1" w:lastColumn="1" w:noHBand="0" w:noVBand="0"/>
      </w:tblPr>
      <w:tblGrid>
        <w:gridCol w:w="8787"/>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A backup tool based on specific requirements</w:t>
            </w:r>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23648D25" w:rsidR="00D23655" w:rsidRPr="00666ACD" w:rsidRDefault="00D23655" w:rsidP="00136837">
            <w:pPr>
              <w:rPr>
                <w:rFonts w:ascii="Times New Roman" w:hAnsi="Times New Roman"/>
              </w:rPr>
            </w:pPr>
            <w:r w:rsidRPr="00666ACD">
              <w:rPr>
                <w:rStyle w:val="StylArial145bzarovnnnastedChar"/>
                <w:rFonts w:ascii="Times New Roman" w:hAnsi="Times New Roman"/>
              </w:rPr>
              <w:t xml:space="preserve">Author: </w:t>
            </w:r>
            <w:bookmarkStart w:id="0" w:name="name"/>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1DFD892"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45AF2435" w14:textId="74C95A85" w:rsidR="00004B70" w:rsidRPr="008A5BA6" w:rsidRDefault="00D23655" w:rsidP="008A5BA6">
      <w:pPr>
        <w:rPr>
          <w:rFonts w:ascii="Times New Roman" w:hAnsi="Times New Roman"/>
        </w:rPr>
      </w:pPr>
      <w:r w:rsidRPr="00666ACD">
        <w:rPr>
          <w:rFonts w:ascii="Times New Roman" w:hAnsi="Times New Roman"/>
        </w:rPr>
        <w:br w:type="page"/>
      </w:r>
      <w:r w:rsidR="000C3A40">
        <w:rPr>
          <w:rFonts w:ascii="Times New Roman" w:hAnsi="Times New Roman"/>
          <w:noProof/>
        </w:rPr>
        <w:lastRenderedPageBreak/>
        <w:drawing>
          <wp:inline distT="0" distB="0" distL="0" distR="0" wp14:anchorId="188E35FA" wp14:editId="0463693F">
            <wp:extent cx="5581650" cy="770509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7705090"/>
                    </a:xfrm>
                    <a:prstGeom prst="rect">
                      <a:avLst/>
                    </a:prstGeom>
                    <a:noFill/>
                    <a:ln>
                      <a:noFill/>
                    </a:ln>
                  </pic:spPr>
                </pic:pic>
              </a:graphicData>
            </a:graphic>
          </wp:inline>
        </w:drawing>
      </w:r>
      <w:r w:rsidR="008A5BA6" w:rsidRPr="008A5BA6">
        <w:rPr>
          <w:rFonts w:ascii="Times New Roman" w:hAnsi="Times New Roman"/>
        </w:rPr>
        <w:t xml:space="preserve"> </w:t>
      </w:r>
    </w:p>
    <w:p w14:paraId="6B0CE9A8" w14:textId="40BCBE41" w:rsidR="00B746B7" w:rsidRPr="00666ACD" w:rsidRDefault="000C3A40" w:rsidP="00BC793A">
      <w:pPr>
        <w:pStyle w:val="normlntext"/>
      </w:pPr>
      <w:r>
        <w:rPr>
          <w:noProof/>
        </w:rPr>
        <w:lastRenderedPageBreak/>
        <w:drawing>
          <wp:inline distT="0" distB="0" distL="0" distR="0" wp14:anchorId="1D93E13C" wp14:editId="36C8644D">
            <wp:extent cx="5581650" cy="775271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7752715"/>
                    </a:xfrm>
                    <a:prstGeom prst="rect">
                      <a:avLst/>
                    </a:prstGeom>
                    <a:noFill/>
                    <a:ln>
                      <a:noFill/>
                    </a:ln>
                  </pic:spPr>
                </pic:pic>
              </a:graphicData>
            </a:graphic>
          </wp:inline>
        </w:drawing>
      </w: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3B7ABD01" w14:textId="10C2FA82" w:rsidR="003D57D4" w:rsidRDefault="003D57D4" w:rsidP="003D57D4">
      <w:pPr>
        <w:pStyle w:val="normlntext"/>
      </w:pPr>
      <w:r w:rsidRPr="003D57D4">
        <w:t>The bachelor thesis deals with the development of a backup tool based on customer</w:t>
      </w:r>
      <w:r w:rsidR="008A5BA6" w:rsidRPr="003D57D4">
        <w:t>’</w:t>
      </w:r>
      <w:r w:rsidRPr="003D57D4">
        <w:t>s specific requirements. Firstly, the thesis focuses on an analysis of other backup tools that are available for free and determines whether they meet customer</w:t>
      </w:r>
      <w:r w:rsidR="008A5BA6" w:rsidRPr="003D57D4">
        <w:t>’</w:t>
      </w:r>
      <w:r w:rsidRPr="003D57D4">
        <w:t>s requirements. Secondly, it describes customer’</w:t>
      </w:r>
      <w:r>
        <w:t>s</w:t>
      </w:r>
      <w:r w:rsidRPr="003D57D4">
        <w:t xml:space="preserve"> requirements and the methodology of the application development solution, i.e. the progress during the process of writing the thesis. Lastly, the bachelor thesis aims at the solution of the work done, the instruments which helped during the</w:t>
      </w:r>
      <w:r w:rsidR="00644D1B">
        <w:t> </w:t>
      </w:r>
      <w:r w:rsidRPr="003D57D4">
        <w:t>implementation, and finally, the description of the created solution.</w:t>
      </w:r>
    </w:p>
    <w:p w14:paraId="630A8F17" w14:textId="2D5127A2"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Key</w:t>
      </w:r>
      <w:r w:rsidR="003D57D4">
        <w:rPr>
          <w:rFonts w:ascii="Times New Roman" w:hAnsi="Times New Roman"/>
          <w:i/>
        </w:rPr>
        <w:t xml:space="preserve"> </w:t>
      </w:r>
      <w:r w:rsidRPr="00666ACD">
        <w:rPr>
          <w:rFonts w:ascii="Times New Roman" w:hAnsi="Times New Roman"/>
          <w:i/>
        </w:rPr>
        <w:t>words:</w:t>
      </w:r>
      <w:r w:rsidR="003D57D4" w:rsidRPr="003D57D4">
        <w:t xml:space="preserve"> </w:t>
      </w:r>
      <w:r w:rsidR="003D57D4" w:rsidRPr="003D57D4">
        <w:rPr>
          <w:rFonts w:ascii="Times New Roman" w:hAnsi="Times New Roman"/>
          <w:i/>
        </w:rPr>
        <w:t>Backup, .NET framework, C#</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8787"/>
      </w:tblGrid>
      <w:tr w:rsidR="0092160D" w:rsidRPr="00666ACD" w14:paraId="2816A0F7" w14:textId="77777777" w:rsidTr="000E19A8">
        <w:trPr>
          <w:trHeight w:val="3168"/>
        </w:trPr>
        <w:tc>
          <w:tcPr>
            <w:tcW w:w="5000" w:type="pct"/>
          </w:tcPr>
          <w:p w14:paraId="34C23D16" w14:textId="7073709C" w:rsidR="0092160D" w:rsidRDefault="0092160D" w:rsidP="00AA3DEB">
            <w:pPr>
              <w:pStyle w:val="normlntext"/>
            </w:pPr>
            <w:r w:rsidRPr="00666ACD">
              <w:lastRenderedPageBreak/>
              <w:t>Poděkování</w:t>
            </w:r>
          </w:p>
          <w:p w14:paraId="17B3FA06" w14:textId="77777777" w:rsidR="008A5BA6" w:rsidRPr="00666ACD" w:rsidRDefault="008A5BA6" w:rsidP="000E19A8">
            <w:pPr>
              <w:jc w:val="both"/>
              <w:rPr>
                <w:rFonts w:ascii="Times New Roman" w:hAnsi="Times New Roman"/>
              </w:rPr>
            </w:pPr>
          </w:p>
          <w:p w14:paraId="1AAE343C" w14:textId="11BD03E1" w:rsidR="0092160D" w:rsidRPr="00AA3DEB" w:rsidRDefault="000C1743" w:rsidP="00AA3DEB">
            <w:pPr>
              <w:pStyle w:val="normlntext"/>
            </w:pPr>
            <w:r w:rsidRPr="00AA3DEB">
              <w:t xml:space="preserve">Velice děkuji RNDr. Marku Vajglovi, Ph.D. za ochotné vedení, trpělivost a konstruktivní kritiku při vedení mé bakalářské práce. </w:t>
            </w: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0A487B0D" w14:textId="79AA426E" w:rsidR="00FD20DB" w:rsidRDefault="000E19A8">
      <w:pPr>
        <w:pStyle w:val="Obsah1"/>
        <w:tabs>
          <w:tab w:val="right" w:leader="dot" w:pos="8777"/>
        </w:tabs>
        <w:rPr>
          <w:rFonts w:asciiTheme="minorHAnsi" w:eastAsiaTheme="minorEastAsia" w:hAnsiTheme="minorHAnsi" w:cstheme="minorBid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33190991" w:history="1">
        <w:r w:rsidR="00FD20DB" w:rsidRPr="00E8162A">
          <w:rPr>
            <w:rStyle w:val="Hypertextovodkaz"/>
            <w:noProof/>
          </w:rPr>
          <w:t>ÚVOD</w:t>
        </w:r>
        <w:r w:rsidR="00FD20DB">
          <w:rPr>
            <w:noProof/>
            <w:webHidden/>
          </w:rPr>
          <w:tab/>
        </w:r>
        <w:r w:rsidR="00FD20DB">
          <w:rPr>
            <w:noProof/>
            <w:webHidden/>
          </w:rPr>
          <w:fldChar w:fldCharType="begin"/>
        </w:r>
        <w:r w:rsidR="00FD20DB">
          <w:rPr>
            <w:noProof/>
            <w:webHidden/>
          </w:rPr>
          <w:instrText xml:space="preserve"> PAGEREF _Toc133190991 \h </w:instrText>
        </w:r>
        <w:r w:rsidR="00FD20DB">
          <w:rPr>
            <w:noProof/>
            <w:webHidden/>
          </w:rPr>
        </w:r>
        <w:r w:rsidR="00FD20DB">
          <w:rPr>
            <w:noProof/>
            <w:webHidden/>
          </w:rPr>
          <w:fldChar w:fldCharType="separate"/>
        </w:r>
        <w:r w:rsidR="00FD20DB">
          <w:rPr>
            <w:noProof/>
            <w:webHidden/>
          </w:rPr>
          <w:t>10</w:t>
        </w:r>
        <w:r w:rsidR="00FD20DB">
          <w:rPr>
            <w:noProof/>
            <w:webHidden/>
          </w:rPr>
          <w:fldChar w:fldCharType="end"/>
        </w:r>
      </w:hyperlink>
    </w:p>
    <w:p w14:paraId="19A55174" w14:textId="74C776E7" w:rsidR="00FD20DB" w:rsidRDefault="00FD20D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3190992" w:history="1">
        <w:r w:rsidRPr="00E8162A">
          <w:rPr>
            <w:rStyle w:val="Hypertextovodkaz"/>
            <w:noProof/>
          </w:rPr>
          <w:t>1</w:t>
        </w:r>
        <w:r>
          <w:rPr>
            <w:rFonts w:asciiTheme="minorHAnsi" w:eastAsiaTheme="minorEastAsia" w:hAnsiTheme="minorHAnsi" w:cstheme="minorBidi"/>
            <w:b w:val="0"/>
            <w:caps w:val="0"/>
            <w:noProof/>
            <w:sz w:val="22"/>
            <w:szCs w:val="22"/>
          </w:rPr>
          <w:tab/>
        </w:r>
        <w:r w:rsidRPr="00E8162A">
          <w:rPr>
            <w:rStyle w:val="Hypertextovodkaz"/>
            <w:noProof/>
          </w:rPr>
          <w:t>analýza současného stavu</w:t>
        </w:r>
        <w:r>
          <w:rPr>
            <w:noProof/>
            <w:webHidden/>
          </w:rPr>
          <w:tab/>
        </w:r>
        <w:r>
          <w:rPr>
            <w:noProof/>
            <w:webHidden/>
          </w:rPr>
          <w:fldChar w:fldCharType="begin"/>
        </w:r>
        <w:r>
          <w:rPr>
            <w:noProof/>
            <w:webHidden/>
          </w:rPr>
          <w:instrText xml:space="preserve"> PAGEREF _Toc133190992 \h </w:instrText>
        </w:r>
        <w:r>
          <w:rPr>
            <w:noProof/>
            <w:webHidden/>
          </w:rPr>
        </w:r>
        <w:r>
          <w:rPr>
            <w:noProof/>
            <w:webHidden/>
          </w:rPr>
          <w:fldChar w:fldCharType="separate"/>
        </w:r>
        <w:r>
          <w:rPr>
            <w:noProof/>
            <w:webHidden/>
          </w:rPr>
          <w:t>11</w:t>
        </w:r>
        <w:r>
          <w:rPr>
            <w:noProof/>
            <w:webHidden/>
          </w:rPr>
          <w:fldChar w:fldCharType="end"/>
        </w:r>
      </w:hyperlink>
    </w:p>
    <w:p w14:paraId="76329DAA" w14:textId="73B8F4FC"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0993" w:history="1">
        <w:r w:rsidRPr="00E8162A">
          <w:rPr>
            <w:rStyle w:val="Hypertextovodkaz"/>
            <w:noProof/>
          </w:rPr>
          <w:t>1.1</w:t>
        </w:r>
        <w:r>
          <w:rPr>
            <w:rFonts w:asciiTheme="minorHAnsi" w:eastAsiaTheme="minorEastAsia" w:hAnsiTheme="minorHAnsi" w:cstheme="minorBidi"/>
            <w:noProof/>
            <w:sz w:val="22"/>
            <w:szCs w:val="22"/>
          </w:rPr>
          <w:tab/>
        </w:r>
        <w:r w:rsidRPr="00E8162A">
          <w:rPr>
            <w:rStyle w:val="Hypertextovodkaz"/>
            <w:noProof/>
          </w:rPr>
          <w:t>Volně dostupné aplikace</w:t>
        </w:r>
        <w:r>
          <w:rPr>
            <w:noProof/>
            <w:webHidden/>
          </w:rPr>
          <w:tab/>
        </w:r>
        <w:r>
          <w:rPr>
            <w:noProof/>
            <w:webHidden/>
          </w:rPr>
          <w:fldChar w:fldCharType="begin"/>
        </w:r>
        <w:r>
          <w:rPr>
            <w:noProof/>
            <w:webHidden/>
          </w:rPr>
          <w:instrText xml:space="preserve"> PAGEREF _Toc133190993 \h </w:instrText>
        </w:r>
        <w:r>
          <w:rPr>
            <w:noProof/>
            <w:webHidden/>
          </w:rPr>
        </w:r>
        <w:r>
          <w:rPr>
            <w:noProof/>
            <w:webHidden/>
          </w:rPr>
          <w:fldChar w:fldCharType="separate"/>
        </w:r>
        <w:r>
          <w:rPr>
            <w:noProof/>
            <w:webHidden/>
          </w:rPr>
          <w:t>11</w:t>
        </w:r>
        <w:r>
          <w:rPr>
            <w:noProof/>
            <w:webHidden/>
          </w:rPr>
          <w:fldChar w:fldCharType="end"/>
        </w:r>
      </w:hyperlink>
    </w:p>
    <w:p w14:paraId="0ED76A63" w14:textId="457D81FC"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0994" w:history="1">
        <w:r w:rsidRPr="00E8162A">
          <w:rPr>
            <w:rStyle w:val="Hypertextovodkaz"/>
            <w:noProof/>
          </w:rPr>
          <w:t>1.1.1</w:t>
        </w:r>
        <w:r>
          <w:rPr>
            <w:rFonts w:asciiTheme="minorHAnsi" w:eastAsiaTheme="minorEastAsia" w:hAnsiTheme="minorHAnsi" w:cstheme="minorBidi"/>
            <w:noProof/>
            <w:sz w:val="22"/>
            <w:szCs w:val="22"/>
          </w:rPr>
          <w:tab/>
        </w:r>
        <w:r w:rsidRPr="00E8162A">
          <w:rPr>
            <w:rStyle w:val="Hypertextovodkaz"/>
            <w:noProof/>
          </w:rPr>
          <w:t>SyncBackFree</w:t>
        </w:r>
        <w:r>
          <w:rPr>
            <w:noProof/>
            <w:webHidden/>
          </w:rPr>
          <w:tab/>
        </w:r>
        <w:r>
          <w:rPr>
            <w:noProof/>
            <w:webHidden/>
          </w:rPr>
          <w:fldChar w:fldCharType="begin"/>
        </w:r>
        <w:r>
          <w:rPr>
            <w:noProof/>
            <w:webHidden/>
          </w:rPr>
          <w:instrText xml:space="preserve"> PAGEREF _Toc133190994 \h </w:instrText>
        </w:r>
        <w:r>
          <w:rPr>
            <w:noProof/>
            <w:webHidden/>
          </w:rPr>
        </w:r>
        <w:r>
          <w:rPr>
            <w:noProof/>
            <w:webHidden/>
          </w:rPr>
          <w:fldChar w:fldCharType="separate"/>
        </w:r>
        <w:r>
          <w:rPr>
            <w:noProof/>
            <w:webHidden/>
          </w:rPr>
          <w:t>11</w:t>
        </w:r>
        <w:r>
          <w:rPr>
            <w:noProof/>
            <w:webHidden/>
          </w:rPr>
          <w:fldChar w:fldCharType="end"/>
        </w:r>
      </w:hyperlink>
    </w:p>
    <w:p w14:paraId="79191388" w14:textId="670E67FF"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0995" w:history="1">
        <w:r w:rsidRPr="00E8162A">
          <w:rPr>
            <w:rStyle w:val="Hypertextovodkaz"/>
            <w:noProof/>
          </w:rPr>
          <w:t>1.1.2</w:t>
        </w:r>
        <w:r>
          <w:rPr>
            <w:rFonts w:asciiTheme="minorHAnsi" w:eastAsiaTheme="minorEastAsia" w:hAnsiTheme="minorHAnsi" w:cstheme="minorBidi"/>
            <w:noProof/>
            <w:sz w:val="22"/>
            <w:szCs w:val="22"/>
          </w:rPr>
          <w:tab/>
        </w:r>
        <w:r w:rsidRPr="00E8162A">
          <w:rPr>
            <w:rStyle w:val="Hypertextovodkaz"/>
            <w:noProof/>
          </w:rPr>
          <w:t>FreeFileSync</w:t>
        </w:r>
        <w:r>
          <w:rPr>
            <w:noProof/>
            <w:webHidden/>
          </w:rPr>
          <w:tab/>
        </w:r>
        <w:r>
          <w:rPr>
            <w:noProof/>
            <w:webHidden/>
          </w:rPr>
          <w:fldChar w:fldCharType="begin"/>
        </w:r>
        <w:r>
          <w:rPr>
            <w:noProof/>
            <w:webHidden/>
          </w:rPr>
          <w:instrText xml:space="preserve"> PAGEREF _Toc133190995 \h </w:instrText>
        </w:r>
        <w:r>
          <w:rPr>
            <w:noProof/>
            <w:webHidden/>
          </w:rPr>
        </w:r>
        <w:r>
          <w:rPr>
            <w:noProof/>
            <w:webHidden/>
          </w:rPr>
          <w:fldChar w:fldCharType="separate"/>
        </w:r>
        <w:r>
          <w:rPr>
            <w:noProof/>
            <w:webHidden/>
          </w:rPr>
          <w:t>11</w:t>
        </w:r>
        <w:r>
          <w:rPr>
            <w:noProof/>
            <w:webHidden/>
          </w:rPr>
          <w:fldChar w:fldCharType="end"/>
        </w:r>
      </w:hyperlink>
    </w:p>
    <w:p w14:paraId="520F31C1" w14:textId="6249BB6E"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0996" w:history="1">
        <w:r w:rsidRPr="00E8162A">
          <w:rPr>
            <w:rStyle w:val="Hypertextovodkaz"/>
            <w:noProof/>
          </w:rPr>
          <w:t>1.1.3</w:t>
        </w:r>
        <w:r>
          <w:rPr>
            <w:rFonts w:asciiTheme="minorHAnsi" w:eastAsiaTheme="minorEastAsia" w:hAnsiTheme="minorHAnsi" w:cstheme="minorBidi"/>
            <w:noProof/>
            <w:sz w:val="22"/>
            <w:szCs w:val="22"/>
          </w:rPr>
          <w:tab/>
        </w:r>
        <w:r w:rsidRPr="00E8162A">
          <w:rPr>
            <w:rStyle w:val="Hypertextovodkaz"/>
            <w:noProof/>
          </w:rPr>
          <w:t>SyncFolders</w:t>
        </w:r>
        <w:r>
          <w:rPr>
            <w:noProof/>
            <w:webHidden/>
          </w:rPr>
          <w:tab/>
        </w:r>
        <w:r>
          <w:rPr>
            <w:noProof/>
            <w:webHidden/>
          </w:rPr>
          <w:fldChar w:fldCharType="begin"/>
        </w:r>
        <w:r>
          <w:rPr>
            <w:noProof/>
            <w:webHidden/>
          </w:rPr>
          <w:instrText xml:space="preserve"> PAGEREF _Toc133190996 \h </w:instrText>
        </w:r>
        <w:r>
          <w:rPr>
            <w:noProof/>
            <w:webHidden/>
          </w:rPr>
        </w:r>
        <w:r>
          <w:rPr>
            <w:noProof/>
            <w:webHidden/>
          </w:rPr>
          <w:fldChar w:fldCharType="separate"/>
        </w:r>
        <w:r>
          <w:rPr>
            <w:noProof/>
            <w:webHidden/>
          </w:rPr>
          <w:t>12</w:t>
        </w:r>
        <w:r>
          <w:rPr>
            <w:noProof/>
            <w:webHidden/>
          </w:rPr>
          <w:fldChar w:fldCharType="end"/>
        </w:r>
      </w:hyperlink>
    </w:p>
    <w:p w14:paraId="2BF4A1F1" w14:textId="3427E870"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0997" w:history="1">
        <w:r w:rsidRPr="00E8162A">
          <w:rPr>
            <w:rStyle w:val="Hypertextovodkaz"/>
            <w:noProof/>
          </w:rPr>
          <w:t>1.1.4</w:t>
        </w:r>
        <w:r>
          <w:rPr>
            <w:rFonts w:asciiTheme="minorHAnsi" w:eastAsiaTheme="minorEastAsia" w:hAnsiTheme="minorHAnsi" w:cstheme="minorBidi"/>
            <w:noProof/>
            <w:sz w:val="22"/>
            <w:szCs w:val="22"/>
          </w:rPr>
          <w:tab/>
        </w:r>
        <w:r w:rsidRPr="00E8162A">
          <w:rPr>
            <w:rStyle w:val="Hypertextovodkaz"/>
            <w:noProof/>
          </w:rPr>
          <w:t>BackUpTime</w:t>
        </w:r>
        <w:r>
          <w:rPr>
            <w:noProof/>
            <w:webHidden/>
          </w:rPr>
          <w:tab/>
        </w:r>
        <w:r>
          <w:rPr>
            <w:noProof/>
            <w:webHidden/>
          </w:rPr>
          <w:fldChar w:fldCharType="begin"/>
        </w:r>
        <w:r>
          <w:rPr>
            <w:noProof/>
            <w:webHidden/>
          </w:rPr>
          <w:instrText xml:space="preserve"> PAGEREF _Toc133190997 \h </w:instrText>
        </w:r>
        <w:r>
          <w:rPr>
            <w:noProof/>
            <w:webHidden/>
          </w:rPr>
        </w:r>
        <w:r>
          <w:rPr>
            <w:noProof/>
            <w:webHidden/>
          </w:rPr>
          <w:fldChar w:fldCharType="separate"/>
        </w:r>
        <w:r>
          <w:rPr>
            <w:noProof/>
            <w:webHidden/>
          </w:rPr>
          <w:t>12</w:t>
        </w:r>
        <w:r>
          <w:rPr>
            <w:noProof/>
            <w:webHidden/>
          </w:rPr>
          <w:fldChar w:fldCharType="end"/>
        </w:r>
      </w:hyperlink>
    </w:p>
    <w:p w14:paraId="62F55272" w14:textId="165344D3"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0998" w:history="1">
        <w:r w:rsidRPr="00E8162A">
          <w:rPr>
            <w:rStyle w:val="Hypertextovodkaz"/>
            <w:noProof/>
          </w:rPr>
          <w:t>1.1.5</w:t>
        </w:r>
        <w:r>
          <w:rPr>
            <w:rFonts w:asciiTheme="minorHAnsi" w:eastAsiaTheme="minorEastAsia" w:hAnsiTheme="minorHAnsi" w:cstheme="minorBidi"/>
            <w:noProof/>
            <w:sz w:val="22"/>
            <w:szCs w:val="22"/>
          </w:rPr>
          <w:tab/>
        </w:r>
        <w:r w:rsidRPr="00E8162A">
          <w:rPr>
            <w:rStyle w:val="Hypertextovodkaz"/>
            <w:noProof/>
          </w:rPr>
          <w:t>PureSync 4.7</w:t>
        </w:r>
        <w:r>
          <w:rPr>
            <w:noProof/>
            <w:webHidden/>
          </w:rPr>
          <w:tab/>
        </w:r>
        <w:r>
          <w:rPr>
            <w:noProof/>
            <w:webHidden/>
          </w:rPr>
          <w:fldChar w:fldCharType="begin"/>
        </w:r>
        <w:r>
          <w:rPr>
            <w:noProof/>
            <w:webHidden/>
          </w:rPr>
          <w:instrText xml:space="preserve"> PAGEREF _Toc133190998 \h </w:instrText>
        </w:r>
        <w:r>
          <w:rPr>
            <w:noProof/>
            <w:webHidden/>
          </w:rPr>
        </w:r>
        <w:r>
          <w:rPr>
            <w:noProof/>
            <w:webHidden/>
          </w:rPr>
          <w:fldChar w:fldCharType="separate"/>
        </w:r>
        <w:r>
          <w:rPr>
            <w:noProof/>
            <w:webHidden/>
          </w:rPr>
          <w:t>12</w:t>
        </w:r>
        <w:r>
          <w:rPr>
            <w:noProof/>
            <w:webHidden/>
          </w:rPr>
          <w:fldChar w:fldCharType="end"/>
        </w:r>
      </w:hyperlink>
    </w:p>
    <w:p w14:paraId="7868CC95" w14:textId="35107076"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0999" w:history="1">
        <w:r w:rsidRPr="00E8162A">
          <w:rPr>
            <w:rStyle w:val="Hypertextovodkaz"/>
            <w:noProof/>
          </w:rPr>
          <w:t>1.2</w:t>
        </w:r>
        <w:r>
          <w:rPr>
            <w:rFonts w:asciiTheme="minorHAnsi" w:eastAsiaTheme="minorEastAsia" w:hAnsiTheme="minorHAnsi" w:cstheme="minorBidi"/>
            <w:noProof/>
            <w:sz w:val="22"/>
            <w:szCs w:val="22"/>
          </w:rPr>
          <w:tab/>
        </w:r>
        <w:r w:rsidRPr="00E8162A">
          <w:rPr>
            <w:rStyle w:val="Hypertextovodkaz"/>
            <w:noProof/>
          </w:rPr>
          <w:t>Analýza závěrečných prací</w:t>
        </w:r>
        <w:r>
          <w:rPr>
            <w:noProof/>
            <w:webHidden/>
          </w:rPr>
          <w:tab/>
        </w:r>
        <w:r>
          <w:rPr>
            <w:noProof/>
            <w:webHidden/>
          </w:rPr>
          <w:fldChar w:fldCharType="begin"/>
        </w:r>
        <w:r>
          <w:rPr>
            <w:noProof/>
            <w:webHidden/>
          </w:rPr>
          <w:instrText xml:space="preserve"> PAGEREF _Toc133190999 \h </w:instrText>
        </w:r>
        <w:r>
          <w:rPr>
            <w:noProof/>
            <w:webHidden/>
          </w:rPr>
        </w:r>
        <w:r>
          <w:rPr>
            <w:noProof/>
            <w:webHidden/>
          </w:rPr>
          <w:fldChar w:fldCharType="separate"/>
        </w:r>
        <w:r>
          <w:rPr>
            <w:noProof/>
            <w:webHidden/>
          </w:rPr>
          <w:t>13</w:t>
        </w:r>
        <w:r>
          <w:rPr>
            <w:noProof/>
            <w:webHidden/>
          </w:rPr>
          <w:fldChar w:fldCharType="end"/>
        </w:r>
      </w:hyperlink>
    </w:p>
    <w:p w14:paraId="677D62EB" w14:textId="61476049"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00" w:history="1">
        <w:r w:rsidRPr="00E8162A">
          <w:rPr>
            <w:rStyle w:val="Hypertextovodkaz"/>
            <w:noProof/>
          </w:rPr>
          <w:t>1.3</w:t>
        </w:r>
        <w:r>
          <w:rPr>
            <w:rFonts w:asciiTheme="minorHAnsi" w:eastAsiaTheme="minorEastAsia" w:hAnsiTheme="minorHAnsi" w:cstheme="minorBidi"/>
            <w:noProof/>
            <w:sz w:val="22"/>
            <w:szCs w:val="22"/>
          </w:rPr>
          <w:tab/>
        </w:r>
        <w:r w:rsidRPr="00E8162A">
          <w:rPr>
            <w:rStyle w:val="Hypertextovodkaz"/>
            <w:noProof/>
          </w:rPr>
          <w:t>Závěr analýzy</w:t>
        </w:r>
        <w:r>
          <w:rPr>
            <w:noProof/>
            <w:webHidden/>
          </w:rPr>
          <w:tab/>
        </w:r>
        <w:r>
          <w:rPr>
            <w:noProof/>
            <w:webHidden/>
          </w:rPr>
          <w:fldChar w:fldCharType="begin"/>
        </w:r>
        <w:r>
          <w:rPr>
            <w:noProof/>
            <w:webHidden/>
          </w:rPr>
          <w:instrText xml:space="preserve"> PAGEREF _Toc133191000 \h </w:instrText>
        </w:r>
        <w:r>
          <w:rPr>
            <w:noProof/>
            <w:webHidden/>
          </w:rPr>
        </w:r>
        <w:r>
          <w:rPr>
            <w:noProof/>
            <w:webHidden/>
          </w:rPr>
          <w:fldChar w:fldCharType="separate"/>
        </w:r>
        <w:r>
          <w:rPr>
            <w:noProof/>
            <w:webHidden/>
          </w:rPr>
          <w:t>13</w:t>
        </w:r>
        <w:r>
          <w:rPr>
            <w:noProof/>
            <w:webHidden/>
          </w:rPr>
          <w:fldChar w:fldCharType="end"/>
        </w:r>
      </w:hyperlink>
    </w:p>
    <w:p w14:paraId="5048B5B3" w14:textId="1A079BA3" w:rsidR="00FD20DB" w:rsidRDefault="00FD20D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3191001" w:history="1">
        <w:r w:rsidRPr="00E8162A">
          <w:rPr>
            <w:rStyle w:val="Hypertextovodkaz"/>
            <w:noProof/>
          </w:rPr>
          <w:t>2</w:t>
        </w:r>
        <w:r>
          <w:rPr>
            <w:rFonts w:asciiTheme="minorHAnsi" w:eastAsiaTheme="minorEastAsia" w:hAnsiTheme="minorHAnsi" w:cstheme="minorBidi"/>
            <w:b w:val="0"/>
            <w:caps w:val="0"/>
            <w:noProof/>
            <w:sz w:val="22"/>
            <w:szCs w:val="22"/>
          </w:rPr>
          <w:tab/>
        </w:r>
        <w:r w:rsidRPr="00E8162A">
          <w:rPr>
            <w:rStyle w:val="Hypertextovodkaz"/>
            <w:noProof/>
          </w:rPr>
          <w:t>CÍL PRÁCE A FORMÁLNÍ POŽADAVKY</w:t>
        </w:r>
        <w:r>
          <w:rPr>
            <w:noProof/>
            <w:webHidden/>
          </w:rPr>
          <w:tab/>
        </w:r>
        <w:r>
          <w:rPr>
            <w:noProof/>
            <w:webHidden/>
          </w:rPr>
          <w:fldChar w:fldCharType="begin"/>
        </w:r>
        <w:r>
          <w:rPr>
            <w:noProof/>
            <w:webHidden/>
          </w:rPr>
          <w:instrText xml:space="preserve"> PAGEREF _Toc133191001 \h </w:instrText>
        </w:r>
        <w:r>
          <w:rPr>
            <w:noProof/>
            <w:webHidden/>
          </w:rPr>
        </w:r>
        <w:r>
          <w:rPr>
            <w:noProof/>
            <w:webHidden/>
          </w:rPr>
          <w:fldChar w:fldCharType="separate"/>
        </w:r>
        <w:r>
          <w:rPr>
            <w:noProof/>
            <w:webHidden/>
          </w:rPr>
          <w:t>15</w:t>
        </w:r>
        <w:r>
          <w:rPr>
            <w:noProof/>
            <w:webHidden/>
          </w:rPr>
          <w:fldChar w:fldCharType="end"/>
        </w:r>
      </w:hyperlink>
    </w:p>
    <w:p w14:paraId="106F7630" w14:textId="14912161"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02" w:history="1">
        <w:r w:rsidRPr="00E8162A">
          <w:rPr>
            <w:rStyle w:val="Hypertextovodkaz"/>
            <w:noProof/>
          </w:rPr>
          <w:t>2.1</w:t>
        </w:r>
        <w:r>
          <w:rPr>
            <w:rFonts w:asciiTheme="minorHAnsi" w:eastAsiaTheme="minorEastAsia" w:hAnsiTheme="minorHAnsi" w:cstheme="minorBidi"/>
            <w:noProof/>
            <w:sz w:val="22"/>
            <w:szCs w:val="22"/>
          </w:rPr>
          <w:tab/>
        </w:r>
        <w:r w:rsidRPr="00E8162A">
          <w:rPr>
            <w:rStyle w:val="Hypertextovodkaz"/>
            <w:noProof/>
          </w:rPr>
          <w:t>Vize</w:t>
        </w:r>
        <w:r>
          <w:rPr>
            <w:noProof/>
            <w:webHidden/>
          </w:rPr>
          <w:tab/>
        </w:r>
        <w:r>
          <w:rPr>
            <w:noProof/>
            <w:webHidden/>
          </w:rPr>
          <w:fldChar w:fldCharType="begin"/>
        </w:r>
        <w:r>
          <w:rPr>
            <w:noProof/>
            <w:webHidden/>
          </w:rPr>
          <w:instrText xml:space="preserve"> PAGEREF _Toc133191002 \h </w:instrText>
        </w:r>
        <w:r>
          <w:rPr>
            <w:noProof/>
            <w:webHidden/>
          </w:rPr>
        </w:r>
        <w:r>
          <w:rPr>
            <w:noProof/>
            <w:webHidden/>
          </w:rPr>
          <w:fldChar w:fldCharType="separate"/>
        </w:r>
        <w:r>
          <w:rPr>
            <w:noProof/>
            <w:webHidden/>
          </w:rPr>
          <w:t>15</w:t>
        </w:r>
        <w:r>
          <w:rPr>
            <w:noProof/>
            <w:webHidden/>
          </w:rPr>
          <w:fldChar w:fldCharType="end"/>
        </w:r>
      </w:hyperlink>
    </w:p>
    <w:p w14:paraId="1F15C0F8" w14:textId="3621AF2E"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03" w:history="1">
        <w:r w:rsidRPr="00E8162A">
          <w:rPr>
            <w:rStyle w:val="Hypertextovodkaz"/>
            <w:noProof/>
          </w:rPr>
          <w:t>2.2</w:t>
        </w:r>
        <w:r>
          <w:rPr>
            <w:rFonts w:asciiTheme="minorHAnsi" w:eastAsiaTheme="minorEastAsia" w:hAnsiTheme="minorHAnsi" w:cstheme="minorBidi"/>
            <w:noProof/>
            <w:sz w:val="22"/>
            <w:szCs w:val="22"/>
          </w:rPr>
          <w:tab/>
        </w:r>
        <w:r w:rsidRPr="00E8162A">
          <w:rPr>
            <w:rStyle w:val="Hypertextovodkaz"/>
            <w:noProof/>
          </w:rPr>
          <w:t>Seznam funkčních požadavků</w:t>
        </w:r>
        <w:r>
          <w:rPr>
            <w:noProof/>
            <w:webHidden/>
          </w:rPr>
          <w:tab/>
        </w:r>
        <w:r>
          <w:rPr>
            <w:noProof/>
            <w:webHidden/>
          </w:rPr>
          <w:fldChar w:fldCharType="begin"/>
        </w:r>
        <w:r>
          <w:rPr>
            <w:noProof/>
            <w:webHidden/>
          </w:rPr>
          <w:instrText xml:space="preserve"> PAGEREF _Toc133191003 \h </w:instrText>
        </w:r>
        <w:r>
          <w:rPr>
            <w:noProof/>
            <w:webHidden/>
          </w:rPr>
        </w:r>
        <w:r>
          <w:rPr>
            <w:noProof/>
            <w:webHidden/>
          </w:rPr>
          <w:fldChar w:fldCharType="separate"/>
        </w:r>
        <w:r>
          <w:rPr>
            <w:noProof/>
            <w:webHidden/>
          </w:rPr>
          <w:t>15</w:t>
        </w:r>
        <w:r>
          <w:rPr>
            <w:noProof/>
            <w:webHidden/>
          </w:rPr>
          <w:fldChar w:fldCharType="end"/>
        </w:r>
      </w:hyperlink>
    </w:p>
    <w:p w14:paraId="2098A00B" w14:textId="6E2CC992"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04" w:history="1">
        <w:r w:rsidRPr="00E8162A">
          <w:rPr>
            <w:rStyle w:val="Hypertextovodkaz"/>
            <w:noProof/>
          </w:rPr>
          <w:t>2.3</w:t>
        </w:r>
        <w:r>
          <w:rPr>
            <w:rFonts w:asciiTheme="minorHAnsi" w:eastAsiaTheme="minorEastAsia" w:hAnsiTheme="minorHAnsi" w:cstheme="minorBidi"/>
            <w:noProof/>
            <w:sz w:val="22"/>
            <w:szCs w:val="22"/>
          </w:rPr>
          <w:tab/>
        </w:r>
        <w:r w:rsidRPr="00E8162A">
          <w:rPr>
            <w:rStyle w:val="Hypertextovodkaz"/>
            <w:noProof/>
          </w:rPr>
          <w:t>Nefunkční požadavek</w:t>
        </w:r>
        <w:r>
          <w:rPr>
            <w:noProof/>
            <w:webHidden/>
          </w:rPr>
          <w:tab/>
        </w:r>
        <w:r>
          <w:rPr>
            <w:noProof/>
            <w:webHidden/>
          </w:rPr>
          <w:fldChar w:fldCharType="begin"/>
        </w:r>
        <w:r>
          <w:rPr>
            <w:noProof/>
            <w:webHidden/>
          </w:rPr>
          <w:instrText xml:space="preserve"> PAGEREF _Toc133191004 \h </w:instrText>
        </w:r>
        <w:r>
          <w:rPr>
            <w:noProof/>
            <w:webHidden/>
          </w:rPr>
        </w:r>
        <w:r>
          <w:rPr>
            <w:noProof/>
            <w:webHidden/>
          </w:rPr>
          <w:fldChar w:fldCharType="separate"/>
        </w:r>
        <w:r>
          <w:rPr>
            <w:noProof/>
            <w:webHidden/>
          </w:rPr>
          <w:t>16</w:t>
        </w:r>
        <w:r>
          <w:rPr>
            <w:noProof/>
            <w:webHidden/>
          </w:rPr>
          <w:fldChar w:fldCharType="end"/>
        </w:r>
      </w:hyperlink>
    </w:p>
    <w:p w14:paraId="1A409772" w14:textId="6BA0187D"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05" w:history="1">
        <w:r w:rsidRPr="00E8162A">
          <w:rPr>
            <w:rStyle w:val="Hypertextovodkaz"/>
            <w:noProof/>
          </w:rPr>
          <w:t>2.4</w:t>
        </w:r>
        <w:r>
          <w:rPr>
            <w:rFonts w:asciiTheme="minorHAnsi" w:eastAsiaTheme="minorEastAsia" w:hAnsiTheme="minorHAnsi" w:cstheme="minorBidi"/>
            <w:noProof/>
            <w:sz w:val="22"/>
            <w:szCs w:val="22"/>
          </w:rPr>
          <w:tab/>
        </w:r>
        <w:r w:rsidRPr="00E8162A">
          <w:rPr>
            <w:rStyle w:val="Hypertextovodkaz"/>
            <w:noProof/>
          </w:rPr>
          <w:t>Use case a scénáře použití</w:t>
        </w:r>
        <w:r>
          <w:rPr>
            <w:noProof/>
            <w:webHidden/>
          </w:rPr>
          <w:tab/>
        </w:r>
        <w:r>
          <w:rPr>
            <w:noProof/>
            <w:webHidden/>
          </w:rPr>
          <w:fldChar w:fldCharType="begin"/>
        </w:r>
        <w:r>
          <w:rPr>
            <w:noProof/>
            <w:webHidden/>
          </w:rPr>
          <w:instrText xml:space="preserve"> PAGEREF _Toc133191005 \h </w:instrText>
        </w:r>
        <w:r>
          <w:rPr>
            <w:noProof/>
            <w:webHidden/>
          </w:rPr>
        </w:r>
        <w:r>
          <w:rPr>
            <w:noProof/>
            <w:webHidden/>
          </w:rPr>
          <w:fldChar w:fldCharType="separate"/>
        </w:r>
        <w:r>
          <w:rPr>
            <w:noProof/>
            <w:webHidden/>
          </w:rPr>
          <w:t>17</w:t>
        </w:r>
        <w:r>
          <w:rPr>
            <w:noProof/>
            <w:webHidden/>
          </w:rPr>
          <w:fldChar w:fldCharType="end"/>
        </w:r>
      </w:hyperlink>
    </w:p>
    <w:p w14:paraId="3AFEB4E6" w14:textId="46B919CD"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06" w:history="1">
        <w:r w:rsidRPr="00E8162A">
          <w:rPr>
            <w:rStyle w:val="Hypertextovodkaz"/>
            <w:noProof/>
          </w:rPr>
          <w:t>2.4.1</w:t>
        </w:r>
        <w:r>
          <w:rPr>
            <w:rFonts w:asciiTheme="minorHAnsi" w:eastAsiaTheme="minorEastAsia" w:hAnsiTheme="minorHAnsi" w:cstheme="minorBidi"/>
            <w:noProof/>
            <w:sz w:val="22"/>
            <w:szCs w:val="22"/>
          </w:rPr>
          <w:tab/>
        </w:r>
        <w:r w:rsidRPr="00E8162A">
          <w:rPr>
            <w:rStyle w:val="Hypertextovodkaz"/>
            <w:noProof/>
          </w:rPr>
          <w:t>Use case scenario 1 – vytvoření projektu</w:t>
        </w:r>
        <w:r>
          <w:rPr>
            <w:noProof/>
            <w:webHidden/>
          </w:rPr>
          <w:tab/>
        </w:r>
        <w:r>
          <w:rPr>
            <w:noProof/>
            <w:webHidden/>
          </w:rPr>
          <w:fldChar w:fldCharType="begin"/>
        </w:r>
        <w:r>
          <w:rPr>
            <w:noProof/>
            <w:webHidden/>
          </w:rPr>
          <w:instrText xml:space="preserve"> PAGEREF _Toc133191006 \h </w:instrText>
        </w:r>
        <w:r>
          <w:rPr>
            <w:noProof/>
            <w:webHidden/>
          </w:rPr>
        </w:r>
        <w:r>
          <w:rPr>
            <w:noProof/>
            <w:webHidden/>
          </w:rPr>
          <w:fldChar w:fldCharType="separate"/>
        </w:r>
        <w:r>
          <w:rPr>
            <w:noProof/>
            <w:webHidden/>
          </w:rPr>
          <w:t>18</w:t>
        </w:r>
        <w:r>
          <w:rPr>
            <w:noProof/>
            <w:webHidden/>
          </w:rPr>
          <w:fldChar w:fldCharType="end"/>
        </w:r>
      </w:hyperlink>
    </w:p>
    <w:p w14:paraId="586EB624" w14:textId="70931A14"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07" w:history="1">
        <w:r w:rsidRPr="00E8162A">
          <w:rPr>
            <w:rStyle w:val="Hypertextovodkaz"/>
            <w:noProof/>
          </w:rPr>
          <w:t>2.4.2</w:t>
        </w:r>
        <w:r>
          <w:rPr>
            <w:rFonts w:asciiTheme="minorHAnsi" w:eastAsiaTheme="minorEastAsia" w:hAnsiTheme="minorHAnsi" w:cstheme="minorBidi"/>
            <w:noProof/>
            <w:sz w:val="22"/>
            <w:szCs w:val="22"/>
          </w:rPr>
          <w:tab/>
        </w:r>
        <w:r w:rsidRPr="00E8162A">
          <w:rPr>
            <w:rStyle w:val="Hypertextovodkaz"/>
            <w:noProof/>
          </w:rPr>
          <w:t>Use case scenario 2 – úprava projektu</w:t>
        </w:r>
        <w:r>
          <w:rPr>
            <w:noProof/>
            <w:webHidden/>
          </w:rPr>
          <w:tab/>
        </w:r>
        <w:r>
          <w:rPr>
            <w:noProof/>
            <w:webHidden/>
          </w:rPr>
          <w:fldChar w:fldCharType="begin"/>
        </w:r>
        <w:r>
          <w:rPr>
            <w:noProof/>
            <w:webHidden/>
          </w:rPr>
          <w:instrText xml:space="preserve"> PAGEREF _Toc133191007 \h </w:instrText>
        </w:r>
        <w:r>
          <w:rPr>
            <w:noProof/>
            <w:webHidden/>
          </w:rPr>
        </w:r>
        <w:r>
          <w:rPr>
            <w:noProof/>
            <w:webHidden/>
          </w:rPr>
          <w:fldChar w:fldCharType="separate"/>
        </w:r>
        <w:r>
          <w:rPr>
            <w:noProof/>
            <w:webHidden/>
          </w:rPr>
          <w:t>18</w:t>
        </w:r>
        <w:r>
          <w:rPr>
            <w:noProof/>
            <w:webHidden/>
          </w:rPr>
          <w:fldChar w:fldCharType="end"/>
        </w:r>
      </w:hyperlink>
    </w:p>
    <w:p w14:paraId="2A4E7412" w14:textId="7EAAD3DC"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08" w:history="1">
        <w:r w:rsidRPr="00E8162A">
          <w:rPr>
            <w:rStyle w:val="Hypertextovodkaz"/>
            <w:noProof/>
          </w:rPr>
          <w:t>2.4.3</w:t>
        </w:r>
        <w:r>
          <w:rPr>
            <w:rFonts w:asciiTheme="minorHAnsi" w:eastAsiaTheme="minorEastAsia" w:hAnsiTheme="minorHAnsi" w:cstheme="minorBidi"/>
            <w:noProof/>
            <w:sz w:val="22"/>
            <w:szCs w:val="22"/>
          </w:rPr>
          <w:tab/>
        </w:r>
        <w:r w:rsidRPr="00E8162A">
          <w:rPr>
            <w:rStyle w:val="Hypertextovodkaz"/>
            <w:noProof/>
          </w:rPr>
          <w:t>Use case scenario 3 – zálohování</w:t>
        </w:r>
        <w:r>
          <w:rPr>
            <w:noProof/>
            <w:webHidden/>
          </w:rPr>
          <w:tab/>
        </w:r>
        <w:r>
          <w:rPr>
            <w:noProof/>
            <w:webHidden/>
          </w:rPr>
          <w:fldChar w:fldCharType="begin"/>
        </w:r>
        <w:r>
          <w:rPr>
            <w:noProof/>
            <w:webHidden/>
          </w:rPr>
          <w:instrText xml:space="preserve"> PAGEREF _Toc133191008 \h </w:instrText>
        </w:r>
        <w:r>
          <w:rPr>
            <w:noProof/>
            <w:webHidden/>
          </w:rPr>
        </w:r>
        <w:r>
          <w:rPr>
            <w:noProof/>
            <w:webHidden/>
          </w:rPr>
          <w:fldChar w:fldCharType="separate"/>
        </w:r>
        <w:r>
          <w:rPr>
            <w:noProof/>
            <w:webHidden/>
          </w:rPr>
          <w:t>19</w:t>
        </w:r>
        <w:r>
          <w:rPr>
            <w:noProof/>
            <w:webHidden/>
          </w:rPr>
          <w:fldChar w:fldCharType="end"/>
        </w:r>
      </w:hyperlink>
    </w:p>
    <w:p w14:paraId="1EC7AD15" w14:textId="59C54771"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09" w:history="1">
        <w:r w:rsidRPr="00E8162A">
          <w:rPr>
            <w:rStyle w:val="Hypertextovodkaz"/>
            <w:noProof/>
          </w:rPr>
          <w:t>2.4.4</w:t>
        </w:r>
        <w:r>
          <w:rPr>
            <w:rFonts w:asciiTheme="minorHAnsi" w:eastAsiaTheme="minorEastAsia" w:hAnsiTheme="minorHAnsi" w:cstheme="minorBidi"/>
            <w:noProof/>
            <w:sz w:val="22"/>
            <w:szCs w:val="22"/>
          </w:rPr>
          <w:tab/>
        </w:r>
        <w:r w:rsidRPr="00E8162A">
          <w:rPr>
            <w:rStyle w:val="Hypertextovodkaz"/>
            <w:noProof/>
          </w:rPr>
          <w:t>Use case scenario 4 – obnovování</w:t>
        </w:r>
        <w:r>
          <w:rPr>
            <w:noProof/>
            <w:webHidden/>
          </w:rPr>
          <w:tab/>
        </w:r>
        <w:r>
          <w:rPr>
            <w:noProof/>
            <w:webHidden/>
          </w:rPr>
          <w:fldChar w:fldCharType="begin"/>
        </w:r>
        <w:r>
          <w:rPr>
            <w:noProof/>
            <w:webHidden/>
          </w:rPr>
          <w:instrText xml:space="preserve"> PAGEREF _Toc133191009 \h </w:instrText>
        </w:r>
        <w:r>
          <w:rPr>
            <w:noProof/>
            <w:webHidden/>
          </w:rPr>
        </w:r>
        <w:r>
          <w:rPr>
            <w:noProof/>
            <w:webHidden/>
          </w:rPr>
          <w:fldChar w:fldCharType="separate"/>
        </w:r>
        <w:r>
          <w:rPr>
            <w:noProof/>
            <w:webHidden/>
          </w:rPr>
          <w:t>19</w:t>
        </w:r>
        <w:r>
          <w:rPr>
            <w:noProof/>
            <w:webHidden/>
          </w:rPr>
          <w:fldChar w:fldCharType="end"/>
        </w:r>
      </w:hyperlink>
    </w:p>
    <w:p w14:paraId="6D47D099" w14:textId="3B94D62F"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0" w:history="1">
        <w:r w:rsidRPr="00E8162A">
          <w:rPr>
            <w:rStyle w:val="Hypertextovodkaz"/>
            <w:noProof/>
          </w:rPr>
          <w:t>2.5</w:t>
        </w:r>
        <w:r>
          <w:rPr>
            <w:rFonts w:asciiTheme="minorHAnsi" w:eastAsiaTheme="minorEastAsia" w:hAnsiTheme="minorHAnsi" w:cstheme="minorBidi"/>
            <w:noProof/>
            <w:sz w:val="22"/>
            <w:szCs w:val="22"/>
          </w:rPr>
          <w:tab/>
        </w:r>
        <w:r w:rsidRPr="00E8162A">
          <w:rPr>
            <w:rStyle w:val="Hypertextovodkaz"/>
            <w:noProof/>
          </w:rPr>
          <w:t>Risk list</w:t>
        </w:r>
        <w:r>
          <w:rPr>
            <w:noProof/>
            <w:webHidden/>
          </w:rPr>
          <w:tab/>
        </w:r>
        <w:r>
          <w:rPr>
            <w:noProof/>
            <w:webHidden/>
          </w:rPr>
          <w:fldChar w:fldCharType="begin"/>
        </w:r>
        <w:r>
          <w:rPr>
            <w:noProof/>
            <w:webHidden/>
          </w:rPr>
          <w:instrText xml:space="preserve"> PAGEREF _Toc133191010 \h </w:instrText>
        </w:r>
        <w:r>
          <w:rPr>
            <w:noProof/>
            <w:webHidden/>
          </w:rPr>
        </w:r>
        <w:r>
          <w:rPr>
            <w:noProof/>
            <w:webHidden/>
          </w:rPr>
          <w:fldChar w:fldCharType="separate"/>
        </w:r>
        <w:r>
          <w:rPr>
            <w:noProof/>
            <w:webHidden/>
          </w:rPr>
          <w:t>20</w:t>
        </w:r>
        <w:r>
          <w:rPr>
            <w:noProof/>
            <w:webHidden/>
          </w:rPr>
          <w:fldChar w:fldCharType="end"/>
        </w:r>
      </w:hyperlink>
    </w:p>
    <w:p w14:paraId="771A72D7" w14:textId="623D830A"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1" w:history="1">
        <w:r w:rsidRPr="00E8162A">
          <w:rPr>
            <w:rStyle w:val="Hypertextovodkaz"/>
            <w:noProof/>
          </w:rPr>
          <w:t>2.6</w:t>
        </w:r>
        <w:r>
          <w:rPr>
            <w:rFonts w:asciiTheme="minorHAnsi" w:eastAsiaTheme="minorEastAsia" w:hAnsiTheme="minorHAnsi" w:cstheme="minorBidi"/>
            <w:noProof/>
            <w:sz w:val="22"/>
            <w:szCs w:val="22"/>
          </w:rPr>
          <w:tab/>
        </w:r>
        <w:r w:rsidRPr="00E8162A">
          <w:rPr>
            <w:rStyle w:val="Hypertextovodkaz"/>
            <w:noProof/>
          </w:rPr>
          <w:t>Hrubý plán práce</w:t>
        </w:r>
        <w:r>
          <w:rPr>
            <w:noProof/>
            <w:webHidden/>
          </w:rPr>
          <w:tab/>
        </w:r>
        <w:r>
          <w:rPr>
            <w:noProof/>
            <w:webHidden/>
          </w:rPr>
          <w:fldChar w:fldCharType="begin"/>
        </w:r>
        <w:r>
          <w:rPr>
            <w:noProof/>
            <w:webHidden/>
          </w:rPr>
          <w:instrText xml:space="preserve"> PAGEREF _Toc133191011 \h </w:instrText>
        </w:r>
        <w:r>
          <w:rPr>
            <w:noProof/>
            <w:webHidden/>
          </w:rPr>
        </w:r>
        <w:r>
          <w:rPr>
            <w:noProof/>
            <w:webHidden/>
          </w:rPr>
          <w:fldChar w:fldCharType="separate"/>
        </w:r>
        <w:r>
          <w:rPr>
            <w:noProof/>
            <w:webHidden/>
          </w:rPr>
          <w:t>21</w:t>
        </w:r>
        <w:r>
          <w:rPr>
            <w:noProof/>
            <w:webHidden/>
          </w:rPr>
          <w:fldChar w:fldCharType="end"/>
        </w:r>
      </w:hyperlink>
    </w:p>
    <w:p w14:paraId="4CB4ACA6" w14:textId="0AE0081D" w:rsidR="00FD20DB" w:rsidRDefault="00FD20D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3191012" w:history="1">
        <w:r w:rsidRPr="00E8162A">
          <w:rPr>
            <w:rStyle w:val="Hypertextovodkaz"/>
            <w:noProof/>
          </w:rPr>
          <w:t>3</w:t>
        </w:r>
        <w:r>
          <w:rPr>
            <w:rFonts w:asciiTheme="minorHAnsi" w:eastAsiaTheme="minorEastAsia" w:hAnsiTheme="minorHAnsi" w:cstheme="minorBidi"/>
            <w:b w:val="0"/>
            <w:caps w:val="0"/>
            <w:noProof/>
            <w:sz w:val="22"/>
            <w:szCs w:val="22"/>
          </w:rPr>
          <w:tab/>
        </w:r>
        <w:r w:rsidRPr="00E8162A">
          <w:rPr>
            <w:rStyle w:val="Hypertextovodkaz"/>
            <w:noProof/>
          </w:rPr>
          <w:t>Metodika řešení práce</w:t>
        </w:r>
        <w:r>
          <w:rPr>
            <w:noProof/>
            <w:webHidden/>
          </w:rPr>
          <w:tab/>
        </w:r>
        <w:r>
          <w:rPr>
            <w:noProof/>
            <w:webHidden/>
          </w:rPr>
          <w:fldChar w:fldCharType="begin"/>
        </w:r>
        <w:r>
          <w:rPr>
            <w:noProof/>
            <w:webHidden/>
          </w:rPr>
          <w:instrText xml:space="preserve"> PAGEREF _Toc133191012 \h </w:instrText>
        </w:r>
        <w:r>
          <w:rPr>
            <w:noProof/>
            <w:webHidden/>
          </w:rPr>
        </w:r>
        <w:r>
          <w:rPr>
            <w:noProof/>
            <w:webHidden/>
          </w:rPr>
          <w:fldChar w:fldCharType="separate"/>
        </w:r>
        <w:r>
          <w:rPr>
            <w:noProof/>
            <w:webHidden/>
          </w:rPr>
          <w:t>22</w:t>
        </w:r>
        <w:r>
          <w:rPr>
            <w:noProof/>
            <w:webHidden/>
          </w:rPr>
          <w:fldChar w:fldCharType="end"/>
        </w:r>
      </w:hyperlink>
    </w:p>
    <w:p w14:paraId="4A503099" w14:textId="231548B9"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3" w:history="1">
        <w:r w:rsidRPr="00E8162A">
          <w:rPr>
            <w:rStyle w:val="Hypertextovodkaz"/>
            <w:noProof/>
          </w:rPr>
          <w:t>3.1</w:t>
        </w:r>
        <w:r>
          <w:rPr>
            <w:rFonts w:asciiTheme="minorHAnsi" w:eastAsiaTheme="minorEastAsia" w:hAnsiTheme="minorHAnsi" w:cstheme="minorBidi"/>
            <w:noProof/>
            <w:sz w:val="22"/>
            <w:szCs w:val="22"/>
          </w:rPr>
          <w:tab/>
        </w:r>
        <w:r w:rsidRPr="00E8162A">
          <w:rPr>
            <w:rStyle w:val="Hypertextovodkaz"/>
            <w:noProof/>
          </w:rPr>
          <w:t>Způsob implementace</w:t>
        </w:r>
        <w:r>
          <w:rPr>
            <w:noProof/>
            <w:webHidden/>
          </w:rPr>
          <w:tab/>
        </w:r>
        <w:r>
          <w:rPr>
            <w:noProof/>
            <w:webHidden/>
          </w:rPr>
          <w:fldChar w:fldCharType="begin"/>
        </w:r>
        <w:r>
          <w:rPr>
            <w:noProof/>
            <w:webHidden/>
          </w:rPr>
          <w:instrText xml:space="preserve"> PAGEREF _Toc133191013 \h </w:instrText>
        </w:r>
        <w:r>
          <w:rPr>
            <w:noProof/>
            <w:webHidden/>
          </w:rPr>
        </w:r>
        <w:r>
          <w:rPr>
            <w:noProof/>
            <w:webHidden/>
          </w:rPr>
          <w:fldChar w:fldCharType="separate"/>
        </w:r>
        <w:r>
          <w:rPr>
            <w:noProof/>
            <w:webHidden/>
          </w:rPr>
          <w:t>22</w:t>
        </w:r>
        <w:r>
          <w:rPr>
            <w:noProof/>
            <w:webHidden/>
          </w:rPr>
          <w:fldChar w:fldCharType="end"/>
        </w:r>
      </w:hyperlink>
    </w:p>
    <w:p w14:paraId="016544B0" w14:textId="6A4340AB"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4" w:history="1">
        <w:r w:rsidRPr="00E8162A">
          <w:rPr>
            <w:rStyle w:val="Hypertextovodkaz"/>
            <w:noProof/>
          </w:rPr>
          <w:t>3.2</w:t>
        </w:r>
        <w:r>
          <w:rPr>
            <w:rFonts w:asciiTheme="minorHAnsi" w:eastAsiaTheme="minorEastAsia" w:hAnsiTheme="minorHAnsi" w:cstheme="minorBidi"/>
            <w:noProof/>
            <w:sz w:val="22"/>
            <w:szCs w:val="22"/>
          </w:rPr>
          <w:tab/>
        </w:r>
        <w:r w:rsidRPr="00E8162A">
          <w:rPr>
            <w:rStyle w:val="Hypertextovodkaz"/>
            <w:noProof/>
          </w:rPr>
          <w:t>Pravidelné konzultace s vedoucím práce</w:t>
        </w:r>
        <w:r>
          <w:rPr>
            <w:noProof/>
            <w:webHidden/>
          </w:rPr>
          <w:tab/>
        </w:r>
        <w:r>
          <w:rPr>
            <w:noProof/>
            <w:webHidden/>
          </w:rPr>
          <w:fldChar w:fldCharType="begin"/>
        </w:r>
        <w:r>
          <w:rPr>
            <w:noProof/>
            <w:webHidden/>
          </w:rPr>
          <w:instrText xml:space="preserve"> PAGEREF _Toc133191014 \h </w:instrText>
        </w:r>
        <w:r>
          <w:rPr>
            <w:noProof/>
            <w:webHidden/>
          </w:rPr>
        </w:r>
        <w:r>
          <w:rPr>
            <w:noProof/>
            <w:webHidden/>
          </w:rPr>
          <w:fldChar w:fldCharType="separate"/>
        </w:r>
        <w:r>
          <w:rPr>
            <w:noProof/>
            <w:webHidden/>
          </w:rPr>
          <w:t>23</w:t>
        </w:r>
        <w:r>
          <w:rPr>
            <w:noProof/>
            <w:webHidden/>
          </w:rPr>
          <w:fldChar w:fldCharType="end"/>
        </w:r>
      </w:hyperlink>
    </w:p>
    <w:p w14:paraId="2508C504" w14:textId="408ABD47"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5" w:history="1">
        <w:r w:rsidRPr="00E8162A">
          <w:rPr>
            <w:rStyle w:val="Hypertextovodkaz"/>
            <w:noProof/>
          </w:rPr>
          <w:t>3.3</w:t>
        </w:r>
        <w:r>
          <w:rPr>
            <w:rFonts w:asciiTheme="minorHAnsi" w:eastAsiaTheme="minorEastAsia" w:hAnsiTheme="minorHAnsi" w:cstheme="minorBidi"/>
            <w:noProof/>
            <w:sz w:val="22"/>
            <w:szCs w:val="22"/>
          </w:rPr>
          <w:tab/>
        </w:r>
        <w:r w:rsidRPr="00E8162A">
          <w:rPr>
            <w:rStyle w:val="Hypertextovodkaz"/>
            <w:noProof/>
          </w:rPr>
          <w:t>Eliminace rizik</w:t>
        </w:r>
        <w:r>
          <w:rPr>
            <w:noProof/>
            <w:webHidden/>
          </w:rPr>
          <w:tab/>
        </w:r>
        <w:r>
          <w:rPr>
            <w:noProof/>
            <w:webHidden/>
          </w:rPr>
          <w:fldChar w:fldCharType="begin"/>
        </w:r>
        <w:r>
          <w:rPr>
            <w:noProof/>
            <w:webHidden/>
          </w:rPr>
          <w:instrText xml:space="preserve"> PAGEREF _Toc133191015 \h </w:instrText>
        </w:r>
        <w:r>
          <w:rPr>
            <w:noProof/>
            <w:webHidden/>
          </w:rPr>
        </w:r>
        <w:r>
          <w:rPr>
            <w:noProof/>
            <w:webHidden/>
          </w:rPr>
          <w:fldChar w:fldCharType="separate"/>
        </w:r>
        <w:r>
          <w:rPr>
            <w:noProof/>
            <w:webHidden/>
          </w:rPr>
          <w:t>23</w:t>
        </w:r>
        <w:r>
          <w:rPr>
            <w:noProof/>
            <w:webHidden/>
          </w:rPr>
          <w:fldChar w:fldCharType="end"/>
        </w:r>
      </w:hyperlink>
    </w:p>
    <w:p w14:paraId="5C7B0351" w14:textId="1AD66847"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6" w:history="1">
        <w:r w:rsidRPr="00E8162A">
          <w:rPr>
            <w:rStyle w:val="Hypertextovodkaz"/>
            <w:noProof/>
          </w:rPr>
          <w:t>3.4</w:t>
        </w:r>
        <w:r>
          <w:rPr>
            <w:rFonts w:asciiTheme="minorHAnsi" w:eastAsiaTheme="minorEastAsia" w:hAnsiTheme="minorHAnsi" w:cstheme="minorBidi"/>
            <w:noProof/>
            <w:sz w:val="22"/>
            <w:szCs w:val="22"/>
          </w:rPr>
          <w:tab/>
        </w:r>
        <w:r w:rsidRPr="00E8162A">
          <w:rPr>
            <w:rStyle w:val="Hypertextovodkaz"/>
            <w:noProof/>
          </w:rPr>
          <w:t>Kontrola požadavků vedoucím práce</w:t>
        </w:r>
        <w:r>
          <w:rPr>
            <w:noProof/>
            <w:webHidden/>
          </w:rPr>
          <w:tab/>
        </w:r>
        <w:r>
          <w:rPr>
            <w:noProof/>
            <w:webHidden/>
          </w:rPr>
          <w:fldChar w:fldCharType="begin"/>
        </w:r>
        <w:r>
          <w:rPr>
            <w:noProof/>
            <w:webHidden/>
          </w:rPr>
          <w:instrText xml:space="preserve"> PAGEREF _Toc133191016 \h </w:instrText>
        </w:r>
        <w:r>
          <w:rPr>
            <w:noProof/>
            <w:webHidden/>
          </w:rPr>
        </w:r>
        <w:r>
          <w:rPr>
            <w:noProof/>
            <w:webHidden/>
          </w:rPr>
          <w:fldChar w:fldCharType="separate"/>
        </w:r>
        <w:r>
          <w:rPr>
            <w:noProof/>
            <w:webHidden/>
          </w:rPr>
          <w:t>23</w:t>
        </w:r>
        <w:r>
          <w:rPr>
            <w:noProof/>
            <w:webHidden/>
          </w:rPr>
          <w:fldChar w:fldCharType="end"/>
        </w:r>
      </w:hyperlink>
    </w:p>
    <w:p w14:paraId="763B3019" w14:textId="6DC28B05"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7" w:history="1">
        <w:r w:rsidRPr="00E8162A">
          <w:rPr>
            <w:rStyle w:val="Hypertextovodkaz"/>
            <w:noProof/>
          </w:rPr>
          <w:t>3.5</w:t>
        </w:r>
        <w:r>
          <w:rPr>
            <w:rFonts w:asciiTheme="minorHAnsi" w:eastAsiaTheme="minorEastAsia" w:hAnsiTheme="minorHAnsi" w:cstheme="minorBidi"/>
            <w:noProof/>
            <w:sz w:val="22"/>
            <w:szCs w:val="22"/>
          </w:rPr>
          <w:tab/>
        </w:r>
        <w:r w:rsidRPr="00E8162A">
          <w:rPr>
            <w:rStyle w:val="Hypertextovodkaz"/>
            <w:noProof/>
          </w:rPr>
          <w:t>Testování funkčnosti aplikace</w:t>
        </w:r>
        <w:r>
          <w:rPr>
            <w:noProof/>
            <w:webHidden/>
          </w:rPr>
          <w:tab/>
        </w:r>
        <w:r>
          <w:rPr>
            <w:noProof/>
            <w:webHidden/>
          </w:rPr>
          <w:fldChar w:fldCharType="begin"/>
        </w:r>
        <w:r>
          <w:rPr>
            <w:noProof/>
            <w:webHidden/>
          </w:rPr>
          <w:instrText xml:space="preserve"> PAGEREF _Toc133191017 \h </w:instrText>
        </w:r>
        <w:r>
          <w:rPr>
            <w:noProof/>
            <w:webHidden/>
          </w:rPr>
        </w:r>
        <w:r>
          <w:rPr>
            <w:noProof/>
            <w:webHidden/>
          </w:rPr>
          <w:fldChar w:fldCharType="separate"/>
        </w:r>
        <w:r>
          <w:rPr>
            <w:noProof/>
            <w:webHidden/>
          </w:rPr>
          <w:t>23</w:t>
        </w:r>
        <w:r>
          <w:rPr>
            <w:noProof/>
            <w:webHidden/>
          </w:rPr>
          <w:fldChar w:fldCharType="end"/>
        </w:r>
      </w:hyperlink>
    </w:p>
    <w:p w14:paraId="57B1265E" w14:textId="635B1355"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8" w:history="1">
        <w:r w:rsidRPr="00E8162A">
          <w:rPr>
            <w:rStyle w:val="Hypertextovodkaz"/>
            <w:noProof/>
          </w:rPr>
          <w:t>3.6</w:t>
        </w:r>
        <w:r>
          <w:rPr>
            <w:rFonts w:asciiTheme="minorHAnsi" w:eastAsiaTheme="minorEastAsia" w:hAnsiTheme="minorHAnsi" w:cstheme="minorBidi"/>
            <w:noProof/>
            <w:sz w:val="22"/>
            <w:szCs w:val="22"/>
          </w:rPr>
          <w:tab/>
        </w:r>
        <w:r w:rsidRPr="00E8162A">
          <w:rPr>
            <w:rStyle w:val="Hypertextovodkaz"/>
            <w:noProof/>
          </w:rPr>
          <w:t>Správa požadavků aplikace</w:t>
        </w:r>
        <w:r>
          <w:rPr>
            <w:noProof/>
            <w:webHidden/>
          </w:rPr>
          <w:tab/>
        </w:r>
        <w:r>
          <w:rPr>
            <w:noProof/>
            <w:webHidden/>
          </w:rPr>
          <w:fldChar w:fldCharType="begin"/>
        </w:r>
        <w:r>
          <w:rPr>
            <w:noProof/>
            <w:webHidden/>
          </w:rPr>
          <w:instrText xml:space="preserve"> PAGEREF _Toc133191018 \h </w:instrText>
        </w:r>
        <w:r>
          <w:rPr>
            <w:noProof/>
            <w:webHidden/>
          </w:rPr>
        </w:r>
        <w:r>
          <w:rPr>
            <w:noProof/>
            <w:webHidden/>
          </w:rPr>
          <w:fldChar w:fldCharType="separate"/>
        </w:r>
        <w:r>
          <w:rPr>
            <w:noProof/>
            <w:webHidden/>
          </w:rPr>
          <w:t>23</w:t>
        </w:r>
        <w:r>
          <w:rPr>
            <w:noProof/>
            <w:webHidden/>
          </w:rPr>
          <w:fldChar w:fldCharType="end"/>
        </w:r>
      </w:hyperlink>
    </w:p>
    <w:p w14:paraId="4219C495" w14:textId="1D81E71A"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19" w:history="1">
        <w:r w:rsidRPr="00E8162A">
          <w:rPr>
            <w:rStyle w:val="Hypertextovodkaz"/>
            <w:noProof/>
          </w:rPr>
          <w:t>3.7</w:t>
        </w:r>
        <w:r>
          <w:rPr>
            <w:rFonts w:asciiTheme="minorHAnsi" w:eastAsiaTheme="minorEastAsia" w:hAnsiTheme="minorHAnsi" w:cstheme="minorBidi"/>
            <w:noProof/>
            <w:sz w:val="22"/>
            <w:szCs w:val="22"/>
          </w:rPr>
          <w:tab/>
        </w:r>
        <w:r w:rsidRPr="00E8162A">
          <w:rPr>
            <w:rStyle w:val="Hypertextovodkaz"/>
            <w:noProof/>
          </w:rPr>
          <w:t>Repozitář GitHub</w:t>
        </w:r>
        <w:r>
          <w:rPr>
            <w:noProof/>
            <w:webHidden/>
          </w:rPr>
          <w:tab/>
        </w:r>
        <w:r>
          <w:rPr>
            <w:noProof/>
            <w:webHidden/>
          </w:rPr>
          <w:fldChar w:fldCharType="begin"/>
        </w:r>
        <w:r>
          <w:rPr>
            <w:noProof/>
            <w:webHidden/>
          </w:rPr>
          <w:instrText xml:space="preserve"> PAGEREF _Toc133191019 \h </w:instrText>
        </w:r>
        <w:r>
          <w:rPr>
            <w:noProof/>
            <w:webHidden/>
          </w:rPr>
        </w:r>
        <w:r>
          <w:rPr>
            <w:noProof/>
            <w:webHidden/>
          </w:rPr>
          <w:fldChar w:fldCharType="separate"/>
        </w:r>
        <w:r>
          <w:rPr>
            <w:noProof/>
            <w:webHidden/>
          </w:rPr>
          <w:t>24</w:t>
        </w:r>
        <w:r>
          <w:rPr>
            <w:noProof/>
            <w:webHidden/>
          </w:rPr>
          <w:fldChar w:fldCharType="end"/>
        </w:r>
      </w:hyperlink>
    </w:p>
    <w:p w14:paraId="71975933" w14:textId="406E77E2" w:rsidR="00FD20DB" w:rsidRDefault="00FD20D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3191020" w:history="1">
        <w:r w:rsidRPr="00E8162A">
          <w:rPr>
            <w:rStyle w:val="Hypertextovodkaz"/>
            <w:noProof/>
          </w:rPr>
          <w:t>4</w:t>
        </w:r>
        <w:r>
          <w:rPr>
            <w:rFonts w:asciiTheme="minorHAnsi" w:eastAsiaTheme="minorEastAsia" w:hAnsiTheme="minorHAnsi" w:cstheme="minorBidi"/>
            <w:b w:val="0"/>
            <w:caps w:val="0"/>
            <w:noProof/>
            <w:sz w:val="22"/>
            <w:szCs w:val="22"/>
          </w:rPr>
          <w:tab/>
        </w:r>
        <w:r w:rsidRPr="00E8162A">
          <w:rPr>
            <w:rStyle w:val="Hypertextovodkaz"/>
            <w:noProof/>
          </w:rPr>
          <w:t>Vlastní řešení práce</w:t>
        </w:r>
        <w:r>
          <w:rPr>
            <w:noProof/>
            <w:webHidden/>
          </w:rPr>
          <w:tab/>
        </w:r>
        <w:r>
          <w:rPr>
            <w:noProof/>
            <w:webHidden/>
          </w:rPr>
          <w:fldChar w:fldCharType="begin"/>
        </w:r>
        <w:r>
          <w:rPr>
            <w:noProof/>
            <w:webHidden/>
          </w:rPr>
          <w:instrText xml:space="preserve"> PAGEREF _Toc133191020 \h </w:instrText>
        </w:r>
        <w:r>
          <w:rPr>
            <w:noProof/>
            <w:webHidden/>
          </w:rPr>
        </w:r>
        <w:r>
          <w:rPr>
            <w:noProof/>
            <w:webHidden/>
          </w:rPr>
          <w:fldChar w:fldCharType="separate"/>
        </w:r>
        <w:r>
          <w:rPr>
            <w:noProof/>
            <w:webHidden/>
          </w:rPr>
          <w:t>25</w:t>
        </w:r>
        <w:r>
          <w:rPr>
            <w:noProof/>
            <w:webHidden/>
          </w:rPr>
          <w:fldChar w:fldCharType="end"/>
        </w:r>
      </w:hyperlink>
    </w:p>
    <w:p w14:paraId="5645E7E5" w14:textId="25E41190"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1" w:history="1">
        <w:r w:rsidRPr="00E8162A">
          <w:rPr>
            <w:rStyle w:val="Hypertextovodkaz"/>
            <w:noProof/>
          </w:rPr>
          <w:t>4.1</w:t>
        </w:r>
        <w:r>
          <w:rPr>
            <w:rFonts w:asciiTheme="minorHAnsi" w:eastAsiaTheme="minorEastAsia" w:hAnsiTheme="minorHAnsi" w:cstheme="minorBidi"/>
            <w:noProof/>
            <w:sz w:val="22"/>
            <w:szCs w:val="22"/>
          </w:rPr>
          <w:tab/>
        </w:r>
        <w:r w:rsidRPr="00E8162A">
          <w:rPr>
            <w:rStyle w:val="Hypertextovodkaz"/>
            <w:noProof/>
          </w:rPr>
          <w:t>Windows Forms</w:t>
        </w:r>
        <w:r>
          <w:rPr>
            <w:noProof/>
            <w:webHidden/>
          </w:rPr>
          <w:tab/>
        </w:r>
        <w:r>
          <w:rPr>
            <w:noProof/>
            <w:webHidden/>
          </w:rPr>
          <w:fldChar w:fldCharType="begin"/>
        </w:r>
        <w:r>
          <w:rPr>
            <w:noProof/>
            <w:webHidden/>
          </w:rPr>
          <w:instrText xml:space="preserve"> PAGEREF _Toc133191021 \h </w:instrText>
        </w:r>
        <w:r>
          <w:rPr>
            <w:noProof/>
            <w:webHidden/>
          </w:rPr>
        </w:r>
        <w:r>
          <w:rPr>
            <w:noProof/>
            <w:webHidden/>
          </w:rPr>
          <w:fldChar w:fldCharType="separate"/>
        </w:r>
        <w:r>
          <w:rPr>
            <w:noProof/>
            <w:webHidden/>
          </w:rPr>
          <w:t>25</w:t>
        </w:r>
        <w:r>
          <w:rPr>
            <w:noProof/>
            <w:webHidden/>
          </w:rPr>
          <w:fldChar w:fldCharType="end"/>
        </w:r>
      </w:hyperlink>
    </w:p>
    <w:p w14:paraId="52DE2B76" w14:textId="2E6F0EC9"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2" w:history="1">
        <w:r w:rsidRPr="00E8162A">
          <w:rPr>
            <w:rStyle w:val="Hypertextovodkaz"/>
            <w:noProof/>
          </w:rPr>
          <w:t>4.2</w:t>
        </w:r>
        <w:r>
          <w:rPr>
            <w:rFonts w:asciiTheme="minorHAnsi" w:eastAsiaTheme="minorEastAsia" w:hAnsiTheme="minorHAnsi" w:cstheme="minorBidi"/>
            <w:noProof/>
            <w:sz w:val="22"/>
            <w:szCs w:val="22"/>
          </w:rPr>
          <w:tab/>
        </w:r>
        <w:r w:rsidRPr="00E8162A">
          <w:rPr>
            <w:rStyle w:val="Hypertextovodkaz"/>
            <w:noProof/>
          </w:rPr>
          <w:t>Prostředí Visual Studio 2022</w:t>
        </w:r>
        <w:r>
          <w:rPr>
            <w:noProof/>
            <w:webHidden/>
          </w:rPr>
          <w:tab/>
        </w:r>
        <w:r>
          <w:rPr>
            <w:noProof/>
            <w:webHidden/>
          </w:rPr>
          <w:fldChar w:fldCharType="begin"/>
        </w:r>
        <w:r>
          <w:rPr>
            <w:noProof/>
            <w:webHidden/>
          </w:rPr>
          <w:instrText xml:space="preserve"> PAGEREF _Toc133191022 \h </w:instrText>
        </w:r>
        <w:r>
          <w:rPr>
            <w:noProof/>
            <w:webHidden/>
          </w:rPr>
        </w:r>
        <w:r>
          <w:rPr>
            <w:noProof/>
            <w:webHidden/>
          </w:rPr>
          <w:fldChar w:fldCharType="separate"/>
        </w:r>
        <w:r>
          <w:rPr>
            <w:noProof/>
            <w:webHidden/>
          </w:rPr>
          <w:t>25</w:t>
        </w:r>
        <w:r>
          <w:rPr>
            <w:noProof/>
            <w:webHidden/>
          </w:rPr>
          <w:fldChar w:fldCharType="end"/>
        </w:r>
      </w:hyperlink>
    </w:p>
    <w:p w14:paraId="30361D98" w14:textId="23A29131"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3" w:history="1">
        <w:r w:rsidRPr="00E8162A">
          <w:rPr>
            <w:rStyle w:val="Hypertextovodkaz"/>
            <w:noProof/>
          </w:rPr>
          <w:t>4.3</w:t>
        </w:r>
        <w:r>
          <w:rPr>
            <w:rFonts w:asciiTheme="minorHAnsi" w:eastAsiaTheme="minorEastAsia" w:hAnsiTheme="minorHAnsi" w:cstheme="minorBidi"/>
            <w:noProof/>
            <w:sz w:val="22"/>
            <w:szCs w:val="22"/>
          </w:rPr>
          <w:tab/>
        </w:r>
        <w:r w:rsidRPr="00E8162A">
          <w:rPr>
            <w:rStyle w:val="Hypertextovodkaz"/>
            <w:noProof/>
          </w:rPr>
          <w:t>Microsoft Docs</w:t>
        </w:r>
        <w:r>
          <w:rPr>
            <w:noProof/>
            <w:webHidden/>
          </w:rPr>
          <w:tab/>
        </w:r>
        <w:r>
          <w:rPr>
            <w:noProof/>
            <w:webHidden/>
          </w:rPr>
          <w:fldChar w:fldCharType="begin"/>
        </w:r>
        <w:r>
          <w:rPr>
            <w:noProof/>
            <w:webHidden/>
          </w:rPr>
          <w:instrText xml:space="preserve"> PAGEREF _Toc133191023 \h </w:instrText>
        </w:r>
        <w:r>
          <w:rPr>
            <w:noProof/>
            <w:webHidden/>
          </w:rPr>
        </w:r>
        <w:r>
          <w:rPr>
            <w:noProof/>
            <w:webHidden/>
          </w:rPr>
          <w:fldChar w:fldCharType="separate"/>
        </w:r>
        <w:r>
          <w:rPr>
            <w:noProof/>
            <w:webHidden/>
          </w:rPr>
          <w:t>25</w:t>
        </w:r>
        <w:r>
          <w:rPr>
            <w:noProof/>
            <w:webHidden/>
          </w:rPr>
          <w:fldChar w:fldCharType="end"/>
        </w:r>
      </w:hyperlink>
    </w:p>
    <w:p w14:paraId="271A0DE3" w14:textId="36F3AD6C"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4" w:history="1">
        <w:r w:rsidRPr="00E8162A">
          <w:rPr>
            <w:rStyle w:val="Hypertextovodkaz"/>
            <w:noProof/>
          </w:rPr>
          <w:t>4.4</w:t>
        </w:r>
        <w:r>
          <w:rPr>
            <w:rFonts w:asciiTheme="minorHAnsi" w:eastAsiaTheme="minorEastAsia" w:hAnsiTheme="minorHAnsi" w:cstheme="minorBidi"/>
            <w:noProof/>
            <w:sz w:val="22"/>
            <w:szCs w:val="22"/>
          </w:rPr>
          <w:tab/>
        </w:r>
        <w:r w:rsidRPr="00E8162A">
          <w:rPr>
            <w:rStyle w:val="Hypertextovodkaz"/>
            <w:noProof/>
          </w:rPr>
          <w:t>Stack Overflow</w:t>
        </w:r>
        <w:r>
          <w:rPr>
            <w:noProof/>
            <w:webHidden/>
          </w:rPr>
          <w:tab/>
        </w:r>
        <w:r>
          <w:rPr>
            <w:noProof/>
            <w:webHidden/>
          </w:rPr>
          <w:fldChar w:fldCharType="begin"/>
        </w:r>
        <w:r>
          <w:rPr>
            <w:noProof/>
            <w:webHidden/>
          </w:rPr>
          <w:instrText xml:space="preserve"> PAGEREF _Toc133191024 \h </w:instrText>
        </w:r>
        <w:r>
          <w:rPr>
            <w:noProof/>
            <w:webHidden/>
          </w:rPr>
        </w:r>
        <w:r>
          <w:rPr>
            <w:noProof/>
            <w:webHidden/>
          </w:rPr>
          <w:fldChar w:fldCharType="separate"/>
        </w:r>
        <w:r>
          <w:rPr>
            <w:noProof/>
            <w:webHidden/>
          </w:rPr>
          <w:t>25</w:t>
        </w:r>
        <w:r>
          <w:rPr>
            <w:noProof/>
            <w:webHidden/>
          </w:rPr>
          <w:fldChar w:fldCharType="end"/>
        </w:r>
      </w:hyperlink>
    </w:p>
    <w:p w14:paraId="2D9383C0" w14:textId="741A4CB7"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5" w:history="1">
        <w:r w:rsidRPr="00E8162A">
          <w:rPr>
            <w:rStyle w:val="Hypertextovodkaz"/>
            <w:noProof/>
          </w:rPr>
          <w:t>4.5</w:t>
        </w:r>
        <w:r>
          <w:rPr>
            <w:rFonts w:asciiTheme="minorHAnsi" w:eastAsiaTheme="minorEastAsia" w:hAnsiTheme="minorHAnsi" w:cstheme="minorBidi"/>
            <w:noProof/>
            <w:sz w:val="22"/>
            <w:szCs w:val="22"/>
          </w:rPr>
          <w:tab/>
        </w:r>
        <w:r w:rsidRPr="00E8162A">
          <w:rPr>
            <w:rStyle w:val="Hypertextovodkaz"/>
            <w:noProof/>
          </w:rPr>
          <w:t>Class diagram</w:t>
        </w:r>
        <w:r>
          <w:rPr>
            <w:noProof/>
            <w:webHidden/>
          </w:rPr>
          <w:tab/>
        </w:r>
        <w:r>
          <w:rPr>
            <w:noProof/>
            <w:webHidden/>
          </w:rPr>
          <w:fldChar w:fldCharType="begin"/>
        </w:r>
        <w:r>
          <w:rPr>
            <w:noProof/>
            <w:webHidden/>
          </w:rPr>
          <w:instrText xml:space="preserve"> PAGEREF _Toc133191025 \h </w:instrText>
        </w:r>
        <w:r>
          <w:rPr>
            <w:noProof/>
            <w:webHidden/>
          </w:rPr>
        </w:r>
        <w:r>
          <w:rPr>
            <w:noProof/>
            <w:webHidden/>
          </w:rPr>
          <w:fldChar w:fldCharType="separate"/>
        </w:r>
        <w:r>
          <w:rPr>
            <w:noProof/>
            <w:webHidden/>
          </w:rPr>
          <w:t>26</w:t>
        </w:r>
        <w:r>
          <w:rPr>
            <w:noProof/>
            <w:webHidden/>
          </w:rPr>
          <w:fldChar w:fldCharType="end"/>
        </w:r>
      </w:hyperlink>
    </w:p>
    <w:p w14:paraId="0F321EC4" w14:textId="6E88E3E9"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6" w:history="1">
        <w:r w:rsidRPr="00E8162A">
          <w:rPr>
            <w:rStyle w:val="Hypertextovodkaz"/>
            <w:noProof/>
          </w:rPr>
          <w:t>4.6</w:t>
        </w:r>
        <w:r>
          <w:rPr>
            <w:rFonts w:asciiTheme="minorHAnsi" w:eastAsiaTheme="minorEastAsia" w:hAnsiTheme="minorHAnsi" w:cstheme="minorBidi"/>
            <w:noProof/>
            <w:sz w:val="22"/>
            <w:szCs w:val="22"/>
          </w:rPr>
          <w:tab/>
        </w:r>
        <w:r w:rsidRPr="00E8162A">
          <w:rPr>
            <w:rStyle w:val="Hypertextovodkaz"/>
            <w:noProof/>
          </w:rPr>
          <w:t>Deployment diagram</w:t>
        </w:r>
        <w:r>
          <w:rPr>
            <w:noProof/>
            <w:webHidden/>
          </w:rPr>
          <w:tab/>
        </w:r>
        <w:r>
          <w:rPr>
            <w:noProof/>
            <w:webHidden/>
          </w:rPr>
          <w:fldChar w:fldCharType="begin"/>
        </w:r>
        <w:r>
          <w:rPr>
            <w:noProof/>
            <w:webHidden/>
          </w:rPr>
          <w:instrText xml:space="preserve"> PAGEREF _Toc133191026 \h </w:instrText>
        </w:r>
        <w:r>
          <w:rPr>
            <w:noProof/>
            <w:webHidden/>
          </w:rPr>
        </w:r>
        <w:r>
          <w:rPr>
            <w:noProof/>
            <w:webHidden/>
          </w:rPr>
          <w:fldChar w:fldCharType="separate"/>
        </w:r>
        <w:r>
          <w:rPr>
            <w:noProof/>
            <w:webHidden/>
          </w:rPr>
          <w:t>27</w:t>
        </w:r>
        <w:r>
          <w:rPr>
            <w:noProof/>
            <w:webHidden/>
          </w:rPr>
          <w:fldChar w:fldCharType="end"/>
        </w:r>
      </w:hyperlink>
    </w:p>
    <w:p w14:paraId="10D2F9A8" w14:textId="5850BD47"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27" w:history="1">
        <w:r w:rsidRPr="00E8162A">
          <w:rPr>
            <w:rStyle w:val="Hypertextovodkaz"/>
            <w:noProof/>
          </w:rPr>
          <w:t>4.6.1</w:t>
        </w:r>
        <w:r>
          <w:rPr>
            <w:rFonts w:asciiTheme="minorHAnsi" w:eastAsiaTheme="minorEastAsia" w:hAnsiTheme="minorHAnsi" w:cstheme="minorBidi"/>
            <w:noProof/>
            <w:sz w:val="22"/>
            <w:szCs w:val="22"/>
          </w:rPr>
          <w:tab/>
        </w:r>
        <w:r w:rsidRPr="00E8162A">
          <w:rPr>
            <w:rStyle w:val="Hypertextovodkaz"/>
            <w:noProof/>
          </w:rPr>
          <w:t>Minimální nároky</w:t>
        </w:r>
        <w:r>
          <w:rPr>
            <w:noProof/>
            <w:webHidden/>
          </w:rPr>
          <w:tab/>
        </w:r>
        <w:r>
          <w:rPr>
            <w:noProof/>
            <w:webHidden/>
          </w:rPr>
          <w:fldChar w:fldCharType="begin"/>
        </w:r>
        <w:r>
          <w:rPr>
            <w:noProof/>
            <w:webHidden/>
          </w:rPr>
          <w:instrText xml:space="preserve"> PAGEREF _Toc133191027 \h </w:instrText>
        </w:r>
        <w:r>
          <w:rPr>
            <w:noProof/>
            <w:webHidden/>
          </w:rPr>
        </w:r>
        <w:r>
          <w:rPr>
            <w:noProof/>
            <w:webHidden/>
          </w:rPr>
          <w:fldChar w:fldCharType="separate"/>
        </w:r>
        <w:r>
          <w:rPr>
            <w:noProof/>
            <w:webHidden/>
          </w:rPr>
          <w:t>27</w:t>
        </w:r>
        <w:r>
          <w:rPr>
            <w:noProof/>
            <w:webHidden/>
          </w:rPr>
          <w:fldChar w:fldCharType="end"/>
        </w:r>
      </w:hyperlink>
    </w:p>
    <w:p w14:paraId="08C05B35" w14:textId="2BEECFD3"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28" w:history="1">
        <w:r w:rsidRPr="00E8162A">
          <w:rPr>
            <w:rStyle w:val="Hypertextovodkaz"/>
            <w:noProof/>
          </w:rPr>
          <w:t>4.7</w:t>
        </w:r>
        <w:r>
          <w:rPr>
            <w:rFonts w:asciiTheme="minorHAnsi" w:eastAsiaTheme="minorEastAsia" w:hAnsiTheme="minorHAnsi" w:cstheme="minorBidi"/>
            <w:noProof/>
            <w:sz w:val="22"/>
            <w:szCs w:val="22"/>
          </w:rPr>
          <w:tab/>
        </w:r>
        <w:r w:rsidRPr="00E8162A">
          <w:rPr>
            <w:rStyle w:val="Hypertextovodkaz"/>
            <w:noProof/>
          </w:rPr>
          <w:t>Způsob nasazení vytvořeného řešení</w:t>
        </w:r>
        <w:r>
          <w:rPr>
            <w:noProof/>
            <w:webHidden/>
          </w:rPr>
          <w:tab/>
        </w:r>
        <w:r>
          <w:rPr>
            <w:noProof/>
            <w:webHidden/>
          </w:rPr>
          <w:fldChar w:fldCharType="begin"/>
        </w:r>
        <w:r>
          <w:rPr>
            <w:noProof/>
            <w:webHidden/>
          </w:rPr>
          <w:instrText xml:space="preserve"> PAGEREF _Toc133191028 \h </w:instrText>
        </w:r>
        <w:r>
          <w:rPr>
            <w:noProof/>
            <w:webHidden/>
          </w:rPr>
        </w:r>
        <w:r>
          <w:rPr>
            <w:noProof/>
            <w:webHidden/>
          </w:rPr>
          <w:fldChar w:fldCharType="separate"/>
        </w:r>
        <w:r>
          <w:rPr>
            <w:noProof/>
            <w:webHidden/>
          </w:rPr>
          <w:t>27</w:t>
        </w:r>
        <w:r>
          <w:rPr>
            <w:noProof/>
            <w:webHidden/>
          </w:rPr>
          <w:fldChar w:fldCharType="end"/>
        </w:r>
      </w:hyperlink>
    </w:p>
    <w:p w14:paraId="5677A412" w14:textId="4FA9F680" w:rsidR="00FD20DB" w:rsidRDefault="00FD20DB">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133191029" w:history="1">
        <w:r w:rsidRPr="00E8162A">
          <w:rPr>
            <w:rStyle w:val="Hypertextovodkaz"/>
            <w:noProof/>
          </w:rPr>
          <w:t>5</w:t>
        </w:r>
        <w:r>
          <w:rPr>
            <w:rFonts w:asciiTheme="minorHAnsi" w:eastAsiaTheme="minorEastAsia" w:hAnsiTheme="minorHAnsi" w:cstheme="minorBidi"/>
            <w:b w:val="0"/>
            <w:caps w:val="0"/>
            <w:noProof/>
            <w:sz w:val="22"/>
            <w:szCs w:val="22"/>
          </w:rPr>
          <w:tab/>
        </w:r>
        <w:r w:rsidRPr="00E8162A">
          <w:rPr>
            <w:rStyle w:val="Hypertextovodkaz"/>
            <w:noProof/>
          </w:rPr>
          <w:t>Popis vytvořeného řešení</w:t>
        </w:r>
        <w:r>
          <w:rPr>
            <w:noProof/>
            <w:webHidden/>
          </w:rPr>
          <w:tab/>
        </w:r>
        <w:r>
          <w:rPr>
            <w:noProof/>
            <w:webHidden/>
          </w:rPr>
          <w:fldChar w:fldCharType="begin"/>
        </w:r>
        <w:r>
          <w:rPr>
            <w:noProof/>
            <w:webHidden/>
          </w:rPr>
          <w:instrText xml:space="preserve"> PAGEREF _Toc133191029 \h </w:instrText>
        </w:r>
        <w:r>
          <w:rPr>
            <w:noProof/>
            <w:webHidden/>
          </w:rPr>
        </w:r>
        <w:r>
          <w:rPr>
            <w:noProof/>
            <w:webHidden/>
          </w:rPr>
          <w:fldChar w:fldCharType="separate"/>
        </w:r>
        <w:r>
          <w:rPr>
            <w:noProof/>
            <w:webHidden/>
          </w:rPr>
          <w:t>28</w:t>
        </w:r>
        <w:r>
          <w:rPr>
            <w:noProof/>
            <w:webHidden/>
          </w:rPr>
          <w:fldChar w:fldCharType="end"/>
        </w:r>
      </w:hyperlink>
    </w:p>
    <w:p w14:paraId="46DE19A2" w14:textId="2C6C49AA"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0" w:history="1">
        <w:r w:rsidRPr="00E8162A">
          <w:rPr>
            <w:rStyle w:val="Hypertextovodkaz"/>
            <w:noProof/>
          </w:rPr>
          <w:t>5.1</w:t>
        </w:r>
        <w:r>
          <w:rPr>
            <w:rFonts w:asciiTheme="minorHAnsi" w:eastAsiaTheme="minorEastAsia" w:hAnsiTheme="minorHAnsi" w:cstheme="minorBidi"/>
            <w:noProof/>
            <w:sz w:val="22"/>
            <w:szCs w:val="22"/>
          </w:rPr>
          <w:tab/>
        </w:r>
        <w:r w:rsidRPr="00E8162A">
          <w:rPr>
            <w:rStyle w:val="Hypertextovodkaz"/>
            <w:noProof/>
          </w:rPr>
          <w:t>Ukázka instalace aplikace</w:t>
        </w:r>
        <w:r>
          <w:rPr>
            <w:noProof/>
            <w:webHidden/>
          </w:rPr>
          <w:tab/>
        </w:r>
        <w:r>
          <w:rPr>
            <w:noProof/>
            <w:webHidden/>
          </w:rPr>
          <w:fldChar w:fldCharType="begin"/>
        </w:r>
        <w:r>
          <w:rPr>
            <w:noProof/>
            <w:webHidden/>
          </w:rPr>
          <w:instrText xml:space="preserve"> PAGEREF _Toc133191030 \h </w:instrText>
        </w:r>
        <w:r>
          <w:rPr>
            <w:noProof/>
            <w:webHidden/>
          </w:rPr>
        </w:r>
        <w:r>
          <w:rPr>
            <w:noProof/>
            <w:webHidden/>
          </w:rPr>
          <w:fldChar w:fldCharType="separate"/>
        </w:r>
        <w:r>
          <w:rPr>
            <w:noProof/>
            <w:webHidden/>
          </w:rPr>
          <w:t>28</w:t>
        </w:r>
        <w:r>
          <w:rPr>
            <w:noProof/>
            <w:webHidden/>
          </w:rPr>
          <w:fldChar w:fldCharType="end"/>
        </w:r>
      </w:hyperlink>
    </w:p>
    <w:p w14:paraId="518A468C" w14:textId="6529E24C"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1" w:history="1">
        <w:r w:rsidRPr="00E8162A">
          <w:rPr>
            <w:rStyle w:val="Hypertextovodkaz"/>
            <w:noProof/>
          </w:rPr>
          <w:t>5.2</w:t>
        </w:r>
        <w:r>
          <w:rPr>
            <w:rFonts w:asciiTheme="minorHAnsi" w:eastAsiaTheme="minorEastAsia" w:hAnsiTheme="minorHAnsi" w:cstheme="minorBidi"/>
            <w:noProof/>
            <w:sz w:val="22"/>
            <w:szCs w:val="22"/>
          </w:rPr>
          <w:tab/>
        </w:r>
        <w:r w:rsidRPr="00E8162A">
          <w:rPr>
            <w:rStyle w:val="Hypertextovodkaz"/>
            <w:noProof/>
          </w:rPr>
          <w:t>Vytváření projektů</w:t>
        </w:r>
        <w:r>
          <w:rPr>
            <w:noProof/>
            <w:webHidden/>
          </w:rPr>
          <w:tab/>
        </w:r>
        <w:r>
          <w:rPr>
            <w:noProof/>
            <w:webHidden/>
          </w:rPr>
          <w:fldChar w:fldCharType="begin"/>
        </w:r>
        <w:r>
          <w:rPr>
            <w:noProof/>
            <w:webHidden/>
          </w:rPr>
          <w:instrText xml:space="preserve"> PAGEREF _Toc133191031 \h </w:instrText>
        </w:r>
        <w:r>
          <w:rPr>
            <w:noProof/>
            <w:webHidden/>
          </w:rPr>
        </w:r>
        <w:r>
          <w:rPr>
            <w:noProof/>
            <w:webHidden/>
          </w:rPr>
          <w:fldChar w:fldCharType="separate"/>
        </w:r>
        <w:r>
          <w:rPr>
            <w:noProof/>
            <w:webHidden/>
          </w:rPr>
          <w:t>30</w:t>
        </w:r>
        <w:r>
          <w:rPr>
            <w:noProof/>
            <w:webHidden/>
          </w:rPr>
          <w:fldChar w:fldCharType="end"/>
        </w:r>
      </w:hyperlink>
    </w:p>
    <w:p w14:paraId="40C15BE0" w14:textId="1EB9599E"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32" w:history="1">
        <w:r w:rsidRPr="00E8162A">
          <w:rPr>
            <w:rStyle w:val="Hypertextovodkaz"/>
            <w:noProof/>
          </w:rPr>
          <w:t>5.2.1</w:t>
        </w:r>
        <w:r>
          <w:rPr>
            <w:rFonts w:asciiTheme="minorHAnsi" w:eastAsiaTheme="minorEastAsia" w:hAnsiTheme="minorHAnsi" w:cstheme="minorBidi"/>
            <w:noProof/>
            <w:sz w:val="22"/>
            <w:szCs w:val="22"/>
          </w:rPr>
          <w:tab/>
        </w:r>
        <w:r w:rsidRPr="00E8162A">
          <w:rPr>
            <w:rStyle w:val="Hypertextovodkaz"/>
            <w:noProof/>
          </w:rPr>
          <w:t>Ukázka vytvoření projektu</w:t>
        </w:r>
        <w:r>
          <w:rPr>
            <w:noProof/>
            <w:webHidden/>
          </w:rPr>
          <w:tab/>
        </w:r>
        <w:r>
          <w:rPr>
            <w:noProof/>
            <w:webHidden/>
          </w:rPr>
          <w:fldChar w:fldCharType="begin"/>
        </w:r>
        <w:r>
          <w:rPr>
            <w:noProof/>
            <w:webHidden/>
          </w:rPr>
          <w:instrText xml:space="preserve"> PAGEREF _Toc133191032 \h </w:instrText>
        </w:r>
        <w:r>
          <w:rPr>
            <w:noProof/>
            <w:webHidden/>
          </w:rPr>
        </w:r>
        <w:r>
          <w:rPr>
            <w:noProof/>
            <w:webHidden/>
          </w:rPr>
          <w:fldChar w:fldCharType="separate"/>
        </w:r>
        <w:r>
          <w:rPr>
            <w:noProof/>
            <w:webHidden/>
          </w:rPr>
          <w:t>30</w:t>
        </w:r>
        <w:r>
          <w:rPr>
            <w:noProof/>
            <w:webHidden/>
          </w:rPr>
          <w:fldChar w:fldCharType="end"/>
        </w:r>
      </w:hyperlink>
    </w:p>
    <w:p w14:paraId="54EE733F" w14:textId="4E783AE4"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3" w:history="1">
        <w:r w:rsidRPr="00E8162A">
          <w:rPr>
            <w:rStyle w:val="Hypertextovodkaz"/>
            <w:noProof/>
          </w:rPr>
          <w:t>5.3</w:t>
        </w:r>
        <w:r>
          <w:rPr>
            <w:rFonts w:asciiTheme="minorHAnsi" w:eastAsiaTheme="minorEastAsia" w:hAnsiTheme="minorHAnsi" w:cstheme="minorBidi"/>
            <w:noProof/>
            <w:sz w:val="22"/>
            <w:szCs w:val="22"/>
          </w:rPr>
          <w:tab/>
        </w:r>
        <w:r w:rsidRPr="00E8162A">
          <w:rPr>
            <w:rStyle w:val="Hypertextovodkaz"/>
            <w:noProof/>
          </w:rPr>
          <w:t>Správa projektů</w:t>
        </w:r>
        <w:r>
          <w:rPr>
            <w:noProof/>
            <w:webHidden/>
          </w:rPr>
          <w:tab/>
        </w:r>
        <w:r>
          <w:rPr>
            <w:noProof/>
            <w:webHidden/>
          </w:rPr>
          <w:fldChar w:fldCharType="begin"/>
        </w:r>
        <w:r>
          <w:rPr>
            <w:noProof/>
            <w:webHidden/>
          </w:rPr>
          <w:instrText xml:space="preserve"> PAGEREF _Toc133191033 \h </w:instrText>
        </w:r>
        <w:r>
          <w:rPr>
            <w:noProof/>
            <w:webHidden/>
          </w:rPr>
        </w:r>
        <w:r>
          <w:rPr>
            <w:noProof/>
            <w:webHidden/>
          </w:rPr>
          <w:fldChar w:fldCharType="separate"/>
        </w:r>
        <w:r>
          <w:rPr>
            <w:noProof/>
            <w:webHidden/>
          </w:rPr>
          <w:t>32</w:t>
        </w:r>
        <w:r>
          <w:rPr>
            <w:noProof/>
            <w:webHidden/>
          </w:rPr>
          <w:fldChar w:fldCharType="end"/>
        </w:r>
      </w:hyperlink>
    </w:p>
    <w:p w14:paraId="5AC80DAE" w14:textId="2B3300CE"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34" w:history="1">
        <w:r w:rsidRPr="00E8162A">
          <w:rPr>
            <w:rStyle w:val="Hypertextovodkaz"/>
            <w:noProof/>
          </w:rPr>
          <w:t>5.3.1</w:t>
        </w:r>
        <w:r>
          <w:rPr>
            <w:rFonts w:asciiTheme="minorHAnsi" w:eastAsiaTheme="minorEastAsia" w:hAnsiTheme="minorHAnsi" w:cstheme="minorBidi"/>
            <w:noProof/>
            <w:sz w:val="22"/>
            <w:szCs w:val="22"/>
          </w:rPr>
          <w:tab/>
        </w:r>
        <w:r w:rsidRPr="00E8162A">
          <w:rPr>
            <w:rStyle w:val="Hypertextovodkaz"/>
            <w:noProof/>
          </w:rPr>
          <w:t>Ukázka zobrazení projektu</w:t>
        </w:r>
        <w:r>
          <w:rPr>
            <w:noProof/>
            <w:webHidden/>
          </w:rPr>
          <w:tab/>
        </w:r>
        <w:r>
          <w:rPr>
            <w:noProof/>
            <w:webHidden/>
          </w:rPr>
          <w:fldChar w:fldCharType="begin"/>
        </w:r>
        <w:r>
          <w:rPr>
            <w:noProof/>
            <w:webHidden/>
          </w:rPr>
          <w:instrText xml:space="preserve"> PAGEREF _Toc133191034 \h </w:instrText>
        </w:r>
        <w:r>
          <w:rPr>
            <w:noProof/>
            <w:webHidden/>
          </w:rPr>
        </w:r>
        <w:r>
          <w:rPr>
            <w:noProof/>
            <w:webHidden/>
          </w:rPr>
          <w:fldChar w:fldCharType="separate"/>
        </w:r>
        <w:r>
          <w:rPr>
            <w:noProof/>
            <w:webHidden/>
          </w:rPr>
          <w:t>32</w:t>
        </w:r>
        <w:r>
          <w:rPr>
            <w:noProof/>
            <w:webHidden/>
          </w:rPr>
          <w:fldChar w:fldCharType="end"/>
        </w:r>
      </w:hyperlink>
    </w:p>
    <w:p w14:paraId="47C1A53A" w14:textId="5545DBEC"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5" w:history="1">
        <w:r w:rsidRPr="00E8162A">
          <w:rPr>
            <w:rStyle w:val="Hypertextovodkaz"/>
            <w:noProof/>
          </w:rPr>
          <w:t>5.4</w:t>
        </w:r>
        <w:r>
          <w:rPr>
            <w:rFonts w:asciiTheme="minorHAnsi" w:eastAsiaTheme="minorEastAsia" w:hAnsiTheme="minorHAnsi" w:cstheme="minorBidi"/>
            <w:noProof/>
            <w:sz w:val="22"/>
            <w:szCs w:val="22"/>
          </w:rPr>
          <w:tab/>
        </w:r>
        <w:r w:rsidRPr="00E8162A">
          <w:rPr>
            <w:rStyle w:val="Hypertextovodkaz"/>
            <w:noProof/>
          </w:rPr>
          <w:t>Simulace zálohování</w:t>
        </w:r>
        <w:r>
          <w:rPr>
            <w:noProof/>
            <w:webHidden/>
          </w:rPr>
          <w:tab/>
        </w:r>
        <w:r>
          <w:rPr>
            <w:noProof/>
            <w:webHidden/>
          </w:rPr>
          <w:fldChar w:fldCharType="begin"/>
        </w:r>
        <w:r>
          <w:rPr>
            <w:noProof/>
            <w:webHidden/>
          </w:rPr>
          <w:instrText xml:space="preserve"> PAGEREF _Toc133191035 \h </w:instrText>
        </w:r>
        <w:r>
          <w:rPr>
            <w:noProof/>
            <w:webHidden/>
          </w:rPr>
        </w:r>
        <w:r>
          <w:rPr>
            <w:noProof/>
            <w:webHidden/>
          </w:rPr>
          <w:fldChar w:fldCharType="separate"/>
        </w:r>
        <w:r>
          <w:rPr>
            <w:noProof/>
            <w:webHidden/>
          </w:rPr>
          <w:t>33</w:t>
        </w:r>
        <w:r>
          <w:rPr>
            <w:noProof/>
            <w:webHidden/>
          </w:rPr>
          <w:fldChar w:fldCharType="end"/>
        </w:r>
      </w:hyperlink>
    </w:p>
    <w:p w14:paraId="6AEC73D1" w14:textId="02DCB794"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36" w:history="1">
        <w:r w:rsidRPr="00E8162A">
          <w:rPr>
            <w:rStyle w:val="Hypertextovodkaz"/>
            <w:noProof/>
          </w:rPr>
          <w:t>5.4.1</w:t>
        </w:r>
        <w:r>
          <w:rPr>
            <w:rFonts w:asciiTheme="minorHAnsi" w:eastAsiaTheme="minorEastAsia" w:hAnsiTheme="minorHAnsi" w:cstheme="minorBidi"/>
            <w:noProof/>
            <w:sz w:val="22"/>
            <w:szCs w:val="22"/>
          </w:rPr>
          <w:tab/>
        </w:r>
        <w:r w:rsidRPr="00E8162A">
          <w:rPr>
            <w:rStyle w:val="Hypertextovodkaz"/>
            <w:noProof/>
          </w:rPr>
          <w:t>Ukázka simulace</w:t>
        </w:r>
        <w:r>
          <w:rPr>
            <w:noProof/>
            <w:webHidden/>
          </w:rPr>
          <w:tab/>
        </w:r>
        <w:r>
          <w:rPr>
            <w:noProof/>
            <w:webHidden/>
          </w:rPr>
          <w:fldChar w:fldCharType="begin"/>
        </w:r>
        <w:r>
          <w:rPr>
            <w:noProof/>
            <w:webHidden/>
          </w:rPr>
          <w:instrText xml:space="preserve"> PAGEREF _Toc133191036 \h </w:instrText>
        </w:r>
        <w:r>
          <w:rPr>
            <w:noProof/>
            <w:webHidden/>
          </w:rPr>
        </w:r>
        <w:r>
          <w:rPr>
            <w:noProof/>
            <w:webHidden/>
          </w:rPr>
          <w:fldChar w:fldCharType="separate"/>
        </w:r>
        <w:r>
          <w:rPr>
            <w:noProof/>
            <w:webHidden/>
          </w:rPr>
          <w:t>33</w:t>
        </w:r>
        <w:r>
          <w:rPr>
            <w:noProof/>
            <w:webHidden/>
          </w:rPr>
          <w:fldChar w:fldCharType="end"/>
        </w:r>
      </w:hyperlink>
    </w:p>
    <w:p w14:paraId="0C23F949" w14:textId="7DF8BBCA"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7" w:history="1">
        <w:r w:rsidRPr="00E8162A">
          <w:rPr>
            <w:rStyle w:val="Hypertextovodkaz"/>
            <w:noProof/>
          </w:rPr>
          <w:t>5.5</w:t>
        </w:r>
        <w:r>
          <w:rPr>
            <w:rFonts w:asciiTheme="minorHAnsi" w:eastAsiaTheme="minorEastAsia" w:hAnsiTheme="minorHAnsi" w:cstheme="minorBidi"/>
            <w:noProof/>
            <w:sz w:val="22"/>
            <w:szCs w:val="22"/>
          </w:rPr>
          <w:tab/>
        </w:r>
        <w:r w:rsidRPr="00E8162A">
          <w:rPr>
            <w:rStyle w:val="Hypertextovodkaz"/>
            <w:noProof/>
          </w:rPr>
          <w:t>Zálohování</w:t>
        </w:r>
        <w:r>
          <w:rPr>
            <w:noProof/>
            <w:webHidden/>
          </w:rPr>
          <w:tab/>
        </w:r>
        <w:r>
          <w:rPr>
            <w:noProof/>
            <w:webHidden/>
          </w:rPr>
          <w:fldChar w:fldCharType="begin"/>
        </w:r>
        <w:r>
          <w:rPr>
            <w:noProof/>
            <w:webHidden/>
          </w:rPr>
          <w:instrText xml:space="preserve"> PAGEREF _Toc133191037 \h </w:instrText>
        </w:r>
        <w:r>
          <w:rPr>
            <w:noProof/>
            <w:webHidden/>
          </w:rPr>
        </w:r>
        <w:r>
          <w:rPr>
            <w:noProof/>
            <w:webHidden/>
          </w:rPr>
          <w:fldChar w:fldCharType="separate"/>
        </w:r>
        <w:r>
          <w:rPr>
            <w:noProof/>
            <w:webHidden/>
          </w:rPr>
          <w:t>33</w:t>
        </w:r>
        <w:r>
          <w:rPr>
            <w:noProof/>
            <w:webHidden/>
          </w:rPr>
          <w:fldChar w:fldCharType="end"/>
        </w:r>
      </w:hyperlink>
    </w:p>
    <w:p w14:paraId="5B1F2FC6" w14:textId="0EC7A4BE"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38" w:history="1">
        <w:r w:rsidRPr="00E8162A">
          <w:rPr>
            <w:rStyle w:val="Hypertextovodkaz"/>
            <w:noProof/>
          </w:rPr>
          <w:t>5.5.1</w:t>
        </w:r>
        <w:r>
          <w:rPr>
            <w:rFonts w:asciiTheme="minorHAnsi" w:eastAsiaTheme="minorEastAsia" w:hAnsiTheme="minorHAnsi" w:cstheme="minorBidi"/>
            <w:noProof/>
            <w:sz w:val="22"/>
            <w:szCs w:val="22"/>
          </w:rPr>
          <w:tab/>
        </w:r>
        <w:r w:rsidRPr="00E8162A">
          <w:rPr>
            <w:rStyle w:val="Hypertextovodkaz"/>
            <w:noProof/>
          </w:rPr>
          <w:t>Ukázka zálohování</w:t>
        </w:r>
        <w:r>
          <w:rPr>
            <w:noProof/>
            <w:webHidden/>
          </w:rPr>
          <w:tab/>
        </w:r>
        <w:r>
          <w:rPr>
            <w:noProof/>
            <w:webHidden/>
          </w:rPr>
          <w:fldChar w:fldCharType="begin"/>
        </w:r>
        <w:r>
          <w:rPr>
            <w:noProof/>
            <w:webHidden/>
          </w:rPr>
          <w:instrText xml:space="preserve"> PAGEREF _Toc133191038 \h </w:instrText>
        </w:r>
        <w:r>
          <w:rPr>
            <w:noProof/>
            <w:webHidden/>
          </w:rPr>
        </w:r>
        <w:r>
          <w:rPr>
            <w:noProof/>
            <w:webHidden/>
          </w:rPr>
          <w:fldChar w:fldCharType="separate"/>
        </w:r>
        <w:r>
          <w:rPr>
            <w:noProof/>
            <w:webHidden/>
          </w:rPr>
          <w:t>34</w:t>
        </w:r>
        <w:r>
          <w:rPr>
            <w:noProof/>
            <w:webHidden/>
          </w:rPr>
          <w:fldChar w:fldCharType="end"/>
        </w:r>
      </w:hyperlink>
    </w:p>
    <w:p w14:paraId="567898FE" w14:textId="7B3D51F0"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39" w:history="1">
        <w:r w:rsidRPr="00E8162A">
          <w:rPr>
            <w:rStyle w:val="Hypertextovodkaz"/>
            <w:noProof/>
          </w:rPr>
          <w:t>5.6</w:t>
        </w:r>
        <w:r>
          <w:rPr>
            <w:rFonts w:asciiTheme="minorHAnsi" w:eastAsiaTheme="minorEastAsia" w:hAnsiTheme="minorHAnsi" w:cstheme="minorBidi"/>
            <w:noProof/>
            <w:sz w:val="22"/>
            <w:szCs w:val="22"/>
          </w:rPr>
          <w:tab/>
        </w:r>
        <w:r w:rsidRPr="00E8162A">
          <w:rPr>
            <w:rStyle w:val="Hypertextovodkaz"/>
            <w:noProof/>
          </w:rPr>
          <w:t>Obnovování</w:t>
        </w:r>
        <w:r>
          <w:rPr>
            <w:noProof/>
            <w:webHidden/>
          </w:rPr>
          <w:tab/>
        </w:r>
        <w:r>
          <w:rPr>
            <w:noProof/>
            <w:webHidden/>
          </w:rPr>
          <w:fldChar w:fldCharType="begin"/>
        </w:r>
        <w:r>
          <w:rPr>
            <w:noProof/>
            <w:webHidden/>
          </w:rPr>
          <w:instrText xml:space="preserve"> PAGEREF _Toc133191039 \h </w:instrText>
        </w:r>
        <w:r>
          <w:rPr>
            <w:noProof/>
            <w:webHidden/>
          </w:rPr>
        </w:r>
        <w:r>
          <w:rPr>
            <w:noProof/>
            <w:webHidden/>
          </w:rPr>
          <w:fldChar w:fldCharType="separate"/>
        </w:r>
        <w:r>
          <w:rPr>
            <w:noProof/>
            <w:webHidden/>
          </w:rPr>
          <w:t>34</w:t>
        </w:r>
        <w:r>
          <w:rPr>
            <w:noProof/>
            <w:webHidden/>
          </w:rPr>
          <w:fldChar w:fldCharType="end"/>
        </w:r>
      </w:hyperlink>
    </w:p>
    <w:p w14:paraId="6B922ED9" w14:textId="025A3AFC" w:rsidR="00FD20DB" w:rsidRDefault="00FD20DB">
      <w:pPr>
        <w:pStyle w:val="Obsah3"/>
        <w:tabs>
          <w:tab w:val="left" w:pos="1320"/>
          <w:tab w:val="right" w:leader="dot" w:pos="8777"/>
        </w:tabs>
        <w:rPr>
          <w:rFonts w:asciiTheme="minorHAnsi" w:eastAsiaTheme="minorEastAsia" w:hAnsiTheme="minorHAnsi" w:cstheme="minorBidi"/>
          <w:noProof/>
          <w:sz w:val="22"/>
          <w:szCs w:val="22"/>
        </w:rPr>
      </w:pPr>
      <w:hyperlink w:anchor="_Toc133191040" w:history="1">
        <w:r w:rsidRPr="00E8162A">
          <w:rPr>
            <w:rStyle w:val="Hypertextovodkaz"/>
            <w:noProof/>
          </w:rPr>
          <w:t>5.6.1</w:t>
        </w:r>
        <w:r>
          <w:rPr>
            <w:rFonts w:asciiTheme="minorHAnsi" w:eastAsiaTheme="minorEastAsia" w:hAnsiTheme="minorHAnsi" w:cstheme="minorBidi"/>
            <w:noProof/>
            <w:sz w:val="22"/>
            <w:szCs w:val="22"/>
          </w:rPr>
          <w:tab/>
        </w:r>
        <w:r w:rsidRPr="00E8162A">
          <w:rPr>
            <w:rStyle w:val="Hypertextovodkaz"/>
            <w:noProof/>
          </w:rPr>
          <w:t>Ukázka obnovování</w:t>
        </w:r>
        <w:r>
          <w:rPr>
            <w:noProof/>
            <w:webHidden/>
          </w:rPr>
          <w:tab/>
        </w:r>
        <w:r>
          <w:rPr>
            <w:noProof/>
            <w:webHidden/>
          </w:rPr>
          <w:fldChar w:fldCharType="begin"/>
        </w:r>
        <w:r>
          <w:rPr>
            <w:noProof/>
            <w:webHidden/>
          </w:rPr>
          <w:instrText xml:space="preserve"> PAGEREF _Toc133191040 \h </w:instrText>
        </w:r>
        <w:r>
          <w:rPr>
            <w:noProof/>
            <w:webHidden/>
          </w:rPr>
        </w:r>
        <w:r>
          <w:rPr>
            <w:noProof/>
            <w:webHidden/>
          </w:rPr>
          <w:fldChar w:fldCharType="separate"/>
        </w:r>
        <w:r>
          <w:rPr>
            <w:noProof/>
            <w:webHidden/>
          </w:rPr>
          <w:t>35</w:t>
        </w:r>
        <w:r>
          <w:rPr>
            <w:noProof/>
            <w:webHidden/>
          </w:rPr>
          <w:fldChar w:fldCharType="end"/>
        </w:r>
      </w:hyperlink>
    </w:p>
    <w:p w14:paraId="621C2E38" w14:textId="50D760A8"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41" w:history="1">
        <w:r w:rsidRPr="00E8162A">
          <w:rPr>
            <w:rStyle w:val="Hypertextovodkaz"/>
            <w:noProof/>
          </w:rPr>
          <w:t>5.7</w:t>
        </w:r>
        <w:r>
          <w:rPr>
            <w:rFonts w:asciiTheme="minorHAnsi" w:eastAsiaTheme="minorEastAsia" w:hAnsiTheme="minorHAnsi" w:cstheme="minorBidi"/>
            <w:noProof/>
            <w:sz w:val="22"/>
            <w:szCs w:val="22"/>
          </w:rPr>
          <w:tab/>
        </w:r>
        <w:r w:rsidRPr="00E8162A">
          <w:rPr>
            <w:rStyle w:val="Hypertextovodkaz"/>
            <w:noProof/>
          </w:rPr>
          <w:t>Shrnutí vytvořeného řešení</w:t>
        </w:r>
        <w:r>
          <w:rPr>
            <w:noProof/>
            <w:webHidden/>
          </w:rPr>
          <w:tab/>
        </w:r>
        <w:r>
          <w:rPr>
            <w:noProof/>
            <w:webHidden/>
          </w:rPr>
          <w:fldChar w:fldCharType="begin"/>
        </w:r>
        <w:r>
          <w:rPr>
            <w:noProof/>
            <w:webHidden/>
          </w:rPr>
          <w:instrText xml:space="preserve"> PAGEREF _Toc133191041 \h </w:instrText>
        </w:r>
        <w:r>
          <w:rPr>
            <w:noProof/>
            <w:webHidden/>
          </w:rPr>
        </w:r>
        <w:r>
          <w:rPr>
            <w:noProof/>
            <w:webHidden/>
          </w:rPr>
          <w:fldChar w:fldCharType="separate"/>
        </w:r>
        <w:r>
          <w:rPr>
            <w:noProof/>
            <w:webHidden/>
          </w:rPr>
          <w:t>36</w:t>
        </w:r>
        <w:r>
          <w:rPr>
            <w:noProof/>
            <w:webHidden/>
          </w:rPr>
          <w:fldChar w:fldCharType="end"/>
        </w:r>
      </w:hyperlink>
    </w:p>
    <w:p w14:paraId="6E26100E" w14:textId="7ABB409F" w:rsidR="00FD20DB" w:rsidRDefault="00FD20DB">
      <w:pPr>
        <w:pStyle w:val="Obsah2"/>
        <w:tabs>
          <w:tab w:val="left" w:pos="880"/>
          <w:tab w:val="right" w:leader="dot" w:pos="8777"/>
        </w:tabs>
        <w:rPr>
          <w:rFonts w:asciiTheme="minorHAnsi" w:eastAsiaTheme="minorEastAsia" w:hAnsiTheme="minorHAnsi" w:cstheme="minorBidi"/>
          <w:noProof/>
          <w:sz w:val="22"/>
          <w:szCs w:val="22"/>
        </w:rPr>
      </w:pPr>
      <w:hyperlink w:anchor="_Toc133191042" w:history="1">
        <w:r w:rsidRPr="00E8162A">
          <w:rPr>
            <w:rStyle w:val="Hypertextovodkaz"/>
            <w:noProof/>
          </w:rPr>
          <w:t>5.8</w:t>
        </w:r>
        <w:r>
          <w:rPr>
            <w:rFonts w:asciiTheme="minorHAnsi" w:eastAsiaTheme="minorEastAsia" w:hAnsiTheme="minorHAnsi" w:cstheme="minorBidi"/>
            <w:noProof/>
            <w:sz w:val="22"/>
            <w:szCs w:val="22"/>
          </w:rPr>
          <w:tab/>
        </w:r>
        <w:r w:rsidRPr="00E8162A">
          <w:rPr>
            <w:rStyle w:val="Hypertextovodkaz"/>
            <w:noProof/>
          </w:rPr>
          <w:t>Shrnutí metodiky</w:t>
        </w:r>
        <w:r>
          <w:rPr>
            <w:noProof/>
            <w:webHidden/>
          </w:rPr>
          <w:tab/>
        </w:r>
        <w:r>
          <w:rPr>
            <w:noProof/>
            <w:webHidden/>
          </w:rPr>
          <w:fldChar w:fldCharType="begin"/>
        </w:r>
        <w:r>
          <w:rPr>
            <w:noProof/>
            <w:webHidden/>
          </w:rPr>
          <w:instrText xml:space="preserve"> PAGEREF _Toc133191042 \h </w:instrText>
        </w:r>
        <w:r>
          <w:rPr>
            <w:noProof/>
            <w:webHidden/>
          </w:rPr>
        </w:r>
        <w:r>
          <w:rPr>
            <w:noProof/>
            <w:webHidden/>
          </w:rPr>
          <w:fldChar w:fldCharType="separate"/>
        </w:r>
        <w:r>
          <w:rPr>
            <w:noProof/>
            <w:webHidden/>
          </w:rPr>
          <w:t>37</w:t>
        </w:r>
        <w:r>
          <w:rPr>
            <w:noProof/>
            <w:webHidden/>
          </w:rPr>
          <w:fldChar w:fldCharType="end"/>
        </w:r>
      </w:hyperlink>
    </w:p>
    <w:p w14:paraId="4542D0A3" w14:textId="776C194A" w:rsidR="00FD20DB" w:rsidRDefault="00FD20DB">
      <w:pPr>
        <w:pStyle w:val="Obsah2"/>
        <w:tabs>
          <w:tab w:val="right" w:leader="dot" w:pos="8777"/>
        </w:tabs>
        <w:rPr>
          <w:rFonts w:asciiTheme="minorHAnsi" w:eastAsiaTheme="minorEastAsia" w:hAnsiTheme="minorHAnsi" w:cstheme="minorBidi"/>
          <w:noProof/>
          <w:sz w:val="22"/>
          <w:szCs w:val="22"/>
        </w:rPr>
      </w:pPr>
      <w:hyperlink w:anchor="_Toc133191043" w:history="1">
        <w:r w:rsidRPr="00E8162A">
          <w:rPr>
            <w:rStyle w:val="Hypertextovodkaz"/>
            <w:noProof/>
          </w:rPr>
          <w:t>ZÁVĚR</w:t>
        </w:r>
        <w:r>
          <w:rPr>
            <w:noProof/>
            <w:webHidden/>
          </w:rPr>
          <w:tab/>
        </w:r>
        <w:r>
          <w:rPr>
            <w:noProof/>
            <w:webHidden/>
          </w:rPr>
          <w:fldChar w:fldCharType="begin"/>
        </w:r>
        <w:r>
          <w:rPr>
            <w:noProof/>
            <w:webHidden/>
          </w:rPr>
          <w:instrText xml:space="preserve"> PAGEREF _Toc133191043 \h </w:instrText>
        </w:r>
        <w:r>
          <w:rPr>
            <w:noProof/>
            <w:webHidden/>
          </w:rPr>
        </w:r>
        <w:r>
          <w:rPr>
            <w:noProof/>
            <w:webHidden/>
          </w:rPr>
          <w:fldChar w:fldCharType="separate"/>
        </w:r>
        <w:r>
          <w:rPr>
            <w:noProof/>
            <w:webHidden/>
          </w:rPr>
          <w:t>38</w:t>
        </w:r>
        <w:r>
          <w:rPr>
            <w:noProof/>
            <w:webHidden/>
          </w:rPr>
          <w:fldChar w:fldCharType="end"/>
        </w:r>
      </w:hyperlink>
    </w:p>
    <w:p w14:paraId="2F4AD841" w14:textId="037EA211" w:rsidR="00FD20DB" w:rsidRDefault="00FD20DB">
      <w:pPr>
        <w:pStyle w:val="Obsah2"/>
        <w:tabs>
          <w:tab w:val="right" w:leader="dot" w:pos="8777"/>
        </w:tabs>
        <w:rPr>
          <w:rFonts w:asciiTheme="minorHAnsi" w:eastAsiaTheme="minorEastAsia" w:hAnsiTheme="minorHAnsi" w:cstheme="minorBidi"/>
          <w:noProof/>
          <w:sz w:val="22"/>
          <w:szCs w:val="22"/>
        </w:rPr>
      </w:pPr>
      <w:hyperlink w:anchor="_Toc133191044" w:history="1">
        <w:r w:rsidRPr="00E8162A">
          <w:rPr>
            <w:rStyle w:val="Hypertextovodkaz"/>
            <w:noProof/>
          </w:rPr>
          <w:t>RESUMÉ</w:t>
        </w:r>
        <w:r>
          <w:rPr>
            <w:noProof/>
            <w:webHidden/>
          </w:rPr>
          <w:tab/>
        </w:r>
        <w:r>
          <w:rPr>
            <w:noProof/>
            <w:webHidden/>
          </w:rPr>
          <w:fldChar w:fldCharType="begin"/>
        </w:r>
        <w:r>
          <w:rPr>
            <w:noProof/>
            <w:webHidden/>
          </w:rPr>
          <w:instrText xml:space="preserve"> PAGEREF _Toc133191044 \h </w:instrText>
        </w:r>
        <w:r>
          <w:rPr>
            <w:noProof/>
            <w:webHidden/>
          </w:rPr>
        </w:r>
        <w:r>
          <w:rPr>
            <w:noProof/>
            <w:webHidden/>
          </w:rPr>
          <w:fldChar w:fldCharType="separate"/>
        </w:r>
        <w:r>
          <w:rPr>
            <w:noProof/>
            <w:webHidden/>
          </w:rPr>
          <w:t>39</w:t>
        </w:r>
        <w:r>
          <w:rPr>
            <w:noProof/>
            <w:webHidden/>
          </w:rPr>
          <w:fldChar w:fldCharType="end"/>
        </w:r>
      </w:hyperlink>
    </w:p>
    <w:p w14:paraId="655703B0" w14:textId="58ACC1D6" w:rsidR="00FD20DB" w:rsidRDefault="00FD20DB">
      <w:pPr>
        <w:pStyle w:val="Obsah1"/>
        <w:tabs>
          <w:tab w:val="right" w:leader="dot" w:pos="8777"/>
        </w:tabs>
        <w:rPr>
          <w:rFonts w:asciiTheme="minorHAnsi" w:eastAsiaTheme="minorEastAsia" w:hAnsiTheme="minorHAnsi" w:cstheme="minorBidi"/>
          <w:b w:val="0"/>
          <w:caps w:val="0"/>
          <w:noProof/>
          <w:sz w:val="22"/>
          <w:szCs w:val="22"/>
        </w:rPr>
      </w:pPr>
      <w:hyperlink w:anchor="_Toc133191045" w:history="1">
        <w:r w:rsidRPr="00E8162A">
          <w:rPr>
            <w:rStyle w:val="Hypertextovodkaz"/>
            <w:noProof/>
          </w:rPr>
          <w:t>SUMMARY</w:t>
        </w:r>
        <w:r>
          <w:rPr>
            <w:noProof/>
            <w:webHidden/>
          </w:rPr>
          <w:tab/>
        </w:r>
        <w:r>
          <w:rPr>
            <w:noProof/>
            <w:webHidden/>
          </w:rPr>
          <w:fldChar w:fldCharType="begin"/>
        </w:r>
        <w:r>
          <w:rPr>
            <w:noProof/>
            <w:webHidden/>
          </w:rPr>
          <w:instrText xml:space="preserve"> PAGEREF _Toc133191045 \h </w:instrText>
        </w:r>
        <w:r>
          <w:rPr>
            <w:noProof/>
            <w:webHidden/>
          </w:rPr>
        </w:r>
        <w:r>
          <w:rPr>
            <w:noProof/>
            <w:webHidden/>
          </w:rPr>
          <w:fldChar w:fldCharType="separate"/>
        </w:r>
        <w:r>
          <w:rPr>
            <w:noProof/>
            <w:webHidden/>
          </w:rPr>
          <w:t>40</w:t>
        </w:r>
        <w:r>
          <w:rPr>
            <w:noProof/>
            <w:webHidden/>
          </w:rPr>
          <w:fldChar w:fldCharType="end"/>
        </w:r>
      </w:hyperlink>
    </w:p>
    <w:p w14:paraId="56355B1E" w14:textId="38C4D31B" w:rsidR="00FD20DB" w:rsidRDefault="00FD20DB">
      <w:pPr>
        <w:pStyle w:val="Obsah1"/>
        <w:tabs>
          <w:tab w:val="right" w:leader="dot" w:pos="8777"/>
        </w:tabs>
        <w:rPr>
          <w:rFonts w:asciiTheme="minorHAnsi" w:eastAsiaTheme="minorEastAsia" w:hAnsiTheme="minorHAnsi" w:cstheme="minorBidi"/>
          <w:b w:val="0"/>
          <w:caps w:val="0"/>
          <w:noProof/>
          <w:sz w:val="22"/>
          <w:szCs w:val="22"/>
        </w:rPr>
      </w:pPr>
      <w:hyperlink w:anchor="_Toc133191046" w:history="1">
        <w:r w:rsidRPr="00E8162A">
          <w:rPr>
            <w:rStyle w:val="Hypertextovodkaz"/>
            <w:noProof/>
          </w:rPr>
          <w:t>SEZNAM POUŽITÉ LITERATURY</w:t>
        </w:r>
        <w:r>
          <w:rPr>
            <w:noProof/>
            <w:webHidden/>
          </w:rPr>
          <w:tab/>
        </w:r>
        <w:r>
          <w:rPr>
            <w:noProof/>
            <w:webHidden/>
          </w:rPr>
          <w:fldChar w:fldCharType="begin"/>
        </w:r>
        <w:r>
          <w:rPr>
            <w:noProof/>
            <w:webHidden/>
          </w:rPr>
          <w:instrText xml:space="preserve"> PAGEREF _Toc133191046 \h </w:instrText>
        </w:r>
        <w:r>
          <w:rPr>
            <w:noProof/>
            <w:webHidden/>
          </w:rPr>
        </w:r>
        <w:r>
          <w:rPr>
            <w:noProof/>
            <w:webHidden/>
          </w:rPr>
          <w:fldChar w:fldCharType="separate"/>
        </w:r>
        <w:r>
          <w:rPr>
            <w:noProof/>
            <w:webHidden/>
          </w:rPr>
          <w:t>41</w:t>
        </w:r>
        <w:r>
          <w:rPr>
            <w:noProof/>
            <w:webHidden/>
          </w:rPr>
          <w:fldChar w:fldCharType="end"/>
        </w:r>
      </w:hyperlink>
    </w:p>
    <w:p w14:paraId="57F5621E" w14:textId="780E54EC" w:rsidR="00FD20DB" w:rsidRDefault="00FD20DB">
      <w:pPr>
        <w:pStyle w:val="Obsah1"/>
        <w:tabs>
          <w:tab w:val="right" w:leader="dot" w:pos="8777"/>
        </w:tabs>
        <w:rPr>
          <w:rFonts w:asciiTheme="minorHAnsi" w:eastAsiaTheme="minorEastAsia" w:hAnsiTheme="minorHAnsi" w:cstheme="minorBidi"/>
          <w:b w:val="0"/>
          <w:caps w:val="0"/>
          <w:noProof/>
          <w:sz w:val="22"/>
          <w:szCs w:val="22"/>
        </w:rPr>
      </w:pPr>
      <w:hyperlink w:anchor="_Toc133191047" w:history="1">
        <w:r w:rsidRPr="00E8162A">
          <w:rPr>
            <w:rStyle w:val="Hypertextovodkaz"/>
            <w:noProof/>
          </w:rPr>
          <w:t>SEZNAM OBRÁZKŮ</w:t>
        </w:r>
        <w:r>
          <w:rPr>
            <w:noProof/>
            <w:webHidden/>
          </w:rPr>
          <w:tab/>
        </w:r>
        <w:r>
          <w:rPr>
            <w:noProof/>
            <w:webHidden/>
          </w:rPr>
          <w:fldChar w:fldCharType="begin"/>
        </w:r>
        <w:r>
          <w:rPr>
            <w:noProof/>
            <w:webHidden/>
          </w:rPr>
          <w:instrText xml:space="preserve"> PAGEREF _Toc133191047 \h </w:instrText>
        </w:r>
        <w:r>
          <w:rPr>
            <w:noProof/>
            <w:webHidden/>
          </w:rPr>
        </w:r>
        <w:r>
          <w:rPr>
            <w:noProof/>
            <w:webHidden/>
          </w:rPr>
          <w:fldChar w:fldCharType="separate"/>
        </w:r>
        <w:r>
          <w:rPr>
            <w:noProof/>
            <w:webHidden/>
          </w:rPr>
          <w:t>42</w:t>
        </w:r>
        <w:r>
          <w:rPr>
            <w:noProof/>
            <w:webHidden/>
          </w:rPr>
          <w:fldChar w:fldCharType="end"/>
        </w:r>
      </w:hyperlink>
    </w:p>
    <w:p w14:paraId="7BC1F907" w14:textId="6C773708" w:rsidR="00FD20DB" w:rsidRDefault="00FD20DB">
      <w:pPr>
        <w:pStyle w:val="Obsah1"/>
        <w:tabs>
          <w:tab w:val="right" w:leader="dot" w:pos="8777"/>
        </w:tabs>
        <w:rPr>
          <w:rFonts w:asciiTheme="minorHAnsi" w:eastAsiaTheme="minorEastAsia" w:hAnsiTheme="minorHAnsi" w:cstheme="minorBidi"/>
          <w:b w:val="0"/>
          <w:caps w:val="0"/>
          <w:noProof/>
          <w:sz w:val="22"/>
          <w:szCs w:val="22"/>
        </w:rPr>
      </w:pPr>
      <w:hyperlink w:anchor="_Toc133191048" w:history="1">
        <w:r w:rsidRPr="00E8162A">
          <w:rPr>
            <w:rStyle w:val="Hypertextovodkaz"/>
            <w:noProof/>
          </w:rPr>
          <w:t>SEZNAM TABULEK</w:t>
        </w:r>
        <w:r>
          <w:rPr>
            <w:noProof/>
            <w:webHidden/>
          </w:rPr>
          <w:tab/>
        </w:r>
        <w:r>
          <w:rPr>
            <w:noProof/>
            <w:webHidden/>
          </w:rPr>
          <w:fldChar w:fldCharType="begin"/>
        </w:r>
        <w:r>
          <w:rPr>
            <w:noProof/>
            <w:webHidden/>
          </w:rPr>
          <w:instrText xml:space="preserve"> PAGEREF _Toc133191048 \h </w:instrText>
        </w:r>
        <w:r>
          <w:rPr>
            <w:noProof/>
            <w:webHidden/>
          </w:rPr>
        </w:r>
        <w:r>
          <w:rPr>
            <w:noProof/>
            <w:webHidden/>
          </w:rPr>
          <w:fldChar w:fldCharType="separate"/>
        </w:r>
        <w:r>
          <w:rPr>
            <w:noProof/>
            <w:webHidden/>
          </w:rPr>
          <w:t>43</w:t>
        </w:r>
        <w:r>
          <w:rPr>
            <w:noProof/>
            <w:webHidden/>
          </w:rPr>
          <w:fldChar w:fldCharType="end"/>
        </w:r>
      </w:hyperlink>
    </w:p>
    <w:p w14:paraId="7276C1EF" w14:textId="5B7B8378" w:rsidR="000E19A8" w:rsidRPr="00666ACD" w:rsidRDefault="000E19A8" w:rsidP="0092160D">
      <w:pPr>
        <w:rPr>
          <w:rFonts w:ascii="Times New Roman" w:hAnsi="Times New Roman"/>
        </w:rPr>
        <w:sectPr w:rsidR="000E19A8" w:rsidRPr="00666ACD" w:rsidSect="00D23655">
          <w:footerReference w:type="default" r:id="rId10"/>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33190991"/>
      <w:r w:rsidRPr="00666ACD">
        <w:lastRenderedPageBreak/>
        <w:t>ÚVOD</w:t>
      </w:r>
      <w:bookmarkEnd w:id="17"/>
      <w:bookmarkEnd w:id="18"/>
      <w:bookmarkEnd w:id="19"/>
      <w:bookmarkEnd w:id="20"/>
    </w:p>
    <w:p w14:paraId="125ED15D" w14:textId="29603030" w:rsidR="00720821" w:rsidRPr="00EC7A75" w:rsidRDefault="00C633D1" w:rsidP="00FA6B13">
      <w:pPr>
        <w:pStyle w:val="normlntext"/>
      </w:pPr>
      <w:r w:rsidRPr="00EC7A75">
        <w:t>Zálohování dat je důležitá součást práce na počítači. Zejména, když uživatel má cenná data, jako například osobní dokumenty, fotografie, důležité smlouvy</w:t>
      </w:r>
      <w:r w:rsidR="004A361A">
        <w:t xml:space="preserve"> nebo</w:t>
      </w:r>
      <w:r w:rsidRPr="00EC7A75">
        <w:t xml:space="preserve">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33190992"/>
      <w:r w:rsidR="009E1912" w:rsidRPr="00666ACD">
        <w:rPr>
          <w:rFonts w:cs="Times New Roman"/>
        </w:rPr>
        <w:lastRenderedPageBreak/>
        <w:t>analýza současného stavu</w:t>
      </w:r>
      <w:bookmarkEnd w:id="21"/>
    </w:p>
    <w:p w14:paraId="1E563BC9" w14:textId="45827AE4"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které by zákazníkovi mohl</w:t>
      </w:r>
      <w:r w:rsidR="004A361A">
        <w:t>y</w:t>
      </w:r>
      <w:r w:rsidR="00FA1349">
        <w:t xml:space="preserve"> vyhovovat. </w:t>
      </w:r>
      <w:r w:rsidR="00FA1349" w:rsidRPr="00FA1349">
        <w:t xml:space="preserve">Pro zálohování dat </w:t>
      </w:r>
      <w:r w:rsidR="004A361A">
        <w:t>je možné</w:t>
      </w:r>
      <w:r w:rsidR="00FA1349" w:rsidRPr="00FA1349">
        <w:t xml:space="preserve"> použít spousta programů, ale ne všechny </w:t>
      </w:r>
      <w:r w:rsidR="004A361A">
        <w:t>budou</w:t>
      </w:r>
      <w:r w:rsidR="00FA1349" w:rsidRPr="00FA1349">
        <w:t xml:space="preserve">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33190993"/>
      <w:r>
        <w:t>Volně dostupné a</w:t>
      </w:r>
      <w:r w:rsidR="000B66DA">
        <w:t>plikace</w:t>
      </w:r>
      <w:bookmarkEnd w:id="25"/>
    </w:p>
    <w:p w14:paraId="1C1E1972" w14:textId="15BDDFDB" w:rsidR="00687713" w:rsidRPr="00687713" w:rsidRDefault="00687713" w:rsidP="00687713">
      <w:pPr>
        <w:pStyle w:val="normlntext"/>
      </w:pPr>
      <w:r>
        <w:t>Tato kapitola je zaměřena na analýzu dostupných aplikací. Ke každé aplikaci je</w:t>
      </w:r>
      <w:r w:rsidR="007425BD">
        <w:t xml:space="preserve"> v</w:t>
      </w:r>
      <w:r w:rsidR="00AA3DEB">
        <w:t> </w:t>
      </w:r>
      <w:r w:rsidR="007425BD">
        <w:t>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w:t>
      </w:r>
      <w:r w:rsidR="004A361A">
        <w:t xml:space="preserve">, anebo </w:t>
      </w:r>
      <w:r>
        <w:t>nesplňuje požadavky klienta.</w:t>
      </w:r>
    </w:p>
    <w:p w14:paraId="19FA5843" w14:textId="2739F778" w:rsidR="009E1912" w:rsidRPr="00666ACD" w:rsidRDefault="0049468C" w:rsidP="004F42EF">
      <w:pPr>
        <w:pStyle w:val="NadpisC"/>
      </w:pPr>
      <w:bookmarkStart w:id="26" w:name="_Toc133190994"/>
      <w:r w:rsidRPr="00666ACD">
        <w:t>SyncBackFree</w:t>
      </w:r>
      <w:bookmarkEnd w:id="26"/>
    </w:p>
    <w:p w14:paraId="7EB9F1AC" w14:textId="171C77BC" w:rsidR="006833E1" w:rsidRPr="00666ACD" w:rsidRDefault="0049468C" w:rsidP="000B66DA">
      <w:pPr>
        <w:pStyle w:val="normlntext"/>
        <w:spacing w:after="120"/>
      </w:pPr>
      <w:r w:rsidRPr="00666ACD">
        <w:t>Zálohovací aplikace SyncBackFree</w:t>
      </w:r>
      <w:r w:rsidR="00666ACD" w:rsidRPr="00666ACD">
        <w:t xml:space="preserve"> je freeware</w:t>
      </w:r>
      <w:r w:rsidRPr="00666ACD">
        <w:t xml:space="preserve"> umožňuj</w:t>
      </w:r>
      <w:r w:rsidR="00666ACD" w:rsidRPr="00666ACD">
        <w:t>ící</w:t>
      </w:r>
      <w:r w:rsidRPr="00666ACD">
        <w:t xml:space="preserve"> uživateli vytvářet profily, přepínat mezi jednoduchý</w:t>
      </w:r>
      <w:r w:rsidR="000C1743">
        <w:t>m</w:t>
      </w:r>
      <w:r w:rsidRPr="00666ACD">
        <w:t xml:space="preserve"> a pokročilejším zálohováním. V jednoduchém režim</w:t>
      </w:r>
      <w:r w:rsidR="000C1743">
        <w:t>u</w:t>
      </w:r>
      <w:r w:rsidRPr="00666ACD">
        <w:t xml:space="preserve">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11" w:history="1">
        <w:r w:rsidR="00E1233F" w:rsidRPr="00666ACD">
          <w:rPr>
            <w:rStyle w:val="Hypertextovodkaz"/>
          </w:rPr>
          <w:t>https://www.2brightsparks.com/freeware/index.html</w:t>
        </w:r>
      </w:hyperlink>
      <w:r w:rsidR="00260C49" w:rsidRPr="00666ACD">
        <w:t>.</w:t>
      </w:r>
    </w:p>
    <w:p w14:paraId="59B1443C" w14:textId="21E7AB90"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ů a velikosti</w:t>
      </w:r>
      <w:r w:rsidR="000C1743">
        <w:t xml:space="preserve"> souboru</w:t>
      </w:r>
      <w:r w:rsidR="00260C49" w:rsidRPr="00666ACD">
        <w:t xml:space="preserve">. </w:t>
      </w:r>
    </w:p>
    <w:p w14:paraId="3B77120C" w14:textId="3A6BB30D" w:rsidR="00E1233F" w:rsidRPr="00666ACD" w:rsidRDefault="002E5921" w:rsidP="004F42EF">
      <w:pPr>
        <w:pStyle w:val="NadpisC"/>
      </w:pPr>
      <w:bookmarkStart w:id="27" w:name="_Toc133190995"/>
      <w:r w:rsidRPr="00666ACD">
        <w:t>FreeFileSync</w:t>
      </w:r>
      <w:bookmarkEnd w:id="27"/>
    </w:p>
    <w:p w14:paraId="161DB3DF" w14:textId="7D592031" w:rsidR="002536F3" w:rsidRPr="00666ACD" w:rsidRDefault="002E5921" w:rsidP="005E6364">
      <w:pPr>
        <w:pStyle w:val="normlntext"/>
      </w:pPr>
      <w:r w:rsidRPr="00666ACD">
        <w:t xml:space="preserve">FreeFileSync je </w:t>
      </w:r>
      <w:r w:rsidR="00666ACD">
        <w:t xml:space="preserve">open-source </w:t>
      </w:r>
      <w:r w:rsidRPr="00666ACD">
        <w:t xml:space="preserve">aplikace, která umožňuje pravidelně zálohovat </w:t>
      </w:r>
      <w:r w:rsidR="002536F3" w:rsidRPr="00666ACD">
        <w:t xml:space="preserve">mimo jiné </w:t>
      </w:r>
      <w:r w:rsidRPr="00666ACD">
        <w:t>na základě porovnávání podle velikosti souboru, data</w:t>
      </w:r>
      <w:r w:rsidR="004A361A">
        <w:t xml:space="preserve"> vytvoření</w:t>
      </w:r>
      <w:r w:rsidRPr="00666ACD">
        <w:t xml:space="preserve"> anebo i podle obsahu souboru. </w:t>
      </w:r>
      <w:r w:rsidR="009573DA" w:rsidRPr="00666ACD">
        <w:t xml:space="preserve">Dokáže také synchronizovat. Filtrování </w:t>
      </w:r>
      <w:r w:rsidR="002536F3" w:rsidRPr="00666ACD">
        <w:t>umožňuje filtrovat podle podsložek, přípon</w:t>
      </w:r>
      <w:r w:rsidR="009D2BEF">
        <w:t xml:space="preserve"> nebo </w:t>
      </w:r>
      <w:r w:rsidR="002536F3" w:rsidRPr="00666ACD">
        <w:t>část</w:t>
      </w:r>
      <w:r w:rsidR="009D2BEF">
        <w:t>i</w:t>
      </w:r>
      <w:r w:rsidR="002536F3" w:rsidRPr="00666ACD">
        <w:t xml:space="preserve"> názvu v souboru.</w:t>
      </w:r>
      <w:r w:rsidR="009573DA" w:rsidRPr="00666ACD">
        <w:t xml:space="preserve"> Je možné zapnout ignorování prázdných složek. </w:t>
      </w:r>
      <w:r w:rsidR="002536F3" w:rsidRPr="00666ACD">
        <w:t xml:space="preserve">Aplikace je dostupná na </w:t>
      </w:r>
      <w:hyperlink r:id="rId12" w:history="1">
        <w:r w:rsidR="002536F3" w:rsidRPr="00666ACD">
          <w:rPr>
            <w:rStyle w:val="Hypertextovodkaz"/>
          </w:rPr>
          <w:t>https://freefilesync.org/download.php</w:t>
        </w:r>
      </w:hyperlink>
      <w:r w:rsidR="002536F3" w:rsidRPr="00666ACD">
        <w:t xml:space="preserve">. </w:t>
      </w:r>
    </w:p>
    <w:p w14:paraId="32EBBC6D" w14:textId="69C06350"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w:t>
      </w:r>
      <w:r w:rsidR="004A361A">
        <w:t xml:space="preserve"> posledního přístupu</w:t>
      </w:r>
      <w:r w:rsidR="00B33F28" w:rsidRPr="00666ACD">
        <w:t xml:space="preserve">,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33190996"/>
      <w:r w:rsidRPr="00666ACD">
        <w:t>SyncFolders</w:t>
      </w:r>
      <w:bookmarkEnd w:id="28"/>
    </w:p>
    <w:p w14:paraId="6A978645" w14:textId="5ED59E61" w:rsidR="00F74C4D" w:rsidRPr="00666ACD" w:rsidRDefault="00F74C4D" w:rsidP="005E6364">
      <w:pPr>
        <w:pStyle w:val="normlntext"/>
      </w:pPr>
      <w:r w:rsidRPr="00666ACD">
        <w:t>Zálohovací nástroj</w:t>
      </w:r>
      <w:r w:rsidR="00666ACD">
        <w:t xml:space="preserve"> </w:t>
      </w:r>
      <w:r w:rsidRPr="00666ACD">
        <w:t>SyncFolders</w:t>
      </w:r>
      <w:r w:rsidR="00666ACD">
        <w:t xml:space="preserve"> s licencí freeware</w:t>
      </w:r>
      <w:r w:rsidRPr="00666ACD">
        <w:t xml:space="preserve"> umožňuje vytvářet pravidla pro</w:t>
      </w:r>
      <w:r w:rsidR="00AA3DEB">
        <w:t> </w:t>
      </w:r>
      <w:r w:rsidRPr="00666ACD">
        <w:t xml:space="preserve">kopírování, zálohování nebo obousměrnou synchronizaci. Tyto pravidla se dají </w:t>
      </w:r>
      <w:r w:rsidR="009A2C74">
        <w:t>definovat</w:t>
      </w:r>
      <w:r w:rsidRPr="00666ACD">
        <w:t xml:space="preserve"> </w:t>
      </w:r>
      <w:r w:rsidR="009A2C74">
        <w:t>využitím</w:t>
      </w:r>
      <w:r w:rsidRPr="00666ACD">
        <w:t xml:space="preserve"> filtrů </w:t>
      </w:r>
      <w:r w:rsidR="009A2C74">
        <w:t xml:space="preserve">pro </w:t>
      </w:r>
      <w:r w:rsidR="00AB1AFD">
        <w:t>atributy</w:t>
      </w:r>
      <w:r w:rsidRPr="00666ACD">
        <w:t xml:space="preserve"> souboru</w:t>
      </w:r>
      <w:r w:rsidR="009A2C74">
        <w:t xml:space="preserve"> anebo za pomocí regulárních výrazů</w:t>
      </w:r>
      <w:r w:rsidRPr="00666ACD">
        <w:t xml:space="preserve"> v</w:t>
      </w:r>
      <w:r w:rsidR="009A2C74">
        <w:t> </w:t>
      </w:r>
      <w:r w:rsidRPr="00666ACD">
        <w:t>cestě</w:t>
      </w:r>
      <w:r w:rsidR="009A2C74">
        <w:t xml:space="preserve"> umístění</w:t>
      </w:r>
      <w:r w:rsidRPr="00666ACD">
        <w:t xml:space="preserve">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3" w:history="1">
        <w:r w:rsidR="00B24C4C" w:rsidRPr="00666ACD">
          <w:rPr>
            <w:rStyle w:val="Hypertextovodkaz"/>
          </w:rPr>
          <w:t>http://www.syncfolders.elementfx.com/</w:t>
        </w:r>
      </w:hyperlink>
      <w:r w:rsidR="00B24C4C" w:rsidRPr="00666ACD">
        <w:t xml:space="preserve">. </w:t>
      </w:r>
    </w:p>
    <w:p w14:paraId="0FAB1BD9" w14:textId="14907274" w:rsidR="00B24C4C" w:rsidRPr="00666ACD" w:rsidRDefault="00B24C4C" w:rsidP="005E6364">
      <w:pPr>
        <w:pStyle w:val="normlntext"/>
      </w:pPr>
      <w:r w:rsidRPr="00666ACD">
        <w:t xml:space="preserve">Aplikace SyncFolders splňuje požadavky pro filtrování podle cesty souboru. Umožňuje nastavení pro maximální velikost souboru, ale </w:t>
      </w:r>
      <w:r w:rsidR="009D2BEF">
        <w:t xml:space="preserve">není splněn </w:t>
      </w:r>
      <w:r w:rsidRPr="00666ACD">
        <w:t>požadavek pro minimální velikost soubor</w:t>
      </w:r>
      <w:r w:rsidR="009D2BEF">
        <w:t>u</w:t>
      </w:r>
      <w:r w:rsidRPr="00666ACD">
        <w:t>. Aplikace neumožňuje simulaci zálohování. Aplikace nabízí zahrn</w:t>
      </w:r>
      <w:r w:rsidR="004A361A">
        <w:t xml:space="preserve">utí </w:t>
      </w:r>
      <w:r w:rsidRPr="00666ACD">
        <w:t>soubor</w:t>
      </w:r>
      <w:r w:rsidR="004A361A">
        <w:t>ů</w:t>
      </w:r>
      <w:r w:rsidRPr="00666ACD">
        <w:t xml:space="preserve"> podle atributu souboru. </w:t>
      </w:r>
    </w:p>
    <w:p w14:paraId="211C363C" w14:textId="5EE17FCF" w:rsidR="00B24C4C" w:rsidRPr="00666ACD" w:rsidRDefault="00365563" w:rsidP="004F42EF">
      <w:pPr>
        <w:pStyle w:val="NadpisC"/>
      </w:pPr>
      <w:bookmarkStart w:id="29" w:name="_Toc133190997"/>
      <w:r w:rsidRPr="00666ACD">
        <w:t>BackUpTime</w:t>
      </w:r>
      <w:bookmarkEnd w:id="29"/>
    </w:p>
    <w:p w14:paraId="0BF10291" w14:textId="0A597B69" w:rsidR="005833C2" w:rsidRPr="008501A2" w:rsidRDefault="005833C2" w:rsidP="008501A2">
      <w:pPr>
        <w:pStyle w:val="normlntext"/>
      </w:pPr>
      <w:r w:rsidRPr="008501A2">
        <w:t>Zálohovací nástroj BackUpTime</w:t>
      </w:r>
      <w:r w:rsidR="00666ACD" w:rsidRPr="008501A2">
        <w:t xml:space="preserve"> je shareware </w:t>
      </w:r>
      <w:r w:rsidRPr="008501A2">
        <w:t>aplikace, která umožňuje zálohovat a</w:t>
      </w:r>
      <w:r w:rsidR="00AA3DEB">
        <w:t> </w:t>
      </w:r>
      <w:r w:rsidRPr="008501A2">
        <w:t xml:space="preserve">archivovat. Neposkytuje žádné filtrování, nastavení na základě velikosti anebo atributu. Filtrovat je možné pouze na základě přípony souboru. Aplikace </w:t>
      </w:r>
      <w:r w:rsidR="00FA1349" w:rsidRPr="008501A2">
        <w:t xml:space="preserve">je </w:t>
      </w:r>
      <w:r w:rsidRPr="008501A2">
        <w:t>dostupná na</w:t>
      </w:r>
      <w:r w:rsidR="00AA3DEB">
        <w:t> </w:t>
      </w:r>
      <w:hyperlink r:id="rId14" w:history="1">
        <w:r w:rsidR="00AA3DEB" w:rsidRPr="00B75A7F">
          <w:rPr>
            <w:rStyle w:val="Hypertextovodkaz"/>
          </w:rPr>
          <w:t>http://www.hiteksoftware.com/jaba/data-backup-software.htm</w:t>
        </w:r>
      </w:hyperlink>
      <w:r w:rsidR="00962AC6">
        <w:rPr>
          <w:rStyle w:val="Hypertextovodkaz"/>
          <w:color w:val="auto"/>
          <w:u w:val="none"/>
        </w:rPr>
        <w:t>.</w:t>
      </w:r>
      <w:r w:rsidRPr="008501A2">
        <w:t xml:space="preserve"> </w:t>
      </w:r>
    </w:p>
    <w:p w14:paraId="345F9225" w14:textId="552D1354" w:rsidR="00B85920" w:rsidRPr="008501A2" w:rsidRDefault="005833C2" w:rsidP="008501A2">
      <w:pPr>
        <w:pStyle w:val="normlntext"/>
      </w:pPr>
      <w:r w:rsidRPr="008501A2">
        <w:t xml:space="preserve">Aplikace BackUpTime umožňuje prosté zálohování a nesplňuje požadavky klienta. </w:t>
      </w:r>
      <w:r w:rsidR="009A2C74">
        <w:t>Aplikace nesplňuje požadavky pro</w:t>
      </w:r>
      <w:r w:rsidRPr="008501A2">
        <w:t xml:space="preserve">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33190998"/>
      <w:r w:rsidRPr="00666ACD">
        <w:t>PureSync 4.7</w:t>
      </w:r>
      <w:bookmarkEnd w:id="30"/>
    </w:p>
    <w:p w14:paraId="495CE9D6" w14:textId="072DB306" w:rsidR="00CA2F90" w:rsidRPr="00666ACD" w:rsidRDefault="00A11884" w:rsidP="008501A2">
      <w:pPr>
        <w:pStyle w:val="normlntext"/>
      </w:pPr>
      <w:r w:rsidRPr="00666ACD">
        <w:t>A</w:t>
      </w:r>
      <w:r w:rsidR="00B85920" w:rsidRPr="00666ACD">
        <w:t>plikace PureSync</w:t>
      </w:r>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w:t>
      </w:r>
      <w:r w:rsidRPr="00666ACD">
        <w:lastRenderedPageBreak/>
        <w:t xml:space="preserve">hloubku pro podsložky. Aplikace </w:t>
      </w:r>
      <w:r w:rsidR="00FA1349">
        <w:t xml:space="preserve">je </w:t>
      </w:r>
      <w:r w:rsidRPr="00666ACD">
        <w:t xml:space="preserve">dostupná na </w:t>
      </w:r>
      <w:hyperlink r:id="rId15" w:history="1">
        <w:r w:rsidRPr="00666ACD">
          <w:rPr>
            <w:rStyle w:val="Hypertextovodkaz"/>
          </w:rPr>
          <w:t>https://www.puresync.de/download/</w:t>
        </w:r>
      </w:hyperlink>
      <w:r w:rsidRPr="00666ACD">
        <w:t>.</w:t>
      </w:r>
      <w:r w:rsidR="008501A2">
        <w:t xml:space="preserve"> </w:t>
      </w:r>
      <w:r w:rsidR="00B85920" w:rsidRPr="00666ACD">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kromě požadavku</w:t>
      </w:r>
      <w:r w:rsidR="009A2C74">
        <w:t xml:space="preserve"> </w:t>
      </w:r>
      <w:r w:rsidR="00365563" w:rsidRPr="00666ACD">
        <w:t xml:space="preserve">na </w:t>
      </w:r>
      <w:r w:rsidR="003D076B">
        <w:t xml:space="preserve">simulaci a filtrování podle </w:t>
      </w:r>
      <w:r w:rsidR="00DE10C4">
        <w:t xml:space="preserve">typu </w:t>
      </w:r>
      <w:r w:rsidR="003D076B">
        <w:t>souboru.</w:t>
      </w:r>
    </w:p>
    <w:p w14:paraId="55B0FF64" w14:textId="4662A4A9" w:rsidR="000B7F81" w:rsidRPr="00666ACD" w:rsidRDefault="00065CEF" w:rsidP="004F42EF">
      <w:pPr>
        <w:pStyle w:val="NadpisB"/>
      </w:pPr>
      <w:bookmarkStart w:id="31" w:name="_Toc133190999"/>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M.Macháňa</w:t>
      </w:r>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360DE42D"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technologie, typy a druhy uložišť pro zálohování dat. V další části se práce věnuje potřebnému softwaru pro</w:t>
      </w:r>
      <w:r w:rsidR="00AA3DEB">
        <w:t> </w:t>
      </w:r>
      <w:r w:rsidR="000B7F81" w:rsidRPr="00666ACD">
        <w:t xml:space="preserve">domácí uživatele. Dále popisuje využití domácí sítě a </w:t>
      </w:r>
      <w:r w:rsidR="00AB1AFD" w:rsidRPr="00666ACD">
        <w:t>internetu</w:t>
      </w:r>
      <w:r w:rsidR="000B7F81" w:rsidRPr="00666ACD">
        <w:t xml:space="preserve"> pro zálohování [2]. </w:t>
      </w:r>
    </w:p>
    <w:p w14:paraId="5A2B5701" w14:textId="24A88585" w:rsidR="000B7F81" w:rsidRPr="00666ACD" w:rsidRDefault="000B7F81" w:rsidP="005E6364">
      <w:pPr>
        <w:pStyle w:val="normlntext"/>
      </w:pPr>
      <w:r w:rsidRPr="00666ACD">
        <w:t>Bakalářská práce</w:t>
      </w:r>
      <w:r w:rsidR="005B2F3F">
        <w:t xml:space="preserve"> K.Hajného</w:t>
      </w:r>
      <w:r w:rsidRPr="00666ACD">
        <w:t xml:space="preserve"> hledá desktopové nástroje pro zálohování dat</w:t>
      </w:r>
      <w:r w:rsidR="006A684F">
        <w:t>, které by</w:t>
      </w:r>
      <w:r w:rsidR="00AA3DEB">
        <w:t> </w:t>
      </w:r>
      <w:r w:rsidRPr="00666ACD">
        <w:t>splňova</w:t>
      </w:r>
      <w:r w:rsidR="006A684F">
        <w:t xml:space="preserve">ly </w:t>
      </w:r>
      <w:r w:rsidRPr="00666ACD">
        <w:t>požadavky</w:t>
      </w:r>
      <w:r w:rsidR="006A684F">
        <w:t xml:space="preserve"> zákazníka</w:t>
      </w:r>
      <w:r w:rsidRPr="00666ACD">
        <w:t xml:space="preserve"> pro zálohování. Analyzuje neplacené volně dostupné nástroje. Z vyplynulé analýzy vznikl nástroj, který splňuje požadavky</w:t>
      </w:r>
      <w:r w:rsidR="006A684F">
        <w:t xml:space="preserve"> zákazníka</w:t>
      </w:r>
      <w:r w:rsidRPr="00666ACD">
        <w:t xml:space="preserve"> [3]. </w:t>
      </w:r>
    </w:p>
    <w:p w14:paraId="15BE95A3" w14:textId="082F119E" w:rsidR="000B7F81" w:rsidRPr="00666ACD" w:rsidRDefault="000B7F81" w:rsidP="000B7F81">
      <w:pPr>
        <w:pStyle w:val="NadpisB"/>
        <w:rPr>
          <w:rFonts w:cs="Times New Roman"/>
        </w:rPr>
      </w:pPr>
      <w:bookmarkStart w:id="32" w:name="_Toc133191000"/>
      <w:r w:rsidRPr="00666ACD">
        <w:rPr>
          <w:rFonts w:cs="Times New Roman"/>
        </w:rPr>
        <w:t>Závěr</w:t>
      </w:r>
      <w:r w:rsidR="00DE10C4">
        <w:rPr>
          <w:rFonts w:cs="Times New Roman"/>
        </w:rPr>
        <w:t xml:space="preserve"> analýzy</w:t>
      </w:r>
      <w:bookmarkEnd w:id="32"/>
    </w:p>
    <w:p w14:paraId="174C56BD" w14:textId="18258136" w:rsidR="004F42EF" w:rsidRDefault="00DD52B7" w:rsidP="00E81BA7">
      <w:pPr>
        <w:pStyle w:val="normlntext"/>
      </w:pPr>
      <w:r w:rsidRPr="00666ACD">
        <w:t xml:space="preserve"> </w:t>
      </w:r>
      <w:r w:rsidR="000B7F81" w:rsidRPr="00666ACD">
        <w:t>Podobným tématem se již pár bakalářských prací a diplomových prací zabývalo, ale výsledek buď nenaplňuje</w:t>
      </w:r>
      <w:r w:rsidR="006A684F">
        <w:t xml:space="preserve"> aktuální</w:t>
      </w:r>
      <w:r w:rsidR="000B7F81" w:rsidRPr="00666ACD">
        <w:t xml:space="preserv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7DABBB9" w14:textId="77777777" w:rsidR="00E7007F" w:rsidRPr="00666ACD" w:rsidRDefault="00CA2F90" w:rsidP="00CF0A1F">
      <w:pPr>
        <w:pStyle w:val="NadpisA"/>
        <w:numPr>
          <w:ilvl w:val="0"/>
          <w:numId w:val="0"/>
        </w:numPr>
        <w:rPr>
          <w:rFonts w:cs="Times New Roman"/>
        </w:rPr>
      </w:pPr>
      <w:r w:rsidRPr="00666ACD">
        <w:rPr>
          <w:rFonts w:cs="Times New Roman"/>
        </w:rPr>
        <w:br w:type="page"/>
      </w:r>
    </w:p>
    <w:p w14:paraId="33DB5E52" w14:textId="09F3CC30" w:rsidR="000521B5" w:rsidRPr="000521B5" w:rsidRDefault="000521B5" w:rsidP="000521B5">
      <w:pPr>
        <w:pStyle w:val="Titulek"/>
        <w:jc w:val="center"/>
        <w:rPr>
          <w:b w:val="0"/>
          <w:bCs w:val="0"/>
          <w:i/>
          <w:iCs/>
          <w:sz w:val="24"/>
          <w:szCs w:val="24"/>
        </w:rPr>
      </w:pPr>
      <w:bookmarkStart w:id="33" w:name="_Toc133191064"/>
      <w:r w:rsidRPr="003B5941">
        <w:rPr>
          <w:b w:val="0"/>
          <w:bCs w:val="0"/>
          <w:i/>
          <w:iCs/>
          <w:sz w:val="24"/>
          <w:szCs w:val="24"/>
        </w:rPr>
        <w:lastRenderedPageBreak/>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Pr>
          <w:b w:val="0"/>
          <w:bCs w:val="0"/>
          <w:i/>
          <w:iCs/>
          <w:noProof/>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3"/>
    </w:p>
    <w:tbl>
      <w:tblPr>
        <w:tblpPr w:leftFromText="180" w:rightFromText="180" w:vertAnchor="text" w:horzAnchor="margin" w:tblpXSpec="center" w:tblpY="79"/>
        <w:tblW w:w="100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588"/>
        <w:gridCol w:w="1560"/>
        <w:gridCol w:w="1134"/>
        <w:gridCol w:w="1275"/>
        <w:gridCol w:w="1531"/>
      </w:tblGrid>
      <w:tr w:rsidR="000521B5" w14:paraId="0FB0D138" w14:textId="77777777" w:rsidTr="00AA3DEB">
        <w:trPr>
          <w:trHeight w:val="1184"/>
        </w:trPr>
        <w:tc>
          <w:tcPr>
            <w:tcW w:w="1638" w:type="dxa"/>
            <w:shd w:val="clear" w:color="auto" w:fill="auto"/>
          </w:tcPr>
          <w:p w14:paraId="4851648E" w14:textId="77777777" w:rsidR="000521B5" w:rsidRDefault="000521B5" w:rsidP="000521B5">
            <w:pPr>
              <w:pStyle w:val="normlntext"/>
              <w:rPr>
                <w:b/>
                <w:bCs/>
              </w:rPr>
            </w:pPr>
          </w:p>
        </w:tc>
        <w:tc>
          <w:tcPr>
            <w:tcW w:w="1305" w:type="dxa"/>
            <w:shd w:val="clear" w:color="auto" w:fill="auto"/>
          </w:tcPr>
          <w:p w14:paraId="758B89F4" w14:textId="77777777" w:rsidR="000521B5" w:rsidRDefault="000521B5" w:rsidP="000521B5">
            <w:pPr>
              <w:pStyle w:val="normlntext"/>
              <w:jc w:val="center"/>
              <w:rPr>
                <w:b/>
                <w:bCs/>
              </w:rPr>
            </w:pPr>
            <w:r>
              <w:rPr>
                <w:b/>
                <w:bCs/>
              </w:rPr>
              <w:t>SyncBackFree</w:t>
            </w:r>
          </w:p>
        </w:tc>
        <w:tc>
          <w:tcPr>
            <w:tcW w:w="1588" w:type="dxa"/>
            <w:shd w:val="clear" w:color="auto" w:fill="auto"/>
          </w:tcPr>
          <w:p w14:paraId="053844D7" w14:textId="77777777" w:rsidR="000521B5" w:rsidRDefault="000521B5" w:rsidP="000521B5">
            <w:pPr>
              <w:pStyle w:val="normlntext"/>
              <w:jc w:val="center"/>
              <w:rPr>
                <w:b/>
                <w:bCs/>
              </w:rPr>
            </w:pPr>
            <w:r>
              <w:rPr>
                <w:b/>
                <w:bCs/>
              </w:rPr>
              <w:t>FreeFileSync</w:t>
            </w:r>
          </w:p>
        </w:tc>
        <w:tc>
          <w:tcPr>
            <w:tcW w:w="1560" w:type="dxa"/>
            <w:shd w:val="clear" w:color="auto" w:fill="auto"/>
          </w:tcPr>
          <w:p w14:paraId="5AB58E7F" w14:textId="77777777" w:rsidR="000521B5" w:rsidRDefault="000521B5" w:rsidP="000521B5">
            <w:pPr>
              <w:pStyle w:val="normlntext"/>
              <w:jc w:val="center"/>
              <w:rPr>
                <w:b/>
                <w:bCs/>
              </w:rPr>
            </w:pPr>
            <w:r>
              <w:rPr>
                <w:b/>
                <w:bCs/>
              </w:rPr>
              <w:t>SyncFolders</w:t>
            </w:r>
          </w:p>
        </w:tc>
        <w:tc>
          <w:tcPr>
            <w:tcW w:w="1134" w:type="dxa"/>
            <w:shd w:val="clear" w:color="auto" w:fill="auto"/>
          </w:tcPr>
          <w:p w14:paraId="0228864B" w14:textId="77777777" w:rsidR="000521B5" w:rsidRDefault="000521B5" w:rsidP="000521B5">
            <w:pPr>
              <w:pStyle w:val="normlntext"/>
              <w:jc w:val="center"/>
              <w:rPr>
                <w:b/>
                <w:bCs/>
              </w:rPr>
            </w:pPr>
            <w:r>
              <w:rPr>
                <w:b/>
                <w:bCs/>
              </w:rPr>
              <w:t>BackUpTime</w:t>
            </w:r>
          </w:p>
        </w:tc>
        <w:tc>
          <w:tcPr>
            <w:tcW w:w="1275" w:type="dxa"/>
            <w:shd w:val="clear" w:color="auto" w:fill="auto"/>
          </w:tcPr>
          <w:p w14:paraId="67B48ACA" w14:textId="77777777" w:rsidR="000521B5" w:rsidRDefault="000521B5" w:rsidP="000521B5">
            <w:pPr>
              <w:pStyle w:val="normlntext"/>
              <w:jc w:val="center"/>
              <w:rPr>
                <w:b/>
                <w:bCs/>
              </w:rPr>
            </w:pPr>
            <w:r>
              <w:rPr>
                <w:b/>
                <w:bCs/>
              </w:rPr>
              <w:t>PureSync</w:t>
            </w:r>
          </w:p>
        </w:tc>
        <w:tc>
          <w:tcPr>
            <w:tcW w:w="1531" w:type="dxa"/>
            <w:shd w:val="clear" w:color="auto" w:fill="auto"/>
          </w:tcPr>
          <w:p w14:paraId="143D5349" w14:textId="3F789D9C" w:rsidR="000521B5" w:rsidRDefault="00AA3DEB" w:rsidP="000521B5">
            <w:pPr>
              <w:pStyle w:val="normlntext"/>
              <w:jc w:val="center"/>
              <w:rPr>
                <w:b/>
                <w:bCs/>
              </w:rPr>
            </w:pPr>
            <w:r>
              <w:rPr>
                <w:b/>
                <w:bCs/>
              </w:rPr>
              <w:t>Navrhovaná</w:t>
            </w:r>
            <w:r w:rsidR="000521B5">
              <w:rPr>
                <w:b/>
                <w:bCs/>
              </w:rPr>
              <w:t xml:space="preserve"> aplikace</w:t>
            </w:r>
          </w:p>
        </w:tc>
      </w:tr>
      <w:tr w:rsidR="000521B5" w14:paraId="3F8D81E8" w14:textId="77777777" w:rsidTr="00AA3DEB">
        <w:trPr>
          <w:trHeight w:val="514"/>
        </w:trPr>
        <w:tc>
          <w:tcPr>
            <w:tcW w:w="1638" w:type="dxa"/>
            <w:shd w:val="clear" w:color="auto" w:fill="F2F2F2"/>
          </w:tcPr>
          <w:p w14:paraId="0D56FF94" w14:textId="77777777" w:rsidR="000521B5" w:rsidRDefault="000521B5" w:rsidP="000521B5">
            <w:pPr>
              <w:pStyle w:val="normlntext"/>
              <w:jc w:val="left"/>
              <w:rPr>
                <w:b/>
                <w:bCs/>
              </w:rPr>
            </w:pPr>
            <w:r>
              <w:rPr>
                <w:b/>
                <w:bCs/>
              </w:rPr>
              <w:t>Projekty</w:t>
            </w:r>
          </w:p>
        </w:tc>
        <w:tc>
          <w:tcPr>
            <w:tcW w:w="1305" w:type="dxa"/>
            <w:shd w:val="clear" w:color="auto" w:fill="F2F2F2"/>
          </w:tcPr>
          <w:p w14:paraId="5D978703" w14:textId="77777777" w:rsidR="000521B5" w:rsidRDefault="000521B5" w:rsidP="000521B5">
            <w:pPr>
              <w:pStyle w:val="normlntext"/>
            </w:pPr>
            <w:r>
              <w:t>Ano</w:t>
            </w:r>
          </w:p>
        </w:tc>
        <w:tc>
          <w:tcPr>
            <w:tcW w:w="1588" w:type="dxa"/>
            <w:shd w:val="clear" w:color="auto" w:fill="F2F2F2"/>
          </w:tcPr>
          <w:p w14:paraId="19236B6A" w14:textId="77777777" w:rsidR="000521B5" w:rsidRDefault="000521B5" w:rsidP="000521B5">
            <w:pPr>
              <w:pStyle w:val="normlntext"/>
            </w:pPr>
            <w:r>
              <w:t>Ano</w:t>
            </w:r>
          </w:p>
        </w:tc>
        <w:tc>
          <w:tcPr>
            <w:tcW w:w="1560" w:type="dxa"/>
            <w:shd w:val="clear" w:color="auto" w:fill="F2F2F2"/>
          </w:tcPr>
          <w:p w14:paraId="7EDC7581" w14:textId="77777777" w:rsidR="000521B5" w:rsidRDefault="000521B5" w:rsidP="000521B5">
            <w:pPr>
              <w:pStyle w:val="normlntext"/>
            </w:pPr>
            <w:r>
              <w:t>Ano</w:t>
            </w:r>
          </w:p>
        </w:tc>
        <w:tc>
          <w:tcPr>
            <w:tcW w:w="1134" w:type="dxa"/>
            <w:shd w:val="clear" w:color="auto" w:fill="F2F2F2"/>
          </w:tcPr>
          <w:p w14:paraId="6A94D850" w14:textId="77777777" w:rsidR="000521B5" w:rsidRDefault="000521B5" w:rsidP="000521B5">
            <w:pPr>
              <w:pStyle w:val="normlntext"/>
            </w:pPr>
            <w:r>
              <w:t>Ano</w:t>
            </w:r>
          </w:p>
        </w:tc>
        <w:tc>
          <w:tcPr>
            <w:tcW w:w="1275" w:type="dxa"/>
            <w:shd w:val="clear" w:color="auto" w:fill="F2F2F2"/>
          </w:tcPr>
          <w:p w14:paraId="6B3B580A" w14:textId="77777777" w:rsidR="000521B5" w:rsidRDefault="000521B5" w:rsidP="000521B5">
            <w:pPr>
              <w:pStyle w:val="normlntext"/>
            </w:pPr>
            <w:r>
              <w:t>Ano</w:t>
            </w:r>
          </w:p>
        </w:tc>
        <w:tc>
          <w:tcPr>
            <w:tcW w:w="1531" w:type="dxa"/>
            <w:shd w:val="clear" w:color="auto" w:fill="F2F2F2"/>
          </w:tcPr>
          <w:p w14:paraId="5EAD75CF" w14:textId="77777777" w:rsidR="000521B5" w:rsidRDefault="000521B5" w:rsidP="000521B5">
            <w:pPr>
              <w:pStyle w:val="normlntext"/>
            </w:pPr>
            <w:r>
              <w:t>Ano</w:t>
            </w:r>
          </w:p>
        </w:tc>
      </w:tr>
      <w:tr w:rsidR="000521B5" w14:paraId="4FC8A79C" w14:textId="77777777" w:rsidTr="00AA3DEB">
        <w:trPr>
          <w:trHeight w:val="424"/>
        </w:trPr>
        <w:tc>
          <w:tcPr>
            <w:tcW w:w="1638" w:type="dxa"/>
            <w:shd w:val="clear" w:color="auto" w:fill="auto"/>
          </w:tcPr>
          <w:p w14:paraId="32BD76DA" w14:textId="77777777" w:rsidR="000521B5" w:rsidRDefault="000521B5" w:rsidP="000521B5">
            <w:pPr>
              <w:pStyle w:val="normlntext"/>
              <w:jc w:val="left"/>
              <w:rPr>
                <w:b/>
                <w:bCs/>
              </w:rPr>
            </w:pPr>
            <w:r>
              <w:rPr>
                <w:b/>
                <w:bCs/>
              </w:rPr>
              <w:t>Regulární výrazy</w:t>
            </w:r>
          </w:p>
        </w:tc>
        <w:tc>
          <w:tcPr>
            <w:tcW w:w="1305" w:type="dxa"/>
            <w:shd w:val="clear" w:color="auto" w:fill="auto"/>
          </w:tcPr>
          <w:p w14:paraId="29854D4F" w14:textId="77777777" w:rsidR="000521B5" w:rsidRDefault="000521B5" w:rsidP="000521B5">
            <w:pPr>
              <w:pStyle w:val="normlntext"/>
            </w:pPr>
            <w:r>
              <w:t>Ano</w:t>
            </w:r>
          </w:p>
        </w:tc>
        <w:tc>
          <w:tcPr>
            <w:tcW w:w="1588" w:type="dxa"/>
            <w:shd w:val="clear" w:color="auto" w:fill="auto"/>
          </w:tcPr>
          <w:p w14:paraId="79F38771" w14:textId="77777777" w:rsidR="000521B5" w:rsidRDefault="000521B5" w:rsidP="000521B5">
            <w:pPr>
              <w:pStyle w:val="normlntext"/>
            </w:pPr>
            <w:r>
              <w:t>Ano</w:t>
            </w:r>
          </w:p>
        </w:tc>
        <w:tc>
          <w:tcPr>
            <w:tcW w:w="1560" w:type="dxa"/>
            <w:shd w:val="clear" w:color="auto" w:fill="auto"/>
          </w:tcPr>
          <w:p w14:paraId="0E9FFFA7" w14:textId="77777777" w:rsidR="000521B5" w:rsidRDefault="000521B5" w:rsidP="000521B5">
            <w:pPr>
              <w:pStyle w:val="normlntext"/>
            </w:pPr>
            <w:r>
              <w:t>Ano</w:t>
            </w:r>
          </w:p>
        </w:tc>
        <w:tc>
          <w:tcPr>
            <w:tcW w:w="1134" w:type="dxa"/>
            <w:shd w:val="clear" w:color="auto" w:fill="auto"/>
          </w:tcPr>
          <w:p w14:paraId="2B1F580D" w14:textId="77777777" w:rsidR="000521B5" w:rsidRDefault="000521B5" w:rsidP="000521B5">
            <w:pPr>
              <w:pStyle w:val="normlntext"/>
            </w:pPr>
            <w:r>
              <w:t>Ne</w:t>
            </w:r>
          </w:p>
        </w:tc>
        <w:tc>
          <w:tcPr>
            <w:tcW w:w="1275" w:type="dxa"/>
            <w:shd w:val="clear" w:color="auto" w:fill="auto"/>
          </w:tcPr>
          <w:p w14:paraId="6C81AEE8" w14:textId="77777777" w:rsidR="000521B5" w:rsidRDefault="000521B5" w:rsidP="000521B5">
            <w:pPr>
              <w:pStyle w:val="normlntext"/>
            </w:pPr>
            <w:r>
              <w:t>Ano</w:t>
            </w:r>
          </w:p>
        </w:tc>
        <w:tc>
          <w:tcPr>
            <w:tcW w:w="1531" w:type="dxa"/>
            <w:shd w:val="clear" w:color="auto" w:fill="auto"/>
          </w:tcPr>
          <w:p w14:paraId="461FDF5C" w14:textId="77777777" w:rsidR="000521B5" w:rsidRDefault="000521B5" w:rsidP="000521B5">
            <w:pPr>
              <w:pStyle w:val="normlntext"/>
            </w:pPr>
            <w:r>
              <w:t>Ano</w:t>
            </w:r>
          </w:p>
        </w:tc>
      </w:tr>
      <w:tr w:rsidR="000521B5" w14:paraId="085704ED" w14:textId="77777777" w:rsidTr="00AA3DEB">
        <w:trPr>
          <w:trHeight w:val="1080"/>
        </w:trPr>
        <w:tc>
          <w:tcPr>
            <w:tcW w:w="1638" w:type="dxa"/>
            <w:shd w:val="clear" w:color="auto" w:fill="F2F2F2"/>
          </w:tcPr>
          <w:p w14:paraId="5FD2E7AF" w14:textId="77777777" w:rsidR="000521B5" w:rsidRDefault="000521B5" w:rsidP="000521B5">
            <w:pPr>
              <w:pStyle w:val="normlntext"/>
              <w:jc w:val="left"/>
              <w:rPr>
                <w:b/>
                <w:bCs/>
              </w:rPr>
            </w:pPr>
            <w:r>
              <w:rPr>
                <w:b/>
                <w:bCs/>
              </w:rPr>
              <w:t>Filtrování: atributy souborů</w:t>
            </w:r>
          </w:p>
        </w:tc>
        <w:tc>
          <w:tcPr>
            <w:tcW w:w="1305" w:type="dxa"/>
            <w:shd w:val="clear" w:color="auto" w:fill="F2F2F2"/>
          </w:tcPr>
          <w:p w14:paraId="390F0083" w14:textId="77777777" w:rsidR="000521B5" w:rsidRDefault="000521B5" w:rsidP="000521B5">
            <w:pPr>
              <w:pStyle w:val="normlntext"/>
            </w:pPr>
            <w:r>
              <w:t>Ne</w:t>
            </w:r>
          </w:p>
        </w:tc>
        <w:tc>
          <w:tcPr>
            <w:tcW w:w="1588" w:type="dxa"/>
            <w:shd w:val="clear" w:color="auto" w:fill="F2F2F2"/>
          </w:tcPr>
          <w:p w14:paraId="0F937690" w14:textId="77777777" w:rsidR="000521B5" w:rsidRDefault="000521B5" w:rsidP="000521B5">
            <w:pPr>
              <w:pStyle w:val="normlntext"/>
            </w:pPr>
            <w:r>
              <w:t>Ne</w:t>
            </w:r>
          </w:p>
        </w:tc>
        <w:tc>
          <w:tcPr>
            <w:tcW w:w="1560" w:type="dxa"/>
            <w:shd w:val="clear" w:color="auto" w:fill="F2F2F2"/>
          </w:tcPr>
          <w:p w14:paraId="2738250A" w14:textId="77777777" w:rsidR="000521B5" w:rsidRDefault="000521B5" w:rsidP="000521B5">
            <w:pPr>
              <w:pStyle w:val="normlntext"/>
            </w:pPr>
            <w:r>
              <w:t>Ano</w:t>
            </w:r>
          </w:p>
        </w:tc>
        <w:tc>
          <w:tcPr>
            <w:tcW w:w="1134" w:type="dxa"/>
            <w:shd w:val="clear" w:color="auto" w:fill="F2F2F2"/>
          </w:tcPr>
          <w:p w14:paraId="2FF1C959" w14:textId="77777777" w:rsidR="000521B5" w:rsidRDefault="000521B5" w:rsidP="000521B5">
            <w:pPr>
              <w:pStyle w:val="normlntext"/>
            </w:pPr>
            <w:r>
              <w:t>Ne</w:t>
            </w:r>
          </w:p>
        </w:tc>
        <w:tc>
          <w:tcPr>
            <w:tcW w:w="1275" w:type="dxa"/>
            <w:shd w:val="clear" w:color="auto" w:fill="F2F2F2"/>
          </w:tcPr>
          <w:p w14:paraId="69C63791" w14:textId="77777777" w:rsidR="000521B5" w:rsidRDefault="000521B5" w:rsidP="000521B5">
            <w:pPr>
              <w:pStyle w:val="normlntext"/>
            </w:pPr>
            <w:r>
              <w:t>Ne</w:t>
            </w:r>
          </w:p>
        </w:tc>
        <w:tc>
          <w:tcPr>
            <w:tcW w:w="1531" w:type="dxa"/>
            <w:shd w:val="clear" w:color="auto" w:fill="F2F2F2"/>
          </w:tcPr>
          <w:p w14:paraId="744EA684" w14:textId="77777777" w:rsidR="000521B5" w:rsidRDefault="000521B5" w:rsidP="000521B5">
            <w:pPr>
              <w:pStyle w:val="normlntext"/>
            </w:pPr>
            <w:r>
              <w:t>Ano</w:t>
            </w:r>
          </w:p>
        </w:tc>
      </w:tr>
      <w:tr w:rsidR="000521B5" w14:paraId="1B02AB01" w14:textId="77777777" w:rsidTr="00AA3DEB">
        <w:trPr>
          <w:trHeight w:val="1482"/>
        </w:trPr>
        <w:tc>
          <w:tcPr>
            <w:tcW w:w="1638" w:type="dxa"/>
            <w:shd w:val="clear" w:color="auto" w:fill="auto"/>
          </w:tcPr>
          <w:p w14:paraId="0D64AC07" w14:textId="77777777" w:rsidR="000521B5" w:rsidRDefault="000521B5" w:rsidP="000521B5">
            <w:pPr>
              <w:pStyle w:val="normlntext"/>
              <w:jc w:val="left"/>
              <w:rPr>
                <w:b/>
                <w:bCs/>
              </w:rPr>
            </w:pPr>
            <w:r>
              <w:rPr>
                <w:b/>
                <w:bCs/>
              </w:rPr>
              <w:t>Filtrování: velikost souboru</w:t>
            </w:r>
          </w:p>
        </w:tc>
        <w:tc>
          <w:tcPr>
            <w:tcW w:w="1305" w:type="dxa"/>
            <w:shd w:val="clear" w:color="auto" w:fill="auto"/>
          </w:tcPr>
          <w:p w14:paraId="6A28374C" w14:textId="77777777" w:rsidR="000521B5" w:rsidRDefault="000521B5" w:rsidP="000521B5">
            <w:pPr>
              <w:pStyle w:val="normlntext"/>
            </w:pPr>
            <w:r>
              <w:t>Ne</w:t>
            </w:r>
          </w:p>
        </w:tc>
        <w:tc>
          <w:tcPr>
            <w:tcW w:w="1588" w:type="dxa"/>
            <w:shd w:val="clear" w:color="auto" w:fill="auto"/>
          </w:tcPr>
          <w:p w14:paraId="23DE45A3" w14:textId="77777777" w:rsidR="000521B5" w:rsidRDefault="000521B5" w:rsidP="000521B5">
            <w:pPr>
              <w:pStyle w:val="normlntext"/>
            </w:pPr>
            <w:r>
              <w:t>Ne</w:t>
            </w:r>
          </w:p>
        </w:tc>
        <w:tc>
          <w:tcPr>
            <w:tcW w:w="1560" w:type="dxa"/>
            <w:shd w:val="clear" w:color="auto" w:fill="auto"/>
          </w:tcPr>
          <w:p w14:paraId="21224EB1" w14:textId="77777777" w:rsidR="000521B5" w:rsidRDefault="000521B5" w:rsidP="000521B5">
            <w:pPr>
              <w:pStyle w:val="normlntext"/>
            </w:pPr>
            <w:r>
              <w:t>Ne</w:t>
            </w:r>
          </w:p>
        </w:tc>
        <w:tc>
          <w:tcPr>
            <w:tcW w:w="1134" w:type="dxa"/>
            <w:shd w:val="clear" w:color="auto" w:fill="auto"/>
          </w:tcPr>
          <w:p w14:paraId="3C3192ED" w14:textId="77777777" w:rsidR="000521B5" w:rsidRDefault="000521B5" w:rsidP="000521B5">
            <w:pPr>
              <w:pStyle w:val="normlntext"/>
            </w:pPr>
            <w:r>
              <w:t>Ne</w:t>
            </w:r>
          </w:p>
        </w:tc>
        <w:tc>
          <w:tcPr>
            <w:tcW w:w="1275" w:type="dxa"/>
            <w:shd w:val="clear" w:color="auto" w:fill="auto"/>
          </w:tcPr>
          <w:p w14:paraId="54DE5188" w14:textId="77777777" w:rsidR="000521B5" w:rsidRDefault="000521B5" w:rsidP="000521B5">
            <w:pPr>
              <w:pStyle w:val="normlntext"/>
            </w:pPr>
            <w:r>
              <w:t>Ne</w:t>
            </w:r>
          </w:p>
        </w:tc>
        <w:tc>
          <w:tcPr>
            <w:tcW w:w="1531" w:type="dxa"/>
            <w:shd w:val="clear" w:color="auto" w:fill="auto"/>
          </w:tcPr>
          <w:p w14:paraId="6FEABA86" w14:textId="77777777" w:rsidR="000521B5" w:rsidRDefault="000521B5" w:rsidP="000521B5">
            <w:pPr>
              <w:pStyle w:val="normlntext"/>
            </w:pPr>
            <w:r>
              <w:t>Ano</w:t>
            </w:r>
          </w:p>
        </w:tc>
      </w:tr>
      <w:tr w:rsidR="000521B5" w14:paraId="5C2B2148" w14:textId="77777777" w:rsidTr="00AA3DEB">
        <w:trPr>
          <w:trHeight w:val="1067"/>
        </w:trPr>
        <w:tc>
          <w:tcPr>
            <w:tcW w:w="1638" w:type="dxa"/>
            <w:shd w:val="clear" w:color="auto" w:fill="F2F2F2"/>
          </w:tcPr>
          <w:p w14:paraId="506716CF" w14:textId="77777777" w:rsidR="000521B5" w:rsidRDefault="000521B5" w:rsidP="000521B5">
            <w:pPr>
              <w:pStyle w:val="normlntext"/>
              <w:jc w:val="left"/>
              <w:rPr>
                <w:b/>
                <w:bCs/>
              </w:rPr>
            </w:pPr>
            <w:r>
              <w:rPr>
                <w:b/>
                <w:bCs/>
              </w:rPr>
              <w:t>Filtrování podle času</w:t>
            </w:r>
          </w:p>
        </w:tc>
        <w:tc>
          <w:tcPr>
            <w:tcW w:w="1305" w:type="dxa"/>
            <w:shd w:val="clear" w:color="auto" w:fill="F2F2F2"/>
          </w:tcPr>
          <w:p w14:paraId="1DE2EE0D" w14:textId="77777777" w:rsidR="000521B5" w:rsidRDefault="000521B5" w:rsidP="000521B5">
            <w:pPr>
              <w:pStyle w:val="normlntext"/>
            </w:pPr>
            <w:r>
              <w:t>Ano</w:t>
            </w:r>
          </w:p>
        </w:tc>
        <w:tc>
          <w:tcPr>
            <w:tcW w:w="1588" w:type="dxa"/>
            <w:shd w:val="clear" w:color="auto" w:fill="F2F2F2"/>
          </w:tcPr>
          <w:p w14:paraId="25D31CF3" w14:textId="77777777" w:rsidR="000521B5" w:rsidRDefault="000521B5" w:rsidP="000521B5">
            <w:pPr>
              <w:pStyle w:val="normlntext"/>
            </w:pPr>
            <w:r>
              <w:t>Ne</w:t>
            </w:r>
          </w:p>
        </w:tc>
        <w:tc>
          <w:tcPr>
            <w:tcW w:w="1560" w:type="dxa"/>
            <w:shd w:val="clear" w:color="auto" w:fill="F2F2F2"/>
          </w:tcPr>
          <w:p w14:paraId="2F0A60E8" w14:textId="77777777" w:rsidR="000521B5" w:rsidRDefault="000521B5" w:rsidP="000521B5">
            <w:pPr>
              <w:pStyle w:val="normlntext"/>
            </w:pPr>
            <w:r>
              <w:t>Ano</w:t>
            </w:r>
          </w:p>
        </w:tc>
        <w:tc>
          <w:tcPr>
            <w:tcW w:w="1134" w:type="dxa"/>
            <w:shd w:val="clear" w:color="auto" w:fill="F2F2F2"/>
          </w:tcPr>
          <w:p w14:paraId="3C347AD3" w14:textId="77777777" w:rsidR="000521B5" w:rsidRDefault="000521B5" w:rsidP="000521B5">
            <w:pPr>
              <w:pStyle w:val="normlntext"/>
            </w:pPr>
            <w:r>
              <w:t>Ne</w:t>
            </w:r>
          </w:p>
        </w:tc>
        <w:tc>
          <w:tcPr>
            <w:tcW w:w="1275" w:type="dxa"/>
            <w:shd w:val="clear" w:color="auto" w:fill="F2F2F2"/>
          </w:tcPr>
          <w:p w14:paraId="4458C2A0" w14:textId="77777777" w:rsidR="000521B5" w:rsidRDefault="000521B5" w:rsidP="000521B5">
            <w:pPr>
              <w:pStyle w:val="normlntext"/>
            </w:pPr>
            <w:r>
              <w:t>Ne</w:t>
            </w:r>
          </w:p>
        </w:tc>
        <w:tc>
          <w:tcPr>
            <w:tcW w:w="1531" w:type="dxa"/>
            <w:shd w:val="clear" w:color="auto" w:fill="F2F2F2"/>
          </w:tcPr>
          <w:p w14:paraId="1C2F4307" w14:textId="77777777" w:rsidR="000521B5" w:rsidRDefault="000521B5" w:rsidP="000521B5">
            <w:pPr>
              <w:pStyle w:val="normlntext"/>
            </w:pPr>
            <w:r>
              <w:t>Ano</w:t>
            </w:r>
          </w:p>
        </w:tc>
      </w:tr>
      <w:tr w:rsidR="000521B5" w14:paraId="76D0F6AE" w14:textId="77777777" w:rsidTr="00AA3DEB">
        <w:trPr>
          <w:trHeight w:val="1067"/>
        </w:trPr>
        <w:tc>
          <w:tcPr>
            <w:tcW w:w="1638" w:type="dxa"/>
            <w:shd w:val="clear" w:color="auto" w:fill="auto"/>
          </w:tcPr>
          <w:p w14:paraId="7DA8BAC4" w14:textId="77777777" w:rsidR="000521B5" w:rsidRDefault="000521B5" w:rsidP="000521B5">
            <w:pPr>
              <w:pStyle w:val="normlntext"/>
              <w:jc w:val="left"/>
              <w:rPr>
                <w:b/>
                <w:bCs/>
              </w:rPr>
            </w:pPr>
            <w:r>
              <w:rPr>
                <w:b/>
                <w:bCs/>
              </w:rPr>
              <w:t>Obnovování souborů</w:t>
            </w:r>
          </w:p>
        </w:tc>
        <w:tc>
          <w:tcPr>
            <w:tcW w:w="1305" w:type="dxa"/>
            <w:shd w:val="clear" w:color="auto" w:fill="auto"/>
          </w:tcPr>
          <w:p w14:paraId="4D11FBD2" w14:textId="77777777" w:rsidR="000521B5" w:rsidRDefault="000521B5" w:rsidP="000521B5">
            <w:pPr>
              <w:pStyle w:val="normlntext"/>
            </w:pPr>
            <w:r>
              <w:t>Ano</w:t>
            </w:r>
          </w:p>
        </w:tc>
        <w:tc>
          <w:tcPr>
            <w:tcW w:w="1588" w:type="dxa"/>
            <w:shd w:val="clear" w:color="auto" w:fill="auto"/>
          </w:tcPr>
          <w:p w14:paraId="45F682A0" w14:textId="77777777" w:rsidR="000521B5" w:rsidRDefault="000521B5" w:rsidP="000521B5">
            <w:pPr>
              <w:pStyle w:val="normlntext"/>
            </w:pPr>
            <w:r>
              <w:t>Ano</w:t>
            </w:r>
          </w:p>
        </w:tc>
        <w:tc>
          <w:tcPr>
            <w:tcW w:w="1560" w:type="dxa"/>
            <w:shd w:val="clear" w:color="auto" w:fill="auto"/>
          </w:tcPr>
          <w:p w14:paraId="1CFE1E13" w14:textId="77777777" w:rsidR="000521B5" w:rsidRDefault="000521B5" w:rsidP="000521B5">
            <w:pPr>
              <w:pStyle w:val="normlntext"/>
            </w:pPr>
            <w:r>
              <w:t>Ano</w:t>
            </w:r>
          </w:p>
        </w:tc>
        <w:tc>
          <w:tcPr>
            <w:tcW w:w="1134" w:type="dxa"/>
            <w:shd w:val="clear" w:color="auto" w:fill="auto"/>
          </w:tcPr>
          <w:p w14:paraId="5BD49299" w14:textId="77777777" w:rsidR="000521B5" w:rsidRDefault="000521B5" w:rsidP="000521B5">
            <w:pPr>
              <w:pStyle w:val="normlntext"/>
            </w:pPr>
            <w:r>
              <w:t>Ano</w:t>
            </w:r>
          </w:p>
        </w:tc>
        <w:tc>
          <w:tcPr>
            <w:tcW w:w="1275" w:type="dxa"/>
            <w:shd w:val="clear" w:color="auto" w:fill="auto"/>
          </w:tcPr>
          <w:p w14:paraId="0508CD4E" w14:textId="77777777" w:rsidR="000521B5" w:rsidRDefault="000521B5" w:rsidP="000521B5">
            <w:pPr>
              <w:pStyle w:val="normlntext"/>
            </w:pPr>
            <w:r>
              <w:t>Ano</w:t>
            </w:r>
          </w:p>
        </w:tc>
        <w:tc>
          <w:tcPr>
            <w:tcW w:w="1531" w:type="dxa"/>
            <w:shd w:val="clear" w:color="auto" w:fill="auto"/>
          </w:tcPr>
          <w:p w14:paraId="3DB8D505" w14:textId="77777777" w:rsidR="000521B5" w:rsidRDefault="000521B5" w:rsidP="000521B5">
            <w:pPr>
              <w:pStyle w:val="normlntext"/>
            </w:pPr>
            <w:r>
              <w:t>Ano</w:t>
            </w:r>
          </w:p>
        </w:tc>
      </w:tr>
      <w:tr w:rsidR="000521B5" w14:paraId="673754F3" w14:textId="77777777" w:rsidTr="00AA3DEB">
        <w:trPr>
          <w:trHeight w:val="1067"/>
        </w:trPr>
        <w:tc>
          <w:tcPr>
            <w:tcW w:w="1638" w:type="dxa"/>
            <w:shd w:val="clear" w:color="auto" w:fill="F2F2F2"/>
          </w:tcPr>
          <w:p w14:paraId="4994778F" w14:textId="77777777" w:rsidR="000521B5" w:rsidRDefault="000521B5" w:rsidP="000521B5">
            <w:pPr>
              <w:pStyle w:val="normlntext"/>
              <w:jc w:val="left"/>
              <w:rPr>
                <w:b/>
                <w:bCs/>
              </w:rPr>
            </w:pPr>
            <w:r>
              <w:rPr>
                <w:b/>
                <w:bCs/>
              </w:rPr>
              <w:t>Simulace zálohování</w:t>
            </w:r>
          </w:p>
        </w:tc>
        <w:tc>
          <w:tcPr>
            <w:tcW w:w="1305" w:type="dxa"/>
            <w:shd w:val="clear" w:color="auto" w:fill="F2F2F2"/>
          </w:tcPr>
          <w:p w14:paraId="5FBB76A6" w14:textId="77777777" w:rsidR="000521B5" w:rsidRDefault="000521B5" w:rsidP="000521B5">
            <w:pPr>
              <w:pStyle w:val="normlntext"/>
            </w:pPr>
            <w:r>
              <w:t>Ano</w:t>
            </w:r>
          </w:p>
        </w:tc>
        <w:tc>
          <w:tcPr>
            <w:tcW w:w="1588" w:type="dxa"/>
            <w:shd w:val="clear" w:color="auto" w:fill="F2F2F2"/>
          </w:tcPr>
          <w:p w14:paraId="35C3A602" w14:textId="77777777" w:rsidR="000521B5" w:rsidRDefault="000521B5" w:rsidP="000521B5">
            <w:pPr>
              <w:pStyle w:val="normlntext"/>
            </w:pPr>
            <w:r>
              <w:t>Ano</w:t>
            </w:r>
          </w:p>
        </w:tc>
        <w:tc>
          <w:tcPr>
            <w:tcW w:w="1560" w:type="dxa"/>
            <w:shd w:val="clear" w:color="auto" w:fill="F2F2F2"/>
          </w:tcPr>
          <w:p w14:paraId="2DC45D30" w14:textId="77777777" w:rsidR="000521B5" w:rsidRDefault="000521B5" w:rsidP="000521B5">
            <w:pPr>
              <w:pStyle w:val="normlntext"/>
            </w:pPr>
            <w:r>
              <w:t>Ano</w:t>
            </w:r>
          </w:p>
        </w:tc>
        <w:tc>
          <w:tcPr>
            <w:tcW w:w="1134" w:type="dxa"/>
            <w:shd w:val="clear" w:color="auto" w:fill="F2F2F2"/>
          </w:tcPr>
          <w:p w14:paraId="6137D8B2" w14:textId="77777777" w:rsidR="000521B5" w:rsidRDefault="000521B5" w:rsidP="000521B5">
            <w:pPr>
              <w:pStyle w:val="normlntext"/>
            </w:pPr>
            <w:r>
              <w:t>Ne</w:t>
            </w:r>
          </w:p>
        </w:tc>
        <w:tc>
          <w:tcPr>
            <w:tcW w:w="1275" w:type="dxa"/>
            <w:shd w:val="clear" w:color="auto" w:fill="F2F2F2"/>
          </w:tcPr>
          <w:p w14:paraId="368111D6" w14:textId="77777777" w:rsidR="000521B5" w:rsidRDefault="000521B5" w:rsidP="000521B5">
            <w:pPr>
              <w:pStyle w:val="normlntext"/>
            </w:pPr>
            <w:r>
              <w:t>Ne</w:t>
            </w:r>
          </w:p>
        </w:tc>
        <w:tc>
          <w:tcPr>
            <w:tcW w:w="1531" w:type="dxa"/>
            <w:shd w:val="clear" w:color="auto" w:fill="F2F2F2"/>
          </w:tcPr>
          <w:p w14:paraId="10960B2C" w14:textId="77777777" w:rsidR="000521B5" w:rsidRDefault="000521B5" w:rsidP="000521B5">
            <w:pPr>
              <w:pStyle w:val="normlntext"/>
              <w:keepNext/>
            </w:pPr>
            <w:r>
              <w:t>Ano</w:t>
            </w:r>
          </w:p>
        </w:tc>
      </w:tr>
    </w:tbl>
    <w:p w14:paraId="4ED7724C" w14:textId="5DB2AD89" w:rsidR="00DA4FA3" w:rsidRPr="00DA4FA3" w:rsidRDefault="00CF0A1F" w:rsidP="00123AB1">
      <w:pPr>
        <w:pStyle w:val="NadpisA"/>
      </w:pPr>
      <w:r>
        <w:rPr>
          <w:rFonts w:cs="Times New Roman"/>
        </w:rPr>
        <w:br w:type="page"/>
      </w:r>
      <w:bookmarkStart w:id="34" w:name="_Toc133191001"/>
      <w:r w:rsidR="00CA2F90" w:rsidRPr="00666ACD">
        <w:rPr>
          <w:rFonts w:cs="Times New Roman"/>
        </w:rPr>
        <w:lastRenderedPageBreak/>
        <w:t>CÍL PRÁCE A FORMÁLNÍ POŽADAVKY</w:t>
      </w:r>
      <w:bookmarkEnd w:id="34"/>
    </w:p>
    <w:p w14:paraId="7C4B7770" w14:textId="1D0FCBA0" w:rsidR="000A45D1" w:rsidRPr="00DA4FA3" w:rsidRDefault="000A45D1" w:rsidP="00DA4FA3">
      <w:pPr>
        <w:pStyle w:val="normlntext"/>
      </w:pPr>
      <w:r w:rsidRPr="00DA4FA3">
        <w:t xml:space="preserve">Cílem práce je vyvinout aplikaci pro zákazníka podle </w:t>
      </w:r>
      <w:r w:rsidR="004C33AA">
        <w:t>specifických</w:t>
      </w:r>
      <w:r w:rsidRPr="00DA4FA3">
        <w:t xml:space="preserve"> požadavků. Na počátku práce se </w:t>
      </w:r>
      <w:r w:rsidR="00DE10C4">
        <w:t>vyprac</w:t>
      </w:r>
      <w:r w:rsidR="0077603A">
        <w:t>ovala</w:t>
      </w:r>
      <w:r w:rsidR="00DE10C4">
        <w:t xml:space="preserve"> rešerše závěrečných prací a </w:t>
      </w:r>
      <w:r w:rsidRPr="00DA4FA3">
        <w:t>zanalyz</w:t>
      </w:r>
      <w:r w:rsidR="0077603A">
        <w:t>oval</w:t>
      </w:r>
      <w:r w:rsidR="00DE10C4">
        <w:t xml:space="preserve"> se</w:t>
      </w:r>
      <w:r w:rsidRPr="00DA4FA3">
        <w:t xml:space="preserve"> dosavadní současný stav volně dostupných aplikací, které jsou určené pro zálohování dat. Analýza </w:t>
      </w:r>
      <w:r w:rsidR="0077603A">
        <w:t>brala</w:t>
      </w:r>
      <w:r w:rsidRPr="00DA4FA3">
        <w:t xml:space="preserve"> do úvahy zpracování, ale i požadavky klienta na zálohovací nástroj. </w:t>
      </w:r>
      <w:r w:rsidR="0077603A">
        <w:t xml:space="preserve">Analýzou bylo zjištěno, že neexistuje aplikace, která by zákazníkova vyhovovala a musí být vypracován vlastní zálohovací nástroj. Pro úspěšnou implementaci nástroje </w:t>
      </w:r>
      <w:r w:rsidR="00403CC4">
        <w:t>jsou kladeny cíle –</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w:t>
      </w:r>
      <w:r w:rsidR="006A684F">
        <w:t>ování</w:t>
      </w:r>
      <w:r w:rsidRPr="00DA4FA3">
        <w:t xml:space="preserve"> a obnov</w:t>
      </w:r>
      <w:r w:rsidR="006A684F">
        <w:t>ování</w:t>
      </w:r>
      <w:r w:rsidRPr="00DA4FA3">
        <w:t xml:space="preserve">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33191002"/>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CEA9747"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w:t>
      </w:r>
      <w:r w:rsidR="00403CC4">
        <w:t xml:space="preserve"> a</w:t>
      </w:r>
      <w:r w:rsidR="000E2B88">
        <w:t xml:space="preserve"> tvorba projektů.</w:t>
      </w:r>
    </w:p>
    <w:p w14:paraId="503EE8E3" w14:textId="7BCFBDD7" w:rsidR="009173E3" w:rsidRPr="00666ACD" w:rsidRDefault="009173E3" w:rsidP="006833E1">
      <w:pPr>
        <w:pStyle w:val="NadpisB"/>
        <w:jc w:val="both"/>
        <w:rPr>
          <w:rFonts w:cs="Times New Roman"/>
        </w:rPr>
      </w:pPr>
      <w:bookmarkStart w:id="36" w:name="_Toc133191003"/>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0603FE67" w:rsidR="009173E3" w:rsidRDefault="009173E3" w:rsidP="005E6364">
      <w:pPr>
        <w:pStyle w:val="normlntext"/>
      </w:pPr>
      <w:r w:rsidRPr="00666ACD">
        <w:t>Seznam požadavků je zachycen </w:t>
      </w:r>
      <w:r w:rsidR="00255C48" w:rsidRPr="00666ACD">
        <w:t>v</w:t>
      </w:r>
      <w:r w:rsidR="006E08ED">
        <w:t> uživatelských příbězích</w:t>
      </w:r>
      <w:r w:rsidR="00D842CC">
        <w:t> </w:t>
      </w:r>
      <w:r w:rsidR="006E08ED">
        <w:t>(</w:t>
      </w:r>
      <w:r w:rsidRPr="00666ACD">
        <w:t>user</w:t>
      </w:r>
      <w:r w:rsidR="00D842CC">
        <w:t>-stories</w:t>
      </w:r>
      <w:r w:rsidR="006E08ED">
        <w:t>)</w:t>
      </w:r>
      <w:r w:rsidR="00637C76">
        <w:t xml:space="preserve"> dle následující definice:</w:t>
      </w:r>
      <w:r w:rsidRPr="00666ACD">
        <w:t xml:space="preserve"> </w:t>
      </w:r>
      <w:r w:rsidR="004A171B">
        <w:t>„</w:t>
      </w:r>
      <w:r w:rsidR="004A171B" w:rsidRPr="00637C76">
        <w:rPr>
          <w:i/>
          <w:iCs/>
        </w:rPr>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637C76">
        <w:rPr>
          <w:i/>
          <w:iCs/>
        </w:rPr>
        <w:t>,</w:t>
      </w:r>
      <w:r w:rsidR="00931A11" w:rsidRPr="00637C76">
        <w:rPr>
          <w:i/>
          <w:iCs/>
        </w:rPr>
        <w:t xml:space="preserve"> </w:t>
      </w:r>
      <w:r w:rsidR="00931A11">
        <w:t>[4]</w:t>
      </w:r>
      <w:r w:rsidR="00637C76">
        <w:t>.</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lastRenderedPageBreak/>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1F81B440" w:rsidR="005D1F10" w:rsidRDefault="00252598" w:rsidP="00BB131B">
      <w:pPr>
        <w:pStyle w:val="NadpisB"/>
      </w:pPr>
      <w:bookmarkStart w:id="37" w:name="_Toc133191004"/>
      <w:r>
        <w:t>Nefunkční</w:t>
      </w:r>
      <w:r w:rsidR="005D1F10">
        <w:t xml:space="preserve"> požadav</w:t>
      </w:r>
      <w:r w:rsidR="000F3442">
        <w:t>ek</w:t>
      </w:r>
      <w:bookmarkEnd w:id="37"/>
    </w:p>
    <w:p w14:paraId="5BA15DB9" w14:textId="72EC6E62" w:rsidR="000F3442" w:rsidRPr="00BB131B" w:rsidRDefault="000A47D5" w:rsidP="00BB131B">
      <w:pPr>
        <w:spacing w:after="240" w:line="360" w:lineRule="auto"/>
        <w:jc w:val="both"/>
        <w:rPr>
          <w:rFonts w:ascii="Times New Roman" w:hAnsi="Times New Roman"/>
        </w:rPr>
      </w:pPr>
      <w:r w:rsidRPr="000A47D5">
        <w:rPr>
          <w:rFonts w:ascii="Times New Roman" w:hAnsi="Times New Roman"/>
        </w:rPr>
        <w:t>Nefunkční požadavek se dá definovat</w:t>
      </w:r>
      <w:r>
        <w:rPr>
          <w:rFonts w:ascii="Times New Roman" w:hAnsi="Times New Roman"/>
        </w:rPr>
        <w:t xml:space="preserve"> následující větou: </w:t>
      </w:r>
      <w:r w:rsidR="00BB2614" w:rsidRPr="00637C76">
        <w:rPr>
          <w:rFonts w:ascii="Times New Roman" w:hAnsi="Times New Roman"/>
          <w:i/>
          <w:iCs/>
        </w:rPr>
        <w:t>„Jsou to požadavky na systém, které se netýkají přímo jeho byznysové funkcionality“</w:t>
      </w:r>
      <w:r w:rsidR="00637C76">
        <w:rPr>
          <w:rFonts w:ascii="Times New Roman" w:hAnsi="Times New Roman"/>
          <w:i/>
          <w:iCs/>
        </w:rPr>
        <w:t>,</w:t>
      </w:r>
      <w:r w:rsidR="00BB2614" w:rsidRPr="00637C76">
        <w:rPr>
          <w:rFonts w:ascii="Times New Roman" w:hAnsi="Times New Roman"/>
          <w:i/>
          <w:iCs/>
        </w:rPr>
        <w:t xml:space="preserve"> </w:t>
      </w:r>
      <w:r w:rsidR="00BB2614">
        <w:rPr>
          <w:rFonts w:ascii="Times New Roman" w:hAnsi="Times New Roman"/>
        </w:rPr>
        <w:t>[5]</w:t>
      </w:r>
      <w:r w:rsidR="00637C76">
        <w:rPr>
          <w:rFonts w:ascii="Times New Roman" w:hAnsi="Times New Roman"/>
        </w:rPr>
        <w:t>.</w:t>
      </w:r>
      <w:r w:rsidR="001E7C5F" w:rsidRPr="00BB131B">
        <w:rPr>
          <w:rFonts w:ascii="Times New Roman" w:hAnsi="Times New Roman"/>
        </w:rPr>
        <w:t xml:space="preserve"> </w:t>
      </w:r>
      <w:r w:rsidR="00C73DB5">
        <w:rPr>
          <w:rFonts w:ascii="Times New Roman" w:hAnsi="Times New Roman"/>
        </w:rPr>
        <w:t>Ve vytvořené aplikaci bude kladen důraz na nefunkční požadavky, například na funkčnost, použitelnost, spolehlivost a výkon. N</w:t>
      </w:r>
      <w:r w:rsidR="00252598" w:rsidRPr="00BB131B">
        <w:rPr>
          <w:rFonts w:ascii="Times New Roman" w:hAnsi="Times New Roman"/>
        </w:rPr>
        <w:t>efunkční</w:t>
      </w:r>
      <w:r w:rsidR="00BB2614">
        <w:rPr>
          <w:rFonts w:ascii="Times New Roman" w:hAnsi="Times New Roman"/>
        </w:rPr>
        <w:t>m</w:t>
      </w:r>
      <w:r w:rsidR="000F3442" w:rsidRPr="00BB131B">
        <w:rPr>
          <w:rFonts w:ascii="Times New Roman" w:hAnsi="Times New Roman"/>
        </w:rPr>
        <w:t xml:space="preserve"> </w:t>
      </w:r>
      <w:r w:rsidR="00BB2614">
        <w:rPr>
          <w:rFonts w:ascii="Times New Roman" w:hAnsi="Times New Roman"/>
        </w:rPr>
        <w:t>požadavkem</w:t>
      </w:r>
      <w:r w:rsidR="000F3442" w:rsidRPr="00BB131B">
        <w:rPr>
          <w:rFonts w:ascii="Times New Roman" w:hAnsi="Times New Roman"/>
        </w:rPr>
        <w:t xml:space="preserve"> klienta je vyvíjet aplikaci </w:t>
      </w:r>
      <w:r w:rsidR="00252598" w:rsidRPr="00BB131B">
        <w:rPr>
          <w:rFonts w:ascii="Times New Roman" w:hAnsi="Times New Roman"/>
        </w:rPr>
        <w:t xml:space="preserve">v platformě </w:t>
      </w:r>
      <w:r w:rsidR="000F3442" w:rsidRPr="00BB131B">
        <w:rPr>
          <w:rFonts w:ascii="Times New Roman" w:hAnsi="Times New Roman"/>
        </w:rPr>
        <w:t xml:space="preserve">.NET. </w:t>
      </w:r>
    </w:p>
    <w:p w14:paraId="07AB7941" w14:textId="3CEF40AA" w:rsidR="00FB75BF" w:rsidRDefault="00D2345A" w:rsidP="00FB75BF">
      <w:pPr>
        <w:pStyle w:val="NadpisB"/>
      </w:pPr>
      <w:r>
        <w:br w:type="page"/>
      </w:r>
      <w:bookmarkStart w:id="38" w:name="_Toc133191005"/>
      <w:r w:rsidR="00FB75BF">
        <w:lastRenderedPageBreak/>
        <w:t>Use case</w:t>
      </w:r>
      <w:r w:rsidR="00C73DB5">
        <w:t xml:space="preserve"> a scénáře použití</w:t>
      </w:r>
      <w:bookmarkEnd w:id="38"/>
    </w:p>
    <w:p w14:paraId="585777C5" w14:textId="127064F1" w:rsidR="00FB75BF" w:rsidRDefault="00FB75BF" w:rsidP="00140D80">
      <w:pPr>
        <w:pStyle w:val="normlntext"/>
      </w:pPr>
      <w:r>
        <w:t>Případ užití (Use case) popisuje použití aplikace pro uživatele.</w:t>
      </w:r>
      <w:r w:rsidR="00C73DB5">
        <w:t xml:space="preserve"> Scénáře popisují průběh </w:t>
      </w:r>
      <w:r w:rsidR="00EB5ABA">
        <w:t>akce ve vytvořené aplikaci. Uvádí také mimo jiné aktéry, kteří se na scénáři účastní, podmínky pro spuštění, základní popis akce, eventuálně alternativní tok, pokud během scénáře je na výběr z více možností</w:t>
      </w:r>
      <w:r w:rsidR="006E08ED">
        <w:t>,</w:t>
      </w:r>
      <w:r w:rsidR="00EB5ABA">
        <w:t xml:space="preserve"> jak </w:t>
      </w:r>
      <w:r w:rsidR="006E08ED">
        <w:t xml:space="preserve">může běh programu </w:t>
      </w:r>
      <w:r w:rsidR="00EB5ABA">
        <w:t xml:space="preserve">pokračovat. Nakonec </w:t>
      </w:r>
      <w:r w:rsidR="006E08ED">
        <w:t xml:space="preserve">jsou uvedeny </w:t>
      </w:r>
      <w:r w:rsidR="00EB5ABA">
        <w:t>podmínky pro dokončení, které popisují, jak má scénář úspěšně skončit.</w:t>
      </w:r>
    </w:p>
    <w:p w14:paraId="14989955" w14:textId="2581907D" w:rsidR="00436A87" w:rsidRDefault="000C3A40" w:rsidP="003448FF">
      <w:pPr>
        <w:keepNext/>
        <w:jc w:val="center"/>
      </w:pPr>
      <w:r>
        <w:rPr>
          <w:noProof/>
        </w:rPr>
        <w:drawing>
          <wp:inline distT="0" distB="0" distL="0" distR="0" wp14:anchorId="07C19FED" wp14:editId="1FFC1A16">
            <wp:extent cx="4364990" cy="499364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990" cy="4993640"/>
                    </a:xfrm>
                    <a:prstGeom prst="rect">
                      <a:avLst/>
                    </a:prstGeom>
                    <a:noFill/>
                    <a:ln>
                      <a:noFill/>
                    </a:ln>
                  </pic:spPr>
                </pic:pic>
              </a:graphicData>
            </a:graphic>
          </wp:inline>
        </w:drawing>
      </w:r>
    </w:p>
    <w:p w14:paraId="5DD93A50" w14:textId="0F238983" w:rsidR="00FB75BF" w:rsidRPr="00436A87" w:rsidRDefault="00436A87" w:rsidP="00436A87">
      <w:pPr>
        <w:pStyle w:val="Titulek"/>
        <w:jc w:val="center"/>
        <w:rPr>
          <w:b w:val="0"/>
          <w:bCs w:val="0"/>
          <w:i/>
          <w:iCs/>
          <w:sz w:val="24"/>
          <w:szCs w:val="24"/>
        </w:rPr>
      </w:pPr>
      <w:bookmarkStart w:id="39" w:name="_Toc13319104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442D">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587035B2" w:rsidR="00D2226D" w:rsidRDefault="00E52914" w:rsidP="00D2226D">
      <w:pPr>
        <w:pStyle w:val="NadpisC"/>
      </w:pPr>
      <w:r>
        <w:br w:type="page"/>
      </w:r>
      <w:bookmarkStart w:id="40" w:name="_Toc133191006"/>
      <w:r w:rsidR="00D2226D">
        <w:lastRenderedPageBreak/>
        <w:t>Use</w:t>
      </w:r>
      <w:r w:rsidR="0000557D">
        <w:t xml:space="preserve"> case</w:t>
      </w:r>
      <w:r w:rsidR="00D2226D">
        <w:t xml:space="preserve"> scenario</w:t>
      </w:r>
      <w:r w:rsidR="0000557D">
        <w:t xml:space="preserve"> </w:t>
      </w:r>
      <w:r w:rsidR="006D5238">
        <w:t xml:space="preserve">1 </w:t>
      </w:r>
      <w:r w:rsidR="0000557D">
        <w:t xml:space="preserve">– </w:t>
      </w:r>
      <w:r w:rsidR="00094C2B">
        <w:t>vytvoření projektu</w:t>
      </w:r>
      <w:bookmarkEnd w:id="40"/>
    </w:p>
    <w:p w14:paraId="1BB5A68A" w14:textId="0E8D9E40" w:rsidR="0000557D" w:rsidRDefault="00C73DB5" w:rsidP="0000557D">
      <w:pPr>
        <w:pStyle w:val="normlntext"/>
      </w:pPr>
      <w:r>
        <w:t>Tento scénář popisuje vytváření projektu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Systém vytvoří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63C8C2EE" w:rsidR="00094C2B" w:rsidRDefault="00094C2B" w:rsidP="00094C2B">
      <w:pPr>
        <w:pStyle w:val="NadpisC"/>
      </w:pPr>
      <w:bookmarkStart w:id="41" w:name="_Toc133191007"/>
      <w:r>
        <w:t>Use case scenario 2 – úprava projektu</w:t>
      </w:r>
      <w:bookmarkEnd w:id="41"/>
    </w:p>
    <w:p w14:paraId="5D83AC68" w14:textId="060BEF71" w:rsidR="00094C2B" w:rsidRDefault="00C73DB5" w:rsidP="00094C2B">
      <w:pPr>
        <w:pStyle w:val="normlntext"/>
      </w:pPr>
      <w:r>
        <w:t xml:space="preserve">Druhý scénář popisuje </w:t>
      </w:r>
      <w:r w:rsidR="00CE048E">
        <w:t>uprav</w:t>
      </w:r>
      <w:r>
        <w:t>ování</w:t>
      </w:r>
      <w:r w:rsidR="00094C2B">
        <w:t xml:space="preserve"> projekt</w:t>
      </w:r>
      <w:r>
        <w:t>u</w:t>
      </w:r>
      <w:r w:rsidR="00094C2B">
        <w:t xml:space="preserve">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existuje vytvořený projekt (use case scenario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Systém uloží</w:t>
      </w:r>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33191008"/>
      <w:r>
        <w:t xml:space="preserve">Use case scenario </w:t>
      </w:r>
      <w:r w:rsidR="00094C2B">
        <w:t>3</w:t>
      </w:r>
      <w:r>
        <w:t xml:space="preserve"> – zálohování</w:t>
      </w:r>
      <w:bookmarkEnd w:id="42"/>
    </w:p>
    <w:p w14:paraId="6452C63A" w14:textId="63E4036C" w:rsidR="006D5238" w:rsidRDefault="00C73DB5" w:rsidP="00EA434A">
      <w:pPr>
        <w:pStyle w:val="normlntext"/>
      </w:pPr>
      <w:r>
        <w:t>Daný u</w:t>
      </w:r>
      <w:r w:rsidR="006D5238">
        <w:t>se case</w:t>
      </w:r>
      <w:r>
        <w:t xml:space="preserve"> scénář ukazuje</w:t>
      </w:r>
      <w:r w:rsidR="006D5238">
        <w:t xml:space="preserve"> zálohov</w:t>
      </w:r>
      <w:r>
        <w:t>ání</w:t>
      </w:r>
      <w:r w:rsidR="006D5238">
        <w:t xml:space="preserve"> soubor</w:t>
      </w:r>
      <w:r>
        <w:t>ů</w:t>
      </w:r>
      <w:r w:rsidR="006D5238">
        <w:t>.</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ytvořený projekt (Use case scenario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33191009"/>
      <w:r>
        <w:t xml:space="preserve">Use case scenario </w:t>
      </w:r>
      <w:r w:rsidR="00094C2B">
        <w:t>4</w:t>
      </w:r>
      <w:r>
        <w:t xml:space="preserve"> – obnovování</w:t>
      </w:r>
      <w:bookmarkEnd w:id="43"/>
    </w:p>
    <w:p w14:paraId="61B2D9D4" w14:textId="335D7107" w:rsidR="00EA434A" w:rsidRDefault="00C73DB5" w:rsidP="00EA434A">
      <w:pPr>
        <w:pStyle w:val="normlntext"/>
      </w:pPr>
      <w:r>
        <w:t xml:space="preserve">Čtvrtý scénář vyobrazuje </w:t>
      </w:r>
      <w:r w:rsidR="00EA434A">
        <w:t>obnov</w:t>
      </w:r>
      <w:r>
        <w:t>ování</w:t>
      </w:r>
      <w:r w:rsidR="00EA434A">
        <w:t xml:space="preserve"> soubor</w:t>
      </w:r>
      <w:r>
        <w:t>ů</w:t>
      </w:r>
      <w:r w:rsidR="00EA434A">
        <w:t>.</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scenario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t>Základní tok:</w:t>
      </w:r>
    </w:p>
    <w:p w14:paraId="267A7ADB" w14:textId="6A25B00B" w:rsidR="00B15522" w:rsidRDefault="00B15522" w:rsidP="00EA434A">
      <w:pPr>
        <w:pStyle w:val="normlntext"/>
        <w:numPr>
          <w:ilvl w:val="0"/>
          <w:numId w:val="29"/>
        </w:numPr>
      </w:pPr>
      <w:r>
        <w:lastRenderedPageBreak/>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33191010"/>
      <w:r w:rsidRPr="00666ACD">
        <w:t>Risk list</w:t>
      </w:r>
      <w:bookmarkEnd w:id="44"/>
    </w:p>
    <w:p w14:paraId="088C2D13" w14:textId="067746BE" w:rsidR="007F3AFD" w:rsidRPr="007F3AFD" w:rsidRDefault="007F3AFD" w:rsidP="007F3AFD">
      <w:pPr>
        <w:pStyle w:val="normlntext"/>
      </w:pPr>
      <w:r>
        <w:t xml:space="preserve">Risk list je seznam rizik, které </w:t>
      </w:r>
      <w:r w:rsidR="000521B5">
        <w:t>mohou</w:t>
      </w:r>
      <w:r>
        <w:t xml:space="preserve"> ohrozit vývoj projektu. Následující tabulka </w:t>
      </w:r>
      <w:r w:rsidR="0073271A">
        <w:t>definuje</w:t>
      </w:r>
      <w:r>
        <w:t xml:space="preserve"> riziko, jak riziko snížit, jakou má prioritu, dopad na práci</w:t>
      </w:r>
      <w:r w:rsidR="0073271A">
        <w:t xml:space="preserve"> v případě nesnížení rizika</w:t>
      </w:r>
      <w:r>
        <w:t xml:space="preserve"> a jaký je důsledek v </w:t>
      </w:r>
      <w:r w:rsidR="0073271A">
        <w:t>situaci</w:t>
      </w:r>
      <w:r>
        <w:t>, kdyby se riziko nepodařilo odstranit.</w:t>
      </w:r>
    </w:p>
    <w:p w14:paraId="388196FD" w14:textId="68808025" w:rsidR="00E7007F" w:rsidRPr="000521B5" w:rsidRDefault="00E7007F" w:rsidP="000521B5">
      <w:pPr>
        <w:pStyle w:val="Titulek"/>
        <w:jc w:val="center"/>
        <w:rPr>
          <w:b w:val="0"/>
          <w:bCs w:val="0"/>
          <w:i/>
          <w:iCs/>
          <w:sz w:val="24"/>
          <w:szCs w:val="24"/>
        </w:rPr>
      </w:pPr>
      <w:bookmarkStart w:id="45" w:name="_Toc133191065"/>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sidR="000521B5">
        <w:rPr>
          <w:b w:val="0"/>
          <w:bCs w:val="0"/>
          <w:i/>
          <w:iCs/>
          <w:noProof/>
          <w:sz w:val="24"/>
          <w:szCs w:val="24"/>
        </w:rPr>
        <w:t>2</w:t>
      </w:r>
      <w:r w:rsidRPr="000521B5">
        <w:rPr>
          <w:b w:val="0"/>
          <w:bCs w:val="0"/>
          <w:i/>
          <w:iCs/>
          <w:sz w:val="24"/>
          <w:szCs w:val="24"/>
        </w:rPr>
        <w:fldChar w:fldCharType="end"/>
      </w:r>
      <w:r w:rsidRPr="000521B5">
        <w:rPr>
          <w:b w:val="0"/>
          <w:bCs w:val="0"/>
          <w:i/>
          <w:iCs/>
          <w:sz w:val="24"/>
          <w:szCs w:val="24"/>
        </w:rPr>
        <w:t xml:space="preserve"> - </w:t>
      </w:r>
      <w:r w:rsidRPr="003B5941">
        <w:rPr>
          <w:b w:val="0"/>
          <w:bCs w:val="0"/>
          <w:i/>
          <w:iCs/>
          <w:sz w:val="24"/>
          <w:szCs w:val="24"/>
        </w:rPr>
        <w:t>Risk list</w:t>
      </w:r>
      <w:bookmarkEnd w:id="45"/>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12"/>
        <w:gridCol w:w="2028"/>
        <w:gridCol w:w="1142"/>
        <w:gridCol w:w="992"/>
        <w:gridCol w:w="2403"/>
      </w:tblGrid>
      <w:tr w:rsidR="007D2442" w:rsidRPr="00666ACD" w14:paraId="4B69F98D" w14:textId="7FBC5D00" w:rsidTr="00AA3DEB">
        <w:tc>
          <w:tcPr>
            <w:tcW w:w="2212"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028"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142"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992"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2403"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rsidTr="00AA3DEB">
        <w:tc>
          <w:tcPr>
            <w:tcW w:w="2212"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028"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142"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rsidTr="00AA3DEB">
        <w:tc>
          <w:tcPr>
            <w:tcW w:w="2212"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028"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142"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992"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2403"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rsidTr="00AA3DEB">
        <w:tc>
          <w:tcPr>
            <w:tcW w:w="2212"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lastRenderedPageBreak/>
              <w:t>Aplikace bude mít chyby</w:t>
            </w:r>
          </w:p>
        </w:tc>
        <w:tc>
          <w:tcPr>
            <w:tcW w:w="2028"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t>Testování smoke testy</w:t>
            </w:r>
          </w:p>
        </w:tc>
        <w:tc>
          <w:tcPr>
            <w:tcW w:w="1142"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2403"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Aplikace bude nestabilní, zálohování nebude korektní</w:t>
            </w:r>
          </w:p>
        </w:tc>
      </w:tr>
      <w:tr w:rsidR="007D2442" w:rsidRPr="00666ACD" w14:paraId="14D55C79" w14:textId="25EE829A" w:rsidTr="00AA3DEB">
        <w:tc>
          <w:tcPr>
            <w:tcW w:w="2212"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t>Práce se nestihne včas</w:t>
            </w:r>
          </w:p>
        </w:tc>
        <w:tc>
          <w:tcPr>
            <w:tcW w:w="2028"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142"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992"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rsidTr="00AA3DEB">
        <w:tc>
          <w:tcPr>
            <w:tcW w:w="2212"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028"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142"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992"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2403"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3459B8A3" w14:textId="4BBA4648" w:rsidR="007E1686" w:rsidRDefault="007E1686" w:rsidP="007E1686">
      <w:pPr>
        <w:pStyle w:val="NadpisB"/>
        <w:rPr>
          <w:rFonts w:cs="Times New Roman"/>
        </w:rPr>
      </w:pPr>
      <w:bookmarkStart w:id="46" w:name="_Toc133191011"/>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p w14:paraId="12EDC693" w14:textId="1CF42C68" w:rsidR="000521B5" w:rsidRPr="003B5941" w:rsidRDefault="000521B5" w:rsidP="000521B5">
      <w:pPr>
        <w:pStyle w:val="Titulek"/>
        <w:jc w:val="center"/>
        <w:rPr>
          <w:b w:val="0"/>
          <w:bCs w:val="0"/>
          <w:i/>
          <w:iCs/>
          <w:sz w:val="24"/>
          <w:szCs w:val="24"/>
        </w:rPr>
      </w:pPr>
      <w:bookmarkStart w:id="47" w:name="_Toc133191066"/>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3</w:t>
      </w:r>
      <w:r w:rsidRPr="000521B5">
        <w:rPr>
          <w:b w:val="0"/>
          <w:bCs w:val="0"/>
          <w:i/>
          <w:iCs/>
          <w:sz w:val="24"/>
          <w:szCs w:val="24"/>
        </w:rPr>
        <w:fldChar w:fldCharType="end"/>
      </w:r>
      <w:r w:rsidRPr="000521B5">
        <w:rPr>
          <w:b w:val="0"/>
          <w:bCs w:val="0"/>
          <w:i/>
          <w:iCs/>
          <w:sz w:val="24"/>
          <w:szCs w:val="24"/>
        </w:rPr>
        <w:t xml:space="preserve"> </w:t>
      </w:r>
      <w:r w:rsidRPr="003B5941">
        <w:rPr>
          <w:b w:val="0"/>
          <w:bCs w:val="0"/>
          <w:i/>
          <w:iCs/>
          <w:sz w:val="24"/>
          <w:szCs w:val="24"/>
        </w:rPr>
        <w:t>- Hrubý plán práce</w:t>
      </w:r>
      <w:bookmarkEnd w:id="47"/>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385"/>
        <w:gridCol w:w="4392"/>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5667666D" w:rsidR="006521FD" w:rsidRDefault="006521FD" w:rsidP="00B50CDC">
            <w:pPr>
              <w:rPr>
                <w:rFonts w:ascii="Times New Roman" w:hAnsi="Times New Roman"/>
                <w:b/>
                <w:bCs/>
              </w:rPr>
            </w:pPr>
            <w:r>
              <w:rPr>
                <w:rFonts w:ascii="Times New Roman" w:hAnsi="Times New Roman"/>
                <w:b/>
                <w:bCs/>
              </w:rPr>
              <w:t>27. prosince – 2. ledna</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Pr="00BB131B" w:rsidRDefault="00E95F33" w:rsidP="00B50CDC">
            <w:pPr>
              <w:rPr>
                <w:rFonts w:ascii="Times New Roman" w:hAnsi="Times New Roman"/>
                <w:b/>
                <w:bCs/>
              </w:rPr>
            </w:pPr>
            <w:r w:rsidRPr="00BB131B">
              <w:rPr>
                <w:rFonts w:ascii="Times New Roman" w:hAnsi="Times New Roman"/>
                <w:b/>
                <w:bCs/>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bookmarkEnd w:id="22"/>
      <w:bookmarkEnd w:id="23"/>
      <w:bookmarkEnd w:id="24"/>
    </w:tbl>
    <w:p w14:paraId="11BEF6CC" w14:textId="3B8CA8A1" w:rsidR="00CD5553" w:rsidRDefault="00FB75BF" w:rsidP="00403CC4">
      <w:pPr>
        <w:pStyle w:val="NadpisA"/>
      </w:pPr>
      <w:r>
        <w:br w:type="page"/>
      </w:r>
      <w:bookmarkStart w:id="48" w:name="_Toc133191012"/>
      <w:r w:rsidR="00CD5553" w:rsidRPr="00403CC4">
        <w:rPr>
          <w:rFonts w:cs="Times New Roman"/>
        </w:rPr>
        <w:lastRenderedPageBreak/>
        <w:t>Metodika řešení práce</w:t>
      </w:r>
      <w:bookmarkEnd w:id="48"/>
    </w:p>
    <w:p w14:paraId="699E445B" w14:textId="62D4C693" w:rsidR="003F18B7" w:rsidRDefault="00B1442D" w:rsidP="003F18B7">
      <w:pPr>
        <w:pStyle w:val="normlntext"/>
      </w:pPr>
      <w:r>
        <w:rPr>
          <w:noProof/>
        </w:rPr>
        <mc:AlternateContent>
          <mc:Choice Requires="wps">
            <w:drawing>
              <wp:anchor distT="0" distB="0" distL="114300" distR="114300" simplePos="0" relativeHeight="251660288" behindDoc="0" locked="0" layoutInCell="1" allowOverlap="1" wp14:anchorId="7D15CB90" wp14:editId="4ED23193">
                <wp:simplePos x="0" y="0"/>
                <wp:positionH relativeFrom="column">
                  <wp:posOffset>-431165</wp:posOffset>
                </wp:positionH>
                <wp:positionV relativeFrom="paragraph">
                  <wp:posOffset>4508500</wp:posOffset>
                </wp:positionV>
                <wp:extent cx="6441440" cy="635"/>
                <wp:effectExtent l="0" t="0" r="0" b="0"/>
                <wp:wrapSquare wrapText="bothSides"/>
                <wp:docPr id="22" name="Textové pole 22"/>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5E71ED4F" w14:textId="2708EC84" w:rsidR="00B1442D" w:rsidRPr="00B1442D" w:rsidRDefault="00B1442D" w:rsidP="00B1442D">
                            <w:pPr>
                              <w:pStyle w:val="Titulek"/>
                              <w:jc w:val="center"/>
                              <w:rPr>
                                <w:b w:val="0"/>
                                <w:bCs w:val="0"/>
                                <w:i/>
                                <w:iCs/>
                                <w:sz w:val="24"/>
                                <w:szCs w:val="24"/>
                              </w:rPr>
                            </w:pPr>
                            <w:bookmarkStart w:id="49" w:name="_Toc133191050"/>
                            <w:r w:rsidRPr="00B1442D">
                              <w:rPr>
                                <w:b w:val="0"/>
                                <w:bCs w:val="0"/>
                                <w:i/>
                                <w:iCs/>
                                <w:sz w:val="24"/>
                                <w:szCs w:val="24"/>
                              </w:rPr>
                              <w:t xml:space="preserve">Obrázek </w:t>
                            </w:r>
                            <w:r w:rsidRPr="00B1442D">
                              <w:rPr>
                                <w:b w:val="0"/>
                                <w:bCs w:val="0"/>
                                <w:i/>
                                <w:iCs/>
                                <w:sz w:val="24"/>
                                <w:szCs w:val="24"/>
                              </w:rPr>
                              <w:fldChar w:fldCharType="begin"/>
                            </w:r>
                            <w:r w:rsidRPr="00B1442D">
                              <w:rPr>
                                <w:b w:val="0"/>
                                <w:bCs w:val="0"/>
                                <w:i/>
                                <w:iCs/>
                                <w:sz w:val="24"/>
                                <w:szCs w:val="24"/>
                              </w:rPr>
                              <w:instrText xml:space="preserve"> SEQ Obrázek \* ARABIC </w:instrText>
                            </w:r>
                            <w:r w:rsidRPr="00B1442D">
                              <w:rPr>
                                <w:b w:val="0"/>
                                <w:bCs w:val="0"/>
                                <w:i/>
                                <w:iCs/>
                                <w:sz w:val="24"/>
                                <w:szCs w:val="24"/>
                              </w:rPr>
                              <w:fldChar w:fldCharType="separate"/>
                            </w:r>
                            <w:r w:rsidRPr="00B1442D">
                              <w:rPr>
                                <w:b w:val="0"/>
                                <w:bCs w:val="0"/>
                                <w:i/>
                                <w:iCs/>
                                <w:sz w:val="24"/>
                                <w:szCs w:val="24"/>
                              </w:rPr>
                              <w:t>2</w:t>
                            </w:r>
                            <w:r w:rsidRPr="00B1442D">
                              <w:rPr>
                                <w:b w:val="0"/>
                                <w:bCs w:val="0"/>
                                <w:i/>
                                <w:iCs/>
                                <w:sz w:val="24"/>
                                <w:szCs w:val="24"/>
                              </w:rPr>
                              <w:fldChar w:fldCharType="end"/>
                            </w:r>
                            <w:r>
                              <w:rPr>
                                <w:b w:val="0"/>
                                <w:bCs w:val="0"/>
                                <w:i/>
                                <w:iCs/>
                                <w:sz w:val="24"/>
                                <w:szCs w:val="24"/>
                              </w:rPr>
                              <w:t>: Diagram metodiky řešení práce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5CB90" id="_x0000_t202" coordsize="21600,21600" o:spt="202" path="m,l,21600r21600,l21600,xe">
                <v:stroke joinstyle="miter"/>
                <v:path gradientshapeok="t" o:connecttype="rect"/>
              </v:shapetype>
              <v:shape id="Textové pole 22" o:spid="_x0000_s1026" type="#_x0000_t202" style="position:absolute;left:0;text-align:left;margin-left:-33.95pt;margin-top:355pt;width:50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" stroked="f">
                <v:textbox style="mso-fit-shape-to-text:t" inset="0,0,0,0">
                  <w:txbxContent>
                    <w:p w14:paraId="5E71ED4F" w14:textId="2708EC84" w:rsidR="00B1442D" w:rsidRPr="00B1442D" w:rsidRDefault="00B1442D" w:rsidP="00B1442D">
                      <w:pPr>
                        <w:pStyle w:val="Titulek"/>
                        <w:jc w:val="center"/>
                        <w:rPr>
                          <w:b w:val="0"/>
                          <w:bCs w:val="0"/>
                          <w:i/>
                          <w:iCs/>
                          <w:sz w:val="24"/>
                          <w:szCs w:val="24"/>
                        </w:rPr>
                      </w:pPr>
                      <w:bookmarkStart w:id="50" w:name="_Toc133191050"/>
                      <w:r w:rsidRPr="00B1442D">
                        <w:rPr>
                          <w:b w:val="0"/>
                          <w:bCs w:val="0"/>
                          <w:i/>
                          <w:iCs/>
                          <w:sz w:val="24"/>
                          <w:szCs w:val="24"/>
                        </w:rPr>
                        <w:t xml:space="preserve">Obrázek </w:t>
                      </w:r>
                      <w:r w:rsidRPr="00B1442D">
                        <w:rPr>
                          <w:b w:val="0"/>
                          <w:bCs w:val="0"/>
                          <w:i/>
                          <w:iCs/>
                          <w:sz w:val="24"/>
                          <w:szCs w:val="24"/>
                        </w:rPr>
                        <w:fldChar w:fldCharType="begin"/>
                      </w:r>
                      <w:r w:rsidRPr="00B1442D">
                        <w:rPr>
                          <w:b w:val="0"/>
                          <w:bCs w:val="0"/>
                          <w:i/>
                          <w:iCs/>
                          <w:sz w:val="24"/>
                          <w:szCs w:val="24"/>
                        </w:rPr>
                        <w:instrText xml:space="preserve"> SEQ Obrázek \* ARABIC </w:instrText>
                      </w:r>
                      <w:r w:rsidRPr="00B1442D">
                        <w:rPr>
                          <w:b w:val="0"/>
                          <w:bCs w:val="0"/>
                          <w:i/>
                          <w:iCs/>
                          <w:sz w:val="24"/>
                          <w:szCs w:val="24"/>
                        </w:rPr>
                        <w:fldChar w:fldCharType="separate"/>
                      </w:r>
                      <w:r w:rsidRPr="00B1442D">
                        <w:rPr>
                          <w:b w:val="0"/>
                          <w:bCs w:val="0"/>
                          <w:i/>
                          <w:iCs/>
                          <w:sz w:val="24"/>
                          <w:szCs w:val="24"/>
                        </w:rPr>
                        <w:t>2</w:t>
                      </w:r>
                      <w:r w:rsidRPr="00B1442D">
                        <w:rPr>
                          <w:b w:val="0"/>
                          <w:bCs w:val="0"/>
                          <w:i/>
                          <w:iCs/>
                          <w:sz w:val="24"/>
                          <w:szCs w:val="24"/>
                        </w:rPr>
                        <w:fldChar w:fldCharType="end"/>
                      </w:r>
                      <w:r>
                        <w:rPr>
                          <w:b w:val="0"/>
                          <w:bCs w:val="0"/>
                          <w:i/>
                          <w:iCs/>
                          <w:sz w:val="24"/>
                          <w:szCs w:val="24"/>
                        </w:rPr>
                        <w:t>: Diagram metodiky řešení práce</w:t>
                      </w:r>
                      <w:bookmarkEnd w:id="50"/>
                    </w:p>
                  </w:txbxContent>
                </v:textbox>
                <w10:wrap type="square"/>
              </v:shape>
            </w:pict>
          </mc:Fallback>
        </mc:AlternateContent>
      </w:r>
      <w:r>
        <w:rPr>
          <w:noProof/>
        </w:rPr>
        <w:drawing>
          <wp:anchor distT="0" distB="0" distL="114300" distR="114300" simplePos="0" relativeHeight="251658240" behindDoc="0" locked="0" layoutInCell="1" allowOverlap="1" wp14:anchorId="47D93673" wp14:editId="52BD770D">
            <wp:simplePos x="0" y="0"/>
            <wp:positionH relativeFrom="margin">
              <wp:align>center</wp:align>
            </wp:positionH>
            <wp:positionV relativeFrom="paragraph">
              <wp:posOffset>694055</wp:posOffset>
            </wp:positionV>
            <wp:extent cx="6441977" cy="3757820"/>
            <wp:effectExtent l="0" t="19050" r="0" b="33655"/>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3F18B7">
        <w:t>Cílem této kapitoly je představit metodiku řešení práce, tedy jak se bude postupovat během řešení celé práce.</w:t>
      </w:r>
      <w:r>
        <w:t xml:space="preserve"> Pro zjednodušení představy je vyobrazen následující diagram.</w:t>
      </w:r>
    </w:p>
    <w:p w14:paraId="079F031B" w14:textId="36F89DC2" w:rsidR="00DE66AE" w:rsidRPr="003F18B7" w:rsidRDefault="00DE66AE" w:rsidP="003F18B7">
      <w:pPr>
        <w:pStyle w:val="normlntext"/>
      </w:pPr>
    </w:p>
    <w:p w14:paraId="3F71CEFC" w14:textId="3E6D8A5F" w:rsidR="00CD5553" w:rsidRDefault="00CD5553" w:rsidP="00CD5553">
      <w:pPr>
        <w:pStyle w:val="NadpisB"/>
      </w:pPr>
      <w:bookmarkStart w:id="51" w:name="_Toc133191013"/>
      <w:r>
        <w:t>Způsob implementace</w:t>
      </w:r>
      <w:bookmarkEnd w:id="51"/>
    </w:p>
    <w:p w14:paraId="64C46E78" w14:textId="59110420" w:rsidR="00BC3353" w:rsidRDefault="00807BD6" w:rsidP="000C68AF">
      <w:pPr>
        <w:pStyle w:val="normlntext"/>
      </w:pPr>
      <w:r>
        <w:t xml:space="preserve">Pro implementaci </w:t>
      </w:r>
      <w:r w:rsidR="00AE4416">
        <w:t xml:space="preserve">řešení se </w:t>
      </w:r>
      <w:r w:rsidR="00D2345A">
        <w:t>bude</w:t>
      </w:r>
      <w:r w:rsidR="00AE4416">
        <w:t xml:space="preserve"> autor držet</w:t>
      </w:r>
      <w:r>
        <w:t xml:space="preserve"> </w:t>
      </w:r>
      <w:r w:rsidR="00D2345A">
        <w:t>i</w:t>
      </w:r>
      <w:r>
        <w:t>terativní</w:t>
      </w:r>
      <w:r w:rsidR="00AE4416">
        <w:t>ho</w:t>
      </w:r>
      <w:r>
        <w:t xml:space="preserve"> model</w:t>
      </w:r>
      <w:r w:rsidR="00AE4416">
        <w:t>u</w:t>
      </w:r>
      <w:r>
        <w:t xml:space="preserve">. </w:t>
      </w:r>
      <w:r w:rsidR="002A7274">
        <w:t xml:space="preserve">Iterativní model dělí životní cyklus </w:t>
      </w:r>
      <w:r w:rsidR="00AE4416">
        <w:t>iterace</w:t>
      </w:r>
      <w:r w:rsidR="002A7274">
        <w:t xml:space="preserve"> na čtyři </w:t>
      </w:r>
      <w:r w:rsidR="000C3A40">
        <w:t>části</w:t>
      </w:r>
      <w:r w:rsidR="00AE4416">
        <w:t xml:space="preserve"> – analýzu, hodnocení, vývoj a plánování</w:t>
      </w:r>
      <w:r w:rsidR="002A7274">
        <w:t xml:space="preserve">. </w:t>
      </w:r>
      <w:r w:rsidR="008D5946">
        <w:t>Výsledkem každé iterace</w:t>
      </w:r>
      <w:r w:rsidR="00BC3353">
        <w:t xml:space="preserv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w:t>
      </w:r>
      <w:r w:rsidR="00AA3DEB">
        <w:t> </w:t>
      </w:r>
      <w:r w:rsidR="00CC31B8">
        <w:t>o</w:t>
      </w:r>
      <w:r w:rsidR="00AA3DEB">
        <w:t> </w:t>
      </w:r>
      <w:r w:rsidR="00CC31B8">
        <w:t>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2" w:name="_Toc133191014"/>
      <w:r>
        <w:lastRenderedPageBreak/>
        <w:t>Pravidelné konzultace s vedoucím práce</w:t>
      </w:r>
      <w:bookmarkEnd w:id="52"/>
    </w:p>
    <w:p w14:paraId="5549159D" w14:textId="1B7C2A5C"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w:t>
      </w:r>
      <w:r w:rsidR="006E08ED">
        <w:t>implementace</w:t>
      </w:r>
      <w:r w:rsidR="001D4877">
        <w:t xml:space="preserve"> a</w:t>
      </w:r>
      <w:r w:rsidR="00D2345A">
        <w:t xml:space="preserve"> navrhovat</w:t>
      </w:r>
      <w:r w:rsidR="00372773">
        <w:t xml:space="preserve"> další požadavky, které mají být naimplementovány do další </w:t>
      </w:r>
      <w:r w:rsidR="00403CC4">
        <w:t>konzultace</w:t>
      </w:r>
      <w:r w:rsidR="001D4877">
        <w:t>.</w:t>
      </w:r>
    </w:p>
    <w:p w14:paraId="21B8088C" w14:textId="024769CB" w:rsidR="00CD5553" w:rsidRDefault="00CD5553" w:rsidP="00CD5553">
      <w:pPr>
        <w:pStyle w:val="NadpisB"/>
      </w:pPr>
      <w:bookmarkStart w:id="53" w:name="_Toc133191015"/>
      <w:r>
        <w:t>Eliminace rizik</w:t>
      </w:r>
      <w:bookmarkEnd w:id="53"/>
    </w:p>
    <w:p w14:paraId="3C62B430" w14:textId="1AC9BD38" w:rsidR="009C36B5" w:rsidRDefault="009C36B5" w:rsidP="000C68AF">
      <w:pPr>
        <w:pStyle w:val="normlntext"/>
      </w:pPr>
      <w:r>
        <w:t>Eliminaci rizik</w:t>
      </w:r>
      <w:r w:rsidR="00403CC4">
        <w:t>, které jsou</w:t>
      </w:r>
      <w:r>
        <w:t xml:space="preserve"> popsány v risk listu</w:t>
      </w:r>
      <w:r w:rsidR="005A0319">
        <w:t xml:space="preserve"> se dá dosáhnout sběrem požadavků pomocí user-stories</w:t>
      </w:r>
      <w:r w:rsidR="00AE4416">
        <w:t xml:space="preserve"> a pravidelnými konzultacemi se zákazníkem, aby se eliminovalo riziko, že by aplikace nesplňovala požadavky zákazníka,</w:t>
      </w:r>
      <w:r w:rsidR="00403CC4">
        <w:t xml:space="preserve"> a</w:t>
      </w:r>
      <w:r w:rsidR="005A0319">
        <w:t xml:space="preserve"> výběrem iterativního modelu, který po každé iteraci dovoluje ukázat zákazníkovi spustitelnou verzi aplikace. D</w:t>
      </w:r>
      <w:r w:rsidR="00403CC4">
        <w:t xml:space="preserve">alší princip eliminace rizik je implementovat </w:t>
      </w:r>
      <w:r w:rsidR="005A0319">
        <w:t xml:space="preserve">nejsložitější funkcionality </w:t>
      </w:r>
      <w:r w:rsidR="00403CC4">
        <w:t>přednostně</w:t>
      </w:r>
      <w:r w:rsidR="005A0319">
        <w:t>.</w:t>
      </w:r>
    </w:p>
    <w:p w14:paraId="2C2CA70C" w14:textId="5C701817" w:rsidR="00CD5553" w:rsidRDefault="00CD5553" w:rsidP="00CD5553">
      <w:pPr>
        <w:pStyle w:val="NadpisB"/>
      </w:pPr>
      <w:bookmarkStart w:id="54" w:name="_Toc133191016"/>
      <w:r>
        <w:t>Kontrola požadavků vedoucím práce</w:t>
      </w:r>
      <w:bookmarkEnd w:id="54"/>
    </w:p>
    <w:p w14:paraId="535923E3" w14:textId="2CDC939B"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w:t>
      </w:r>
      <w:r w:rsidR="006E08ED">
        <w:t>á</w:t>
      </w:r>
      <w:r>
        <w:t xml:space="preserve">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5" w:name="_Toc133191017"/>
      <w:r>
        <w:t>Testování funkčnosti aplikace</w:t>
      </w:r>
      <w:bookmarkEnd w:id="55"/>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smoke testy.</w:t>
      </w:r>
    </w:p>
    <w:p w14:paraId="57545204" w14:textId="0A0FF3D4" w:rsidR="00CD5553" w:rsidRDefault="00D6214B" w:rsidP="00CD5553">
      <w:pPr>
        <w:pStyle w:val="NadpisB"/>
      </w:pPr>
      <w:bookmarkStart w:id="56" w:name="_Toc133191018"/>
      <w:r>
        <w:t>Správa požadavků aplikace</w:t>
      </w:r>
      <w:bookmarkEnd w:id="56"/>
    </w:p>
    <w:p w14:paraId="69B10785" w14:textId="7FD4C29B" w:rsidR="00D6214B" w:rsidRDefault="00D6214B" w:rsidP="000C68AF">
      <w:pPr>
        <w:pStyle w:val="normlntext"/>
      </w:pPr>
      <w:r>
        <w:t xml:space="preserve">Pro správu projektu </w:t>
      </w:r>
      <w:r w:rsidR="0020619C">
        <w:t>bude</w:t>
      </w:r>
      <w:r>
        <w:t xml:space="preserve"> využita bezplatná webová aplikace</w:t>
      </w:r>
      <w:r w:rsidR="00AC06D3">
        <w:t xml:space="preserve"> s názvem Trello</w:t>
      </w:r>
      <w:r w:rsidR="006E08ED">
        <w:t xml:space="preserve"> [6],</w:t>
      </w:r>
      <w:r w:rsidR="00AC06D3">
        <w:t xml:space="preserve"> </w:t>
      </w:r>
      <w:r w:rsidR="00C95554">
        <w:t>která poskytuje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Trello </w:t>
      </w:r>
      <w:r w:rsidR="00E16908">
        <w:t>bude</w:t>
      </w:r>
      <w:r w:rsidR="008D5946">
        <w:t xml:space="preserve"> tímto</w:t>
      </w:r>
      <w:r w:rsidR="00E16908">
        <w:t xml:space="preserve"> pomáhat se orientovat v postupu práce.</w:t>
      </w:r>
      <w:r w:rsidR="00172B07">
        <w:t xml:space="preserve"> </w:t>
      </w:r>
    </w:p>
    <w:p w14:paraId="5EA3256A" w14:textId="0D31D411" w:rsidR="00436A87" w:rsidRDefault="000C3A40" w:rsidP="00436A87">
      <w:pPr>
        <w:pStyle w:val="normlntext"/>
        <w:keepNext/>
      </w:pPr>
      <w:r>
        <w:rPr>
          <w:noProof/>
        </w:rPr>
        <w:lastRenderedPageBreak/>
        <w:drawing>
          <wp:inline distT="0" distB="0" distL="0" distR="0" wp14:anchorId="2887D52F" wp14:editId="37E9536A">
            <wp:extent cx="5581650" cy="2719070"/>
            <wp:effectExtent l="0" t="0" r="0" b="0"/>
            <wp:docPr id="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2719070"/>
                    </a:xfrm>
                    <a:prstGeom prst="rect">
                      <a:avLst/>
                    </a:prstGeom>
                    <a:noFill/>
                    <a:ln>
                      <a:noFill/>
                    </a:ln>
                  </pic:spPr>
                </pic:pic>
              </a:graphicData>
            </a:graphic>
          </wp:inline>
        </w:drawing>
      </w:r>
    </w:p>
    <w:p w14:paraId="20305A69" w14:textId="53299AE2" w:rsidR="00AC06D3" w:rsidRPr="00436A87" w:rsidRDefault="00436A87" w:rsidP="00436A87">
      <w:pPr>
        <w:pStyle w:val="Titulek"/>
        <w:jc w:val="center"/>
        <w:rPr>
          <w:b w:val="0"/>
          <w:bCs w:val="0"/>
          <w:i/>
          <w:iCs/>
          <w:sz w:val="24"/>
          <w:szCs w:val="24"/>
        </w:rPr>
      </w:pPr>
      <w:bookmarkStart w:id="57" w:name="_Toc133191051"/>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442D">
        <w:rPr>
          <w:b w:val="0"/>
          <w:bCs w:val="0"/>
          <w:i/>
          <w:iCs/>
          <w:noProof/>
          <w:sz w:val="24"/>
          <w:szCs w:val="24"/>
        </w:rPr>
        <w:t>3</w:t>
      </w:r>
      <w:r w:rsidRPr="00436A87">
        <w:rPr>
          <w:b w:val="0"/>
          <w:bCs w:val="0"/>
          <w:i/>
          <w:iCs/>
          <w:sz w:val="24"/>
          <w:szCs w:val="24"/>
        </w:rPr>
        <w:fldChar w:fldCharType="end"/>
      </w:r>
      <w:r w:rsidRPr="00436A87">
        <w:rPr>
          <w:b w:val="0"/>
          <w:bCs w:val="0"/>
          <w:i/>
          <w:iCs/>
          <w:sz w:val="24"/>
          <w:szCs w:val="24"/>
        </w:rPr>
        <w:t xml:space="preserve">: </w:t>
      </w:r>
      <w:r w:rsidR="000521B5">
        <w:rPr>
          <w:b w:val="0"/>
          <w:bCs w:val="0"/>
          <w:i/>
          <w:iCs/>
          <w:sz w:val="24"/>
          <w:szCs w:val="24"/>
        </w:rPr>
        <w:t>N</w:t>
      </w:r>
      <w:r w:rsidRPr="00436A87">
        <w:rPr>
          <w:b w:val="0"/>
          <w:bCs w:val="0"/>
          <w:i/>
          <w:iCs/>
          <w:sz w:val="24"/>
          <w:szCs w:val="24"/>
        </w:rPr>
        <w:t>áhled webové aplikace Trello</w:t>
      </w:r>
      <w:bookmarkEnd w:id="57"/>
    </w:p>
    <w:p w14:paraId="0D807E46" w14:textId="5BA03184" w:rsidR="00354A1F" w:rsidRDefault="00921D50" w:rsidP="00354A1F">
      <w:pPr>
        <w:pStyle w:val="NadpisB"/>
      </w:pPr>
      <w:bookmarkStart w:id="58" w:name="_Toc133191019"/>
      <w:r>
        <w:t>Repozitář Git</w:t>
      </w:r>
      <w:r w:rsidR="00237B3F">
        <w:t>H</w:t>
      </w:r>
      <w:r>
        <w:t>ub</w:t>
      </w:r>
      <w:bookmarkEnd w:id="58"/>
    </w:p>
    <w:p w14:paraId="1AAF67BD" w14:textId="727DABEA" w:rsidR="00EA4A28" w:rsidRDefault="00354A1F" w:rsidP="000C68AF">
      <w:pPr>
        <w:pStyle w:val="normlntext"/>
      </w:pPr>
      <w:r>
        <w:t xml:space="preserve">Kód aplikace </w:t>
      </w:r>
      <w:r w:rsidR="0020619C">
        <w:t>bude</w:t>
      </w:r>
      <w:r>
        <w:t xml:space="preserve"> potřeba sdílet s vedoucím práce. Pro sdílený repozitář </w:t>
      </w:r>
      <w:r w:rsidR="0020619C">
        <w:t>bude</w:t>
      </w:r>
      <w:r w:rsidR="00921D50">
        <w:t xml:space="preserve"> využita</w:t>
      </w:r>
      <w:r>
        <w:t xml:space="preserve"> služb</w:t>
      </w:r>
      <w:r w:rsidR="00921D50">
        <w:t>a</w:t>
      </w:r>
      <w:r>
        <w:t xml:space="preserve"> Git</w:t>
      </w:r>
      <w:r w:rsidR="00237B3F">
        <w:t>H</w:t>
      </w:r>
      <w:r>
        <w:t>ub</w:t>
      </w:r>
      <w:r w:rsidR="006E08ED">
        <w:t xml:space="preserve"> [7]</w:t>
      </w:r>
      <w:r>
        <w:t xml:space="preserve">. V repozitáři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Repozitář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9" w:name="_Toc133191020"/>
      <w:r w:rsidRPr="00666ACD">
        <w:lastRenderedPageBreak/>
        <w:t>Vlastní řešení práce</w:t>
      </w:r>
      <w:bookmarkEnd w:id="59"/>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60" w:name="_Toc133191021"/>
      <w:r>
        <w:t>Windows Forms</w:t>
      </w:r>
      <w:bookmarkEnd w:id="60"/>
    </w:p>
    <w:p w14:paraId="0E07F51C" w14:textId="51D1D724" w:rsidR="0066530D" w:rsidRPr="0066530D" w:rsidRDefault="0066530D" w:rsidP="009C3C9E">
      <w:pPr>
        <w:pStyle w:val="normlntext"/>
      </w:pPr>
      <w:r>
        <w:t xml:space="preserve">Pro tvorbu aplikace je využit framework Windows Forms, který </w:t>
      </w:r>
      <w:r w:rsidR="00FD1D54">
        <w:t xml:space="preserve">je součástí architektury .NET. Framework </w:t>
      </w:r>
      <w:r w:rsidR="00AF79A2">
        <w:t xml:space="preserve">a </w:t>
      </w:r>
      <w:r w:rsidR="00FD1D54">
        <w:t>umožňuje v grafickém ná</w:t>
      </w:r>
      <w:r w:rsidR="004E2378">
        <w:t>vrháři vytvořit uživatelské rozhraní a domluvit s</w:t>
      </w:r>
      <w:r w:rsidR="00880004">
        <w:t>i</w:t>
      </w:r>
      <w:r w:rsidR="004E2378">
        <w:t xml:space="preserve"> se zákazníkem</w:t>
      </w:r>
      <w:r w:rsidR="00880004">
        <w:t xml:space="preserve"> podobu vytvářené aplikace</w:t>
      </w:r>
      <w:r w:rsidR="004E2378">
        <w:t xml:space="preserve">. Dále má Windows Forms předpřipravené komponenty, které </w:t>
      </w:r>
      <w:r w:rsidR="00AF79A2">
        <w:t>budou v nástroji použity</w:t>
      </w:r>
      <w:r w:rsidR="004E2378">
        <w:t xml:space="preserve">. Komponenty se nacházejí v panelu </w:t>
      </w:r>
      <w:r w:rsidR="0093783F">
        <w:t>nástrojů.</w:t>
      </w:r>
    </w:p>
    <w:p w14:paraId="3A7EC3C8" w14:textId="685457BC" w:rsidR="00022716" w:rsidRDefault="00022716" w:rsidP="00022716">
      <w:pPr>
        <w:pStyle w:val="NadpisB"/>
      </w:pPr>
      <w:bookmarkStart w:id="61" w:name="_Toc133191022"/>
      <w:r>
        <w:t xml:space="preserve">Prostředí Visual Studio </w:t>
      </w:r>
      <w:r w:rsidR="008D7D06">
        <w:t>2022</w:t>
      </w:r>
      <w:bookmarkEnd w:id="61"/>
    </w:p>
    <w:p w14:paraId="5F33A556" w14:textId="0C86172D" w:rsidR="0093783F" w:rsidRPr="0093783F" w:rsidRDefault="00022716" w:rsidP="00A47756">
      <w:pPr>
        <w:pStyle w:val="normlntext"/>
      </w:pPr>
      <w:r>
        <w:t>Pro implementaci desktopové aplikace je vybrané vývojové prostředí Visual Studio</w:t>
      </w:r>
      <w:r w:rsidR="00DE18DC">
        <w:t xml:space="preserve"> </w:t>
      </w:r>
      <w:r w:rsidR="008D7D06">
        <w:t>2022</w:t>
      </w:r>
      <w:r>
        <w:t>, které poskytuje zázemí pro aplikace s grafickým rozhraním.</w:t>
      </w:r>
      <w:r w:rsidR="00B90409">
        <w:t xml:space="preserve"> Je především zaměřeno na</w:t>
      </w:r>
      <w:r w:rsidR="00AA3DEB">
        <w:t> </w:t>
      </w:r>
      <w:r w:rsidR="00B90409">
        <w:t>programovací jazyk C#.</w:t>
      </w:r>
      <w:r>
        <w:t xml:space="preserve"> Vývojové prostředí umožňuje aplikace </w:t>
      </w:r>
      <w:r w:rsidR="00880004">
        <w:t>ladit</w:t>
      </w:r>
      <w:r w:rsidR="00AF79A2">
        <w:t xml:space="preserve"> a tím usnadňuje vývoj aplikace</w:t>
      </w:r>
      <w:r>
        <w:t xml:space="preserve">. </w:t>
      </w:r>
    </w:p>
    <w:p w14:paraId="530EA00E" w14:textId="000C4C4D" w:rsidR="0020619C" w:rsidRDefault="00EA4A28" w:rsidP="00EA4A28">
      <w:pPr>
        <w:pStyle w:val="NadpisB"/>
      </w:pPr>
      <w:bookmarkStart w:id="62" w:name="_Toc133191023"/>
      <w:r>
        <w:t xml:space="preserve">Microsoft </w:t>
      </w:r>
      <w:r w:rsidR="005A5E63">
        <w:t>D</w:t>
      </w:r>
      <w:r>
        <w:t>ocs</w:t>
      </w:r>
      <w:bookmarkEnd w:id="62"/>
    </w:p>
    <w:p w14:paraId="3C8F5E37" w14:textId="79E9E4F4" w:rsidR="000B53F8" w:rsidRPr="000B53F8" w:rsidRDefault="000B53F8" w:rsidP="000C68AF">
      <w:pPr>
        <w:pStyle w:val="normlntext"/>
        <w:rPr>
          <w:vertAlign w:val="superscript"/>
        </w:rPr>
      </w:pPr>
      <w:r>
        <w:t>Vysokoúrovňový programovací jazyk C# je vyvíjen společností Microsoft, který poskytuje</w:t>
      </w:r>
      <w:r w:rsidR="00BD1A49">
        <w:t xml:space="preserve"> technickou dokumentaci pro vývojáře</w:t>
      </w:r>
      <w:r>
        <w:t xml:space="preserve"> </w:t>
      </w:r>
      <w:r w:rsidR="00BD1A49">
        <w:t xml:space="preserve">– </w:t>
      </w:r>
      <w:r>
        <w:t>knihovnu</w:t>
      </w:r>
      <w:r w:rsidR="000C723F">
        <w:t xml:space="preserve"> Microsoft Docs</w:t>
      </w:r>
      <w:r w:rsidR="004C0CFE">
        <w:t xml:space="preserve"> </w:t>
      </w:r>
      <w:r w:rsidR="00880004">
        <w:t>[8]</w:t>
      </w:r>
      <w:r>
        <w:t>. T</w:t>
      </w:r>
      <w:r w:rsidR="00BD1A49">
        <w:t>ato</w:t>
      </w:r>
      <w:r>
        <w:t xml:space="preserve"> knihovn</w:t>
      </w:r>
      <w:r w:rsidR="00BD1A49">
        <w:t>a</w:t>
      </w:r>
      <w:r>
        <w:t xml:space="preserve"> obsahují bohatý popis tříd, objektů, </w:t>
      </w:r>
      <w:r w:rsidR="000604E6">
        <w:t>ovládacích prvků a ilustračních kódů. Při implementaci jsou čerpány informace právě z</w:t>
      </w:r>
      <w:r w:rsidR="00BD1A49">
        <w:t> </w:t>
      </w:r>
      <w:r w:rsidR="000604E6">
        <w:t>t</w:t>
      </w:r>
      <w:r w:rsidR="00BD1A49">
        <w:t>éto knihovny.</w:t>
      </w:r>
    </w:p>
    <w:p w14:paraId="1FEF07B3" w14:textId="5FB58E69" w:rsidR="00EA4A28" w:rsidRDefault="00EA4A28" w:rsidP="00EA4A28">
      <w:pPr>
        <w:pStyle w:val="NadpisB"/>
      </w:pPr>
      <w:bookmarkStart w:id="63" w:name="_Toc133191024"/>
      <w:r>
        <w:t>Stack</w:t>
      </w:r>
      <w:r w:rsidR="00A15E55">
        <w:t xml:space="preserve"> </w:t>
      </w:r>
      <w:r>
        <w:t>Overflow</w:t>
      </w:r>
      <w:bookmarkEnd w:id="63"/>
    </w:p>
    <w:p w14:paraId="64E44391" w14:textId="702793D4" w:rsidR="000604E6" w:rsidRDefault="00A15E55" w:rsidP="000C68AF">
      <w:pPr>
        <w:pStyle w:val="normlntext"/>
      </w:pPr>
      <w:r>
        <w:t>Během vývoje aplikace je využíván</w:t>
      </w:r>
      <w:r w:rsidR="006F1035">
        <w:t xml:space="preserve">a webová stránka </w:t>
      </w:r>
      <w:r>
        <w:t>Stack Overflow</w:t>
      </w:r>
      <w:r w:rsidR="00880004">
        <w:t xml:space="preserve"> [9]</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30C9F7DA" w14:textId="0FEEF353" w:rsidR="00467E81" w:rsidRDefault="00467E81" w:rsidP="00467E81">
      <w:pPr>
        <w:pStyle w:val="NadpisB"/>
      </w:pPr>
      <w:bookmarkStart w:id="64" w:name="_Toc133191025"/>
      <w:r>
        <w:lastRenderedPageBreak/>
        <w:t>Class diagram</w:t>
      </w:r>
      <w:bookmarkEnd w:id="64"/>
    </w:p>
    <w:p w14:paraId="5CF96A07" w14:textId="540E6C40" w:rsidR="00467E81" w:rsidRDefault="00467E81" w:rsidP="00467E81">
      <w:pPr>
        <w:pStyle w:val="normlntext"/>
      </w:pPr>
      <w:r w:rsidRPr="00467E81">
        <w:t>Diagram tříd zobrazuje základní logiku filtrování pro pět možností filtrování souborů a</w:t>
      </w:r>
      <w:r w:rsidR="00AA3DEB">
        <w:t> </w:t>
      </w:r>
      <w:r w:rsidRPr="00467E81">
        <w:t>složek. Vyjmenování filtrů</w:t>
      </w:r>
      <w:r>
        <w:t xml:space="preserve"> bude </w:t>
      </w:r>
      <w:r w:rsidRPr="00467E81">
        <w:t>násled</w:t>
      </w:r>
      <w:r>
        <w:t>ovat</w:t>
      </w:r>
      <w:r w:rsidRPr="00467E81">
        <w:t xml:space="preserve"> v další kapitole.</w:t>
      </w:r>
    </w:p>
    <w:p w14:paraId="0FB67CBD" w14:textId="619F2E83" w:rsidR="0005630C" w:rsidRDefault="000C3A40" w:rsidP="0005630C">
      <w:pPr>
        <w:pStyle w:val="normlntext"/>
        <w:keepNext/>
      </w:pPr>
      <w:r>
        <w:rPr>
          <w:noProof/>
        </w:rPr>
        <w:drawing>
          <wp:inline distT="0" distB="0" distL="0" distR="0" wp14:anchorId="3B93B4E8" wp14:editId="7C7CFA67">
            <wp:extent cx="5574030" cy="2568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030" cy="2568575"/>
                    </a:xfrm>
                    <a:prstGeom prst="rect">
                      <a:avLst/>
                    </a:prstGeom>
                    <a:noFill/>
                    <a:ln>
                      <a:noFill/>
                    </a:ln>
                  </pic:spPr>
                </pic:pic>
              </a:graphicData>
            </a:graphic>
          </wp:inline>
        </w:drawing>
      </w:r>
    </w:p>
    <w:p w14:paraId="1ABF6508" w14:textId="7541EA5B" w:rsidR="00467E81" w:rsidRPr="0005630C" w:rsidRDefault="0005630C" w:rsidP="0005630C">
      <w:pPr>
        <w:pStyle w:val="Titulek"/>
        <w:jc w:val="center"/>
        <w:rPr>
          <w:b w:val="0"/>
          <w:bCs w:val="0"/>
          <w:i/>
          <w:iCs/>
          <w:sz w:val="24"/>
          <w:szCs w:val="24"/>
        </w:rPr>
      </w:pPr>
      <w:bookmarkStart w:id="65" w:name="_Toc133191052"/>
      <w:r w:rsidRPr="0005630C">
        <w:rPr>
          <w:b w:val="0"/>
          <w:bCs w:val="0"/>
          <w:i/>
          <w:iCs/>
          <w:sz w:val="24"/>
          <w:szCs w:val="24"/>
        </w:rPr>
        <w:t xml:space="preserve">Obrázek </w:t>
      </w:r>
      <w:r w:rsidRPr="0005630C">
        <w:rPr>
          <w:b w:val="0"/>
          <w:bCs w:val="0"/>
          <w:i/>
          <w:iCs/>
          <w:sz w:val="24"/>
          <w:szCs w:val="24"/>
        </w:rPr>
        <w:fldChar w:fldCharType="begin"/>
      </w:r>
      <w:r w:rsidRPr="0005630C">
        <w:rPr>
          <w:b w:val="0"/>
          <w:bCs w:val="0"/>
          <w:i/>
          <w:iCs/>
          <w:sz w:val="24"/>
          <w:szCs w:val="24"/>
        </w:rPr>
        <w:instrText xml:space="preserve"> SEQ Obrázek \* ARABIC </w:instrText>
      </w:r>
      <w:r w:rsidRPr="0005630C">
        <w:rPr>
          <w:b w:val="0"/>
          <w:bCs w:val="0"/>
          <w:i/>
          <w:iCs/>
          <w:sz w:val="24"/>
          <w:szCs w:val="24"/>
        </w:rPr>
        <w:fldChar w:fldCharType="separate"/>
      </w:r>
      <w:r w:rsidR="00B1442D">
        <w:rPr>
          <w:b w:val="0"/>
          <w:bCs w:val="0"/>
          <w:i/>
          <w:iCs/>
          <w:noProof/>
          <w:sz w:val="24"/>
          <w:szCs w:val="24"/>
        </w:rPr>
        <w:t>4</w:t>
      </w:r>
      <w:r w:rsidRPr="0005630C">
        <w:rPr>
          <w:b w:val="0"/>
          <w:bCs w:val="0"/>
          <w:i/>
          <w:iCs/>
          <w:sz w:val="24"/>
          <w:szCs w:val="24"/>
        </w:rPr>
        <w:fldChar w:fldCharType="end"/>
      </w:r>
      <w:r>
        <w:rPr>
          <w:b w:val="0"/>
          <w:bCs w:val="0"/>
          <w:i/>
          <w:iCs/>
          <w:sz w:val="24"/>
          <w:szCs w:val="24"/>
        </w:rPr>
        <w:t>: Class diagram</w:t>
      </w:r>
      <w:bookmarkEnd w:id="65"/>
    </w:p>
    <w:p w14:paraId="7587D407" w14:textId="4B7B0A98" w:rsidR="000A01DC" w:rsidRDefault="00467E81" w:rsidP="00EA4A28">
      <w:pPr>
        <w:pStyle w:val="NadpisB"/>
      </w:pPr>
      <w:r>
        <w:br w:type="page"/>
      </w:r>
      <w:bookmarkStart w:id="66" w:name="_Toc133191026"/>
      <w:r w:rsidR="000A01DC">
        <w:lastRenderedPageBreak/>
        <w:t>Deployment diagram</w:t>
      </w:r>
      <w:bookmarkEnd w:id="66"/>
    </w:p>
    <w:p w14:paraId="209B883C" w14:textId="633BF392" w:rsidR="00467E81" w:rsidRPr="004B4ED5" w:rsidRDefault="004B4ED5" w:rsidP="004B4ED5">
      <w:r>
        <w:t>Diagram nasazení popisuje celkové použití softwaru a hardwaru</w:t>
      </w:r>
      <w:r w:rsidR="00CF0F9A">
        <w:t xml:space="preserve"> pro vytvořenou aplikaci.</w:t>
      </w:r>
    </w:p>
    <w:p w14:paraId="0E2BE56D" w14:textId="6BEEBD9C" w:rsidR="00467E81" w:rsidRDefault="000C3A40" w:rsidP="00646226">
      <w:pPr>
        <w:keepNext/>
        <w:jc w:val="center"/>
      </w:pPr>
      <w:r>
        <w:rPr>
          <w:noProof/>
        </w:rPr>
        <w:drawing>
          <wp:inline distT="0" distB="0" distL="0" distR="0" wp14:anchorId="67A35804" wp14:editId="22FD5691">
            <wp:extent cx="5367020" cy="34588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3458845"/>
                    </a:xfrm>
                    <a:prstGeom prst="rect">
                      <a:avLst/>
                    </a:prstGeom>
                    <a:noFill/>
                    <a:ln>
                      <a:noFill/>
                    </a:ln>
                  </pic:spPr>
                </pic:pic>
              </a:graphicData>
            </a:graphic>
          </wp:inline>
        </w:drawing>
      </w:r>
    </w:p>
    <w:p w14:paraId="494AD721" w14:textId="1B1D4D17" w:rsidR="0093783F" w:rsidRPr="00A6134D" w:rsidRDefault="00436A87" w:rsidP="00646226">
      <w:pPr>
        <w:keepNext/>
        <w:jc w:val="center"/>
        <w:rPr>
          <w:rFonts w:ascii="Times New Roman" w:hAnsi="Times New Roman"/>
          <w:b/>
          <w:bCs/>
          <w:i/>
          <w:iCs/>
        </w:rPr>
      </w:pPr>
      <w:bookmarkStart w:id="67" w:name="_Toc133191053"/>
      <w:r w:rsidRPr="00A6134D">
        <w:rPr>
          <w:rFonts w:ascii="Times New Roman" w:hAnsi="Times New Roman"/>
          <w:i/>
          <w:iCs/>
        </w:rPr>
        <w:t xml:space="preserve">Obrázek </w:t>
      </w:r>
      <w:r w:rsidRPr="00A6134D">
        <w:rPr>
          <w:rFonts w:ascii="Times New Roman" w:hAnsi="Times New Roman"/>
          <w:b/>
          <w:bCs/>
          <w:i/>
          <w:iCs/>
        </w:rPr>
        <w:fldChar w:fldCharType="begin"/>
      </w:r>
      <w:r w:rsidRPr="00A6134D">
        <w:rPr>
          <w:rFonts w:ascii="Times New Roman" w:hAnsi="Times New Roman"/>
          <w:i/>
          <w:iCs/>
        </w:rPr>
        <w:instrText xml:space="preserve"> SEQ Obrázek \* ARABIC </w:instrText>
      </w:r>
      <w:r w:rsidRPr="00A6134D">
        <w:rPr>
          <w:rFonts w:ascii="Times New Roman" w:hAnsi="Times New Roman"/>
          <w:b/>
          <w:bCs/>
          <w:i/>
          <w:iCs/>
        </w:rPr>
        <w:fldChar w:fldCharType="separate"/>
      </w:r>
      <w:r w:rsidR="00B1442D">
        <w:rPr>
          <w:rFonts w:ascii="Times New Roman" w:hAnsi="Times New Roman"/>
          <w:i/>
          <w:iCs/>
          <w:noProof/>
        </w:rPr>
        <w:t>5</w:t>
      </w:r>
      <w:r w:rsidRPr="00A6134D">
        <w:rPr>
          <w:rFonts w:ascii="Times New Roman" w:hAnsi="Times New Roman"/>
          <w:b/>
          <w:bCs/>
          <w:i/>
          <w:iCs/>
        </w:rPr>
        <w:fldChar w:fldCharType="end"/>
      </w:r>
      <w:r w:rsidRPr="00A6134D">
        <w:rPr>
          <w:rFonts w:ascii="Times New Roman" w:hAnsi="Times New Roman"/>
          <w:i/>
          <w:iCs/>
        </w:rPr>
        <w:t>: Deployment diagram</w:t>
      </w:r>
      <w:bookmarkEnd w:id="67"/>
    </w:p>
    <w:p w14:paraId="4A1CC522" w14:textId="2B9E27C1" w:rsidR="00195857" w:rsidRDefault="003B5941" w:rsidP="00195857">
      <w:pPr>
        <w:pStyle w:val="NadpisC"/>
      </w:pPr>
      <w:bookmarkStart w:id="68" w:name="_Toc133191027"/>
      <w:r>
        <w:t>Minimální nároky</w:t>
      </w:r>
      <w:bookmarkEnd w:id="68"/>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9" w:name="_Toc133191028"/>
      <w:r>
        <w:t>Způsob nasazení vytvořeného řešení</w:t>
      </w:r>
      <w:bookmarkEnd w:id="69"/>
    </w:p>
    <w:p w14:paraId="2A73E0B6" w14:textId="1E180ABC" w:rsidR="001C3102" w:rsidRPr="000A6470" w:rsidRDefault="00F55E4F" w:rsidP="00467E81">
      <w:pPr>
        <w:pStyle w:val="normlntext"/>
      </w:pPr>
      <w:r>
        <w:t>Aplikace je dostupná na GitHubu na adrese</w:t>
      </w:r>
      <w:r w:rsidR="00880004">
        <w:t xml:space="preserve"> </w:t>
      </w:r>
      <w:hyperlink r:id="rId25" w:history="1">
        <w:r w:rsidR="00880004" w:rsidRPr="00DD706D">
          <w:rPr>
            <w:rStyle w:val="Hypertextovodkaz"/>
          </w:rPr>
          <w:t>https://github.com/XarDasik/BP-zalohovaci_nastroj_Podsednik/releases</w:t>
        </w:r>
      </w:hyperlink>
      <w:r w:rsidR="00880004">
        <w:t xml:space="preserve"> </w:t>
      </w:r>
      <w:r>
        <w:t xml:space="preserve">formou releasu. Se zákazníkem je dohodnuto, že </w:t>
      </w:r>
      <w:r w:rsidR="00880004">
        <w:t>zde bude docházet k předání aplikace</w:t>
      </w:r>
      <w:r>
        <w:t xml:space="preserve">. Aplikace se </w:t>
      </w:r>
      <w:r w:rsidR="00880004">
        <w:t xml:space="preserve">instaluje použitím průvodcem instalací. </w:t>
      </w:r>
      <w:r w:rsidR="00273E5A">
        <w:t>Následující kapitola představí průvodce instalací</w:t>
      </w:r>
      <w:r w:rsidR="00233F55">
        <w:t xml:space="preserve">. </w:t>
      </w:r>
      <w:r>
        <w:t xml:space="preserve">Nové verze aplikace s opravami budou nahrávány </w:t>
      </w:r>
      <w:r w:rsidR="00B1378A">
        <w:t>na stejné</w:t>
      </w:r>
      <w:r w:rsidR="00273E5A">
        <w:t xml:space="preserve">m odkaze </w:t>
      </w:r>
      <w:r w:rsidR="00B1378A">
        <w:t>jako release.</w:t>
      </w:r>
    </w:p>
    <w:p w14:paraId="696286CD" w14:textId="5A8EDFC9" w:rsidR="001F5205" w:rsidRDefault="001C3102" w:rsidP="001F5205">
      <w:pPr>
        <w:pStyle w:val="NadpisA"/>
      </w:pPr>
      <w:r>
        <w:br w:type="page"/>
      </w:r>
      <w:bookmarkStart w:id="70" w:name="_Toc133191029"/>
      <w:r w:rsidR="001F5205" w:rsidRPr="00666ACD">
        <w:lastRenderedPageBreak/>
        <w:t>Popis vytvořeného řešení</w:t>
      </w:r>
      <w:bookmarkEnd w:id="70"/>
    </w:p>
    <w:p w14:paraId="2152093B" w14:textId="6D302F8C" w:rsidR="00A6134D" w:rsidRDefault="007F3D8A" w:rsidP="008F2906">
      <w:pPr>
        <w:pStyle w:val="normlntext"/>
      </w:pPr>
      <w:r>
        <w:t xml:space="preserve">Cílem této kapitoly je ukázat řešení, které </w:t>
      </w:r>
      <w:r w:rsidR="0094676F">
        <w:t>vzešlo</w:t>
      </w:r>
      <w:r>
        <w:t xml:space="preserve"> na základě sesbíraných požadavků od zákazníka</w:t>
      </w:r>
      <w:r w:rsidR="0094676F">
        <w:t xml:space="preserve"> a po vývojových iteracích včetně </w:t>
      </w:r>
      <w:r w:rsidR="00233F55">
        <w:t>diskuse se zákazníkem</w:t>
      </w:r>
      <w:r w:rsidR="0094676F">
        <w:t xml:space="preserve"> o</w:t>
      </w:r>
      <w:r w:rsidR="00233F55">
        <w:t xml:space="preserve"> naplněných požadavcích</w:t>
      </w:r>
      <w:r>
        <w:t>.</w:t>
      </w:r>
    </w:p>
    <w:p w14:paraId="13ABEA26" w14:textId="77777777" w:rsidR="00A6134D" w:rsidRDefault="00A6134D" w:rsidP="00A6134D">
      <w:pPr>
        <w:pStyle w:val="NadpisB"/>
      </w:pPr>
      <w:bookmarkStart w:id="71" w:name="_Toc133191030"/>
      <w:r>
        <w:t>Ukázka instalace aplikace</w:t>
      </w:r>
      <w:bookmarkEnd w:id="71"/>
    </w:p>
    <w:p w14:paraId="68B85F11" w14:textId="611A3232" w:rsidR="00A6134D" w:rsidRDefault="007F3D8A" w:rsidP="00A6134D">
      <w:pPr>
        <w:pStyle w:val="normlntext"/>
      </w:pPr>
      <w:r>
        <w:t xml:space="preserve"> </w:t>
      </w:r>
      <w:r w:rsidR="00A6134D">
        <w:t>Instalace na zařízení zákazníka je umožněno použitím průvodcem instalací. Instalační soubor BackupToolInstaller.msi provází jednoduchou instalací.</w:t>
      </w:r>
      <w:r w:rsidR="00B11073">
        <w:t xml:space="preserve"> Uživatel věnuje pozornost pouze při druhém kroku zobrazený na obrázku </w:t>
      </w:r>
      <w:r w:rsidR="00273E5A">
        <w:t>7</w:t>
      </w:r>
      <w:r w:rsidR="00B11073">
        <w:t xml:space="preserve">, kdy si vybírá cílovou složku instalace. </w:t>
      </w:r>
    </w:p>
    <w:p w14:paraId="780058CC" w14:textId="750733D2" w:rsidR="00A6134D" w:rsidRDefault="000C3A40" w:rsidP="00B11073">
      <w:pPr>
        <w:pStyle w:val="normlntext"/>
        <w:keepNext/>
        <w:jc w:val="center"/>
      </w:pPr>
      <w:r>
        <w:rPr>
          <w:noProof/>
        </w:rPr>
        <w:drawing>
          <wp:inline distT="0" distB="0" distL="0" distR="0" wp14:anchorId="0120D8EF" wp14:editId="00F93F8A">
            <wp:extent cx="4643755" cy="390398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755" cy="3903980"/>
                    </a:xfrm>
                    <a:prstGeom prst="rect">
                      <a:avLst/>
                    </a:prstGeom>
                    <a:noFill/>
                    <a:ln>
                      <a:noFill/>
                    </a:ln>
                  </pic:spPr>
                </pic:pic>
              </a:graphicData>
            </a:graphic>
          </wp:inline>
        </w:drawing>
      </w:r>
    </w:p>
    <w:p w14:paraId="405B7F99" w14:textId="0E84921D" w:rsidR="00A6134D" w:rsidRPr="00A6134D" w:rsidRDefault="00A6134D" w:rsidP="00B11073">
      <w:pPr>
        <w:pStyle w:val="Titulek"/>
        <w:jc w:val="center"/>
        <w:rPr>
          <w:rFonts w:ascii="Times New Roman" w:hAnsi="Times New Roman"/>
          <w:b w:val="0"/>
          <w:bCs w:val="0"/>
          <w:i/>
          <w:iCs/>
          <w:sz w:val="24"/>
          <w:szCs w:val="24"/>
        </w:rPr>
      </w:pPr>
      <w:bookmarkStart w:id="72" w:name="_Toc133191054"/>
      <w:r w:rsidRPr="00A6134D">
        <w:rPr>
          <w:rFonts w:ascii="Times New Roman" w:hAnsi="Times New Roman"/>
          <w:b w:val="0"/>
          <w:bCs w:val="0"/>
          <w:i/>
          <w:iCs/>
          <w:sz w:val="24"/>
          <w:szCs w:val="24"/>
        </w:rPr>
        <w:t xml:space="preserve">Obrázek </w:t>
      </w:r>
      <w:r w:rsidRPr="00A6134D">
        <w:rPr>
          <w:rFonts w:ascii="Times New Roman" w:hAnsi="Times New Roman"/>
          <w:b w:val="0"/>
          <w:bCs w:val="0"/>
          <w:i/>
          <w:iCs/>
          <w:sz w:val="24"/>
          <w:szCs w:val="24"/>
        </w:rPr>
        <w:fldChar w:fldCharType="begin"/>
      </w:r>
      <w:r w:rsidRPr="00A6134D">
        <w:rPr>
          <w:rFonts w:ascii="Times New Roman" w:hAnsi="Times New Roman"/>
          <w:b w:val="0"/>
          <w:bCs w:val="0"/>
          <w:i/>
          <w:iCs/>
          <w:sz w:val="24"/>
          <w:szCs w:val="24"/>
        </w:rPr>
        <w:instrText xml:space="preserve"> SEQ Obrázek \* ARABIC </w:instrText>
      </w:r>
      <w:r w:rsidRPr="00A6134D">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6</w:t>
      </w:r>
      <w:r w:rsidRPr="00A6134D">
        <w:rPr>
          <w:rFonts w:ascii="Times New Roman" w:hAnsi="Times New Roman"/>
          <w:b w:val="0"/>
          <w:bCs w:val="0"/>
          <w:i/>
          <w:iCs/>
          <w:sz w:val="24"/>
          <w:szCs w:val="24"/>
        </w:rPr>
        <w:fldChar w:fldCharType="end"/>
      </w:r>
      <w:r w:rsidRPr="00A6134D">
        <w:rPr>
          <w:rFonts w:ascii="Times New Roman" w:hAnsi="Times New Roman"/>
          <w:b w:val="0"/>
          <w:bCs w:val="0"/>
          <w:i/>
          <w:iCs/>
          <w:sz w:val="24"/>
          <w:szCs w:val="24"/>
        </w:rPr>
        <w:t xml:space="preserve">: </w:t>
      </w:r>
      <w:r w:rsidR="000521B5">
        <w:rPr>
          <w:rFonts w:ascii="Times New Roman" w:hAnsi="Times New Roman"/>
          <w:b w:val="0"/>
          <w:bCs w:val="0"/>
          <w:i/>
          <w:iCs/>
          <w:sz w:val="24"/>
          <w:szCs w:val="24"/>
        </w:rPr>
        <w:t>Ú</w:t>
      </w:r>
      <w:r w:rsidRPr="00A6134D">
        <w:rPr>
          <w:rFonts w:ascii="Times New Roman" w:hAnsi="Times New Roman"/>
          <w:b w:val="0"/>
          <w:bCs w:val="0"/>
          <w:i/>
          <w:iCs/>
          <w:sz w:val="24"/>
          <w:szCs w:val="24"/>
        </w:rPr>
        <w:t>vodní informace před instalací</w:t>
      </w:r>
      <w:bookmarkEnd w:id="72"/>
    </w:p>
    <w:p w14:paraId="2B9A1FC3" w14:textId="50B40E46" w:rsidR="00B11073" w:rsidRDefault="000C3A40" w:rsidP="00B11073">
      <w:pPr>
        <w:pStyle w:val="normlntext"/>
        <w:keepNext/>
        <w:jc w:val="center"/>
      </w:pPr>
      <w:r>
        <w:rPr>
          <w:noProof/>
        </w:rPr>
        <w:lastRenderedPageBreak/>
        <w:drawing>
          <wp:inline distT="0" distB="0" distL="0" distR="0" wp14:anchorId="38B37BB4" wp14:editId="3F3AE01A">
            <wp:extent cx="4531995" cy="374523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995" cy="3745230"/>
                    </a:xfrm>
                    <a:prstGeom prst="rect">
                      <a:avLst/>
                    </a:prstGeom>
                    <a:noFill/>
                    <a:ln>
                      <a:noFill/>
                    </a:ln>
                  </pic:spPr>
                </pic:pic>
              </a:graphicData>
            </a:graphic>
          </wp:inline>
        </w:drawing>
      </w:r>
    </w:p>
    <w:p w14:paraId="52C13A2E" w14:textId="1A4E6FE4" w:rsidR="00B11073" w:rsidRPr="00B11073" w:rsidRDefault="00B11073" w:rsidP="00B11073">
      <w:pPr>
        <w:pStyle w:val="Titulek"/>
        <w:jc w:val="center"/>
        <w:rPr>
          <w:rFonts w:ascii="Times New Roman" w:hAnsi="Times New Roman"/>
          <w:b w:val="0"/>
          <w:bCs w:val="0"/>
          <w:i/>
          <w:iCs/>
          <w:sz w:val="24"/>
          <w:szCs w:val="24"/>
        </w:rPr>
      </w:pPr>
      <w:bookmarkStart w:id="73" w:name="_Toc133191055"/>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7</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Výběr cílové složky instalace</w:t>
      </w:r>
      <w:bookmarkEnd w:id="73"/>
    </w:p>
    <w:p w14:paraId="6E2522A3" w14:textId="2C43260E" w:rsidR="00B11073" w:rsidRDefault="000C3A40" w:rsidP="00B11073">
      <w:pPr>
        <w:pStyle w:val="normlntext"/>
        <w:keepNext/>
        <w:jc w:val="center"/>
      </w:pPr>
      <w:r>
        <w:rPr>
          <w:noProof/>
        </w:rPr>
        <w:drawing>
          <wp:inline distT="0" distB="0" distL="0" distR="0" wp14:anchorId="03E7FBCD" wp14:editId="4A76024D">
            <wp:extent cx="4540250" cy="376872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250" cy="3768725"/>
                    </a:xfrm>
                    <a:prstGeom prst="rect">
                      <a:avLst/>
                    </a:prstGeom>
                    <a:noFill/>
                    <a:ln>
                      <a:noFill/>
                    </a:ln>
                  </pic:spPr>
                </pic:pic>
              </a:graphicData>
            </a:graphic>
          </wp:inline>
        </w:drawing>
      </w:r>
    </w:p>
    <w:p w14:paraId="21AEA840" w14:textId="6A10EB1E" w:rsidR="00B11073" w:rsidRPr="00B11073" w:rsidRDefault="00B11073" w:rsidP="00B11073">
      <w:pPr>
        <w:pStyle w:val="Titulek"/>
        <w:jc w:val="center"/>
        <w:rPr>
          <w:rFonts w:ascii="Times New Roman" w:hAnsi="Times New Roman"/>
          <w:b w:val="0"/>
          <w:bCs w:val="0"/>
          <w:i/>
          <w:iCs/>
          <w:sz w:val="24"/>
          <w:szCs w:val="24"/>
        </w:rPr>
      </w:pPr>
      <w:bookmarkStart w:id="74" w:name="_Toc133191056"/>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00B1442D">
        <w:rPr>
          <w:rFonts w:ascii="Times New Roman" w:hAnsi="Times New Roman"/>
          <w:b w:val="0"/>
          <w:bCs w:val="0"/>
          <w:i/>
          <w:iCs/>
          <w:noProof/>
          <w:sz w:val="24"/>
          <w:szCs w:val="24"/>
        </w:rPr>
        <w:t>8</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Informování o dokončení instalace</w:t>
      </w:r>
      <w:bookmarkEnd w:id="74"/>
    </w:p>
    <w:p w14:paraId="087E2D87" w14:textId="53DACABD" w:rsidR="007F3D8A" w:rsidRPr="007F3D8A" w:rsidRDefault="007F3D8A" w:rsidP="00A6134D">
      <w:pPr>
        <w:pStyle w:val="normlntext"/>
      </w:pPr>
    </w:p>
    <w:p w14:paraId="03DA432A" w14:textId="4DCC42AA" w:rsidR="001F5205" w:rsidRDefault="001F5205" w:rsidP="001F5205">
      <w:pPr>
        <w:pStyle w:val="NadpisB"/>
      </w:pPr>
      <w:bookmarkStart w:id="75" w:name="_Toc133191031"/>
      <w:r>
        <w:lastRenderedPageBreak/>
        <w:t>Vytváření projektů</w:t>
      </w:r>
      <w:bookmarkEnd w:id="75"/>
    </w:p>
    <w:p w14:paraId="5BB94BD8" w14:textId="020BC603" w:rsidR="0003497C" w:rsidRDefault="0003497C" w:rsidP="008F2906">
      <w:pPr>
        <w:pStyle w:val="normlntext"/>
      </w:pPr>
      <w:r>
        <w:t>Před samotným zálohováním je potřeba vytvořit projekt, kde se nastavují parametry pro</w:t>
      </w:r>
      <w:r w:rsidR="00AA3DEB">
        <w:t> </w:t>
      </w:r>
      <w:r>
        <w:t xml:space="preserve">zálohování. </w:t>
      </w:r>
    </w:p>
    <w:p w14:paraId="302651F2" w14:textId="770FBF1A" w:rsidR="0003497C" w:rsidRDefault="0003497C" w:rsidP="008F2906">
      <w:pPr>
        <w:pStyle w:val="normlntext"/>
      </w:pPr>
      <w:r>
        <w:t>Povinné parametry:</w:t>
      </w:r>
    </w:p>
    <w:p w14:paraId="3223335F" w14:textId="02E4DB85" w:rsidR="0003497C" w:rsidRDefault="004C22D7" w:rsidP="008F2906">
      <w:pPr>
        <w:pStyle w:val="normlntext"/>
        <w:numPr>
          <w:ilvl w:val="0"/>
          <w:numId w:val="34"/>
        </w:numPr>
      </w:pPr>
      <w:r>
        <w:t>z</w:t>
      </w:r>
      <w:r w:rsidR="0003497C">
        <w:t>drojový adresář</w:t>
      </w:r>
      <w:r w:rsidR="008B706A">
        <w:t>,</w:t>
      </w:r>
    </w:p>
    <w:p w14:paraId="131D7081" w14:textId="169C3D35" w:rsidR="0003497C" w:rsidRDefault="004C22D7" w:rsidP="008F2906">
      <w:pPr>
        <w:pStyle w:val="normlntext"/>
        <w:numPr>
          <w:ilvl w:val="0"/>
          <w:numId w:val="34"/>
        </w:numPr>
      </w:pPr>
      <w:r>
        <w:t>c</w:t>
      </w:r>
      <w:r w:rsidR="0003497C">
        <w:t>ílový adresář</w:t>
      </w:r>
      <w:r w:rsidR="008B706A">
        <w:t>,</w:t>
      </w:r>
    </w:p>
    <w:p w14:paraId="2EB3574F" w14:textId="7D6B40A7" w:rsidR="0003497C" w:rsidRDefault="004C22D7" w:rsidP="008F2906">
      <w:pPr>
        <w:pStyle w:val="normlntext"/>
        <w:numPr>
          <w:ilvl w:val="0"/>
          <w:numId w:val="34"/>
        </w:numPr>
      </w:pPr>
      <w:r>
        <w:t>p</w:t>
      </w:r>
      <w:r w:rsidR="0003497C">
        <w:t>očet starších záloh konkrétního souboru (defaultně 0)</w:t>
      </w:r>
      <w:r w:rsidR="008B706A">
        <w:t>,</w:t>
      </w:r>
    </w:p>
    <w:p w14:paraId="17AE89B9" w14:textId="12055CF2" w:rsidR="0003497C" w:rsidRDefault="0003497C" w:rsidP="008F2906">
      <w:pPr>
        <w:pStyle w:val="normlntext"/>
      </w:pPr>
      <w:r>
        <w:t>Dobrovolné parametry:</w:t>
      </w:r>
    </w:p>
    <w:p w14:paraId="72CB6B7B" w14:textId="620AB6A8" w:rsidR="0003497C" w:rsidRDefault="008B706A" w:rsidP="008F2906">
      <w:pPr>
        <w:pStyle w:val="normlntext"/>
        <w:numPr>
          <w:ilvl w:val="0"/>
          <w:numId w:val="35"/>
        </w:numPr>
      </w:pPr>
      <w:r>
        <w:t>f</w:t>
      </w:r>
      <w:r w:rsidR="0003497C">
        <w:t>iltry</w:t>
      </w:r>
      <w:r>
        <w:t>:</w:t>
      </w:r>
    </w:p>
    <w:p w14:paraId="575DD88B" w14:textId="48D9D4D2" w:rsidR="0003497C" w:rsidRDefault="004C22D7" w:rsidP="008F2906">
      <w:pPr>
        <w:pStyle w:val="normlntext"/>
        <w:numPr>
          <w:ilvl w:val="1"/>
          <w:numId w:val="35"/>
        </w:numPr>
      </w:pPr>
      <w:r>
        <w:t>a</w:t>
      </w:r>
      <w:r w:rsidR="0003497C">
        <w:t>gregační</w:t>
      </w:r>
    </w:p>
    <w:p w14:paraId="7C65D388" w14:textId="69618E76" w:rsidR="002D37CC" w:rsidRDefault="008B706A" w:rsidP="002D37CC">
      <w:pPr>
        <w:pStyle w:val="normlntext"/>
        <w:numPr>
          <w:ilvl w:val="2"/>
          <w:numId w:val="35"/>
        </w:numPr>
      </w:pPr>
      <w:r>
        <w:t>AND</w:t>
      </w:r>
      <w:r w:rsidR="002D37CC">
        <w:t xml:space="preserve"> – všechny podfiltry jsou přijaty</w:t>
      </w:r>
      <w:r>
        <w:t>,</w:t>
      </w:r>
    </w:p>
    <w:p w14:paraId="50B8E609" w14:textId="0F70E747" w:rsidR="002D37CC" w:rsidRDefault="008B706A" w:rsidP="002D37CC">
      <w:pPr>
        <w:pStyle w:val="normlntext"/>
        <w:numPr>
          <w:ilvl w:val="2"/>
          <w:numId w:val="35"/>
        </w:numPr>
      </w:pPr>
      <w:r>
        <w:t>OR</w:t>
      </w:r>
      <w:r w:rsidR="002D37CC">
        <w:t xml:space="preserve"> – alespoň jeden z podfiltrů je přijat</w:t>
      </w:r>
      <w:r>
        <w:t>,</w:t>
      </w:r>
    </w:p>
    <w:p w14:paraId="64AEBB54" w14:textId="65439F33" w:rsidR="0003497C" w:rsidRDefault="008B706A" w:rsidP="008F2906">
      <w:pPr>
        <w:pStyle w:val="normlntext"/>
        <w:numPr>
          <w:ilvl w:val="1"/>
          <w:numId w:val="35"/>
        </w:numPr>
      </w:pPr>
      <w:r>
        <w:t xml:space="preserve">na </w:t>
      </w:r>
      <w:r w:rsidR="004C22D7">
        <w:t>r</w:t>
      </w:r>
      <w:r w:rsidR="0003497C">
        <w:t>egulární výraz</w:t>
      </w:r>
      <w:r>
        <w:t>,</w:t>
      </w:r>
    </w:p>
    <w:p w14:paraId="1E66A680" w14:textId="352E9849" w:rsidR="002D37CC" w:rsidRDefault="008B706A" w:rsidP="008B706A">
      <w:pPr>
        <w:pStyle w:val="normlntext"/>
        <w:numPr>
          <w:ilvl w:val="1"/>
          <w:numId w:val="35"/>
        </w:numPr>
      </w:pPr>
      <w:r>
        <w:t xml:space="preserve">na </w:t>
      </w:r>
      <w:r w:rsidR="004C22D7">
        <w:t>a</w:t>
      </w:r>
      <w:r w:rsidR="0003497C">
        <w:t>tribut souboru</w:t>
      </w:r>
      <w:r>
        <w:t>,</w:t>
      </w:r>
    </w:p>
    <w:p w14:paraId="2391F91B" w14:textId="6C24273B" w:rsidR="0003497C" w:rsidRDefault="004C22D7" w:rsidP="008F2906">
      <w:pPr>
        <w:pStyle w:val="normlntext"/>
        <w:numPr>
          <w:ilvl w:val="1"/>
          <w:numId w:val="35"/>
        </w:numPr>
      </w:pPr>
      <w:r>
        <w:t>d</w:t>
      </w:r>
      <w:r w:rsidR="0003497C">
        <w:t>atum a čas</w:t>
      </w:r>
      <w:r w:rsidR="002F77F2">
        <w:t xml:space="preserve"> vzniku, poslední úpravy</w:t>
      </w:r>
      <w:r w:rsidR="002D37CC">
        <w:t>,</w:t>
      </w:r>
      <w:r w:rsidR="002F77F2">
        <w:t xml:space="preserve"> nebo posledního přístupu</w:t>
      </w:r>
      <w:r w:rsidR="008B706A">
        <w:t>,</w:t>
      </w:r>
    </w:p>
    <w:p w14:paraId="302BC892" w14:textId="500E2791" w:rsidR="0003497C" w:rsidRDefault="004C22D7" w:rsidP="008F2906">
      <w:pPr>
        <w:pStyle w:val="normlntext"/>
        <w:numPr>
          <w:ilvl w:val="1"/>
          <w:numId w:val="35"/>
        </w:numPr>
      </w:pPr>
      <w:r>
        <w:t>v</w:t>
      </w:r>
      <w:r w:rsidR="0003497C">
        <w:t>elikost</w:t>
      </w:r>
      <w:r w:rsidR="008B706A">
        <w:t>i</w:t>
      </w:r>
      <w:r w:rsidR="0003497C">
        <w:t xml:space="preserve"> souboru</w:t>
      </w:r>
      <w:r w:rsidR="008B706A">
        <w:t>,</w:t>
      </w:r>
    </w:p>
    <w:p w14:paraId="642DAECD" w14:textId="431A6188" w:rsidR="008F2906" w:rsidRDefault="004C22D7" w:rsidP="008F2906">
      <w:pPr>
        <w:pStyle w:val="normlntext"/>
        <w:numPr>
          <w:ilvl w:val="0"/>
          <w:numId w:val="35"/>
        </w:numPr>
      </w:pPr>
      <w:r>
        <w:t>n</w:t>
      </w:r>
      <w:r w:rsidR="008F2906">
        <w:t>egace filtru</w:t>
      </w:r>
      <w:r w:rsidR="008B706A">
        <w:t>,</w:t>
      </w:r>
    </w:p>
    <w:p w14:paraId="62902FEA" w14:textId="2B7503AA" w:rsidR="008F2906" w:rsidRDefault="004C22D7" w:rsidP="008F2906">
      <w:pPr>
        <w:pStyle w:val="normlntext"/>
        <w:numPr>
          <w:ilvl w:val="0"/>
          <w:numId w:val="35"/>
        </w:numPr>
      </w:pPr>
      <w:r>
        <w:t>k</w:t>
      </w:r>
      <w:r w:rsidR="008F2906">
        <w:t>omentář k</w:t>
      </w:r>
      <w:r w:rsidR="008B706A">
        <w:t> </w:t>
      </w:r>
      <w:r w:rsidR="008F2906">
        <w:t>filtru</w:t>
      </w:r>
      <w:r w:rsidR="008B706A">
        <w:t>.</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76" w:name="_Toc133191032"/>
      <w:r>
        <w:t>Ukázka</w:t>
      </w:r>
      <w:r w:rsidR="002F77F2">
        <w:t xml:space="preserve"> vytvoření projektu</w:t>
      </w:r>
      <w:bookmarkEnd w:id="76"/>
    </w:p>
    <w:p w14:paraId="66D93FA8" w14:textId="75A4C204" w:rsidR="008F2906" w:rsidRDefault="007D4275" w:rsidP="007D4275">
      <w:pPr>
        <w:pStyle w:val="normlntext"/>
      </w:pPr>
      <w:r>
        <w:t xml:space="preserve">Ukázka demonstruje </w:t>
      </w:r>
      <w:r w:rsidR="00967936">
        <w:t>vytvoření</w:t>
      </w:r>
      <w:r w:rsidR="00665CB0">
        <w:t xml:space="preserve"> nového projektu. </w:t>
      </w:r>
      <w:r w:rsidR="00D2291A">
        <w:t>Demonstrace</w:t>
      </w:r>
      <w:r w:rsidR="00665CB0">
        <w:t xml:space="preserve"> má za cíl zálohovat celý adresář projektu z programovacího prostředí Visual Studia, kromě složky bin/Debug.</w:t>
      </w:r>
      <w:r w:rsidR="00DE71BB">
        <w:t xml:space="preserve"> Je teda </w:t>
      </w:r>
      <w:r w:rsidR="00DE71BB">
        <w:lastRenderedPageBreak/>
        <w:t>použit</w:t>
      </w:r>
      <w:r w:rsidR="002D37CC">
        <w:t xml:space="preserve"> filtr na regulární výraz not \bin\Debug – nezálohovat</w:t>
      </w:r>
      <w:r w:rsidR="009C1342">
        <w:t xml:space="preserve"> soubor</w:t>
      </w:r>
      <w:r w:rsidR="002D37CC">
        <w:t>, pokud</w:t>
      </w:r>
      <w:r w:rsidR="009C1342">
        <w:t xml:space="preserve"> v plné cestě umístění souboru</w:t>
      </w:r>
      <w:r w:rsidR="002D37CC">
        <w:t xml:space="preserve"> </w:t>
      </w:r>
      <w:r w:rsidR="009C1342">
        <w:t>se nachází</w:t>
      </w:r>
      <w:r w:rsidR="002D37CC">
        <w:t xml:space="preserve"> \bin\Debug.</w:t>
      </w:r>
      <w:r w:rsidR="002902D1">
        <w:t xml:space="preserve"> Na obrázku 9 lze vidět vyplnění projektu. Obrázek 10 zobrazuje vyskakovací dialog po stisknutí tlačítka „Create a new project“. Po uživateli je vyžadováno zadat jméno projekt</w:t>
      </w:r>
      <w:r w:rsidR="001F110A">
        <w:t>u</w:t>
      </w:r>
      <w:r w:rsidR="002902D1">
        <w:t xml:space="preserve"> a cílový adresář, kam se má projekt uložit. </w:t>
      </w:r>
    </w:p>
    <w:p w14:paraId="37A532AC" w14:textId="5465E98B" w:rsidR="00845AF7" w:rsidRDefault="002902D1" w:rsidP="00845AF7">
      <w:pPr>
        <w:pStyle w:val="normlntext"/>
        <w:keepNext/>
      </w:pPr>
      <w:r w:rsidRPr="002902D1">
        <w:rPr>
          <w:noProof/>
        </w:rPr>
        <w:drawing>
          <wp:inline distT="0" distB="0" distL="0" distR="0" wp14:anchorId="64BD58BA" wp14:editId="0E69847B">
            <wp:extent cx="5579745" cy="3508375"/>
            <wp:effectExtent l="0" t="0" r="1905"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29"/>
                    <a:stretch>
                      <a:fillRect/>
                    </a:stretch>
                  </pic:blipFill>
                  <pic:spPr>
                    <a:xfrm>
                      <a:off x="0" y="0"/>
                      <a:ext cx="5579745" cy="3508375"/>
                    </a:xfrm>
                    <a:prstGeom prst="rect">
                      <a:avLst/>
                    </a:prstGeom>
                  </pic:spPr>
                </pic:pic>
              </a:graphicData>
            </a:graphic>
          </wp:inline>
        </w:drawing>
      </w:r>
    </w:p>
    <w:p w14:paraId="264CBB66" w14:textId="0E697720" w:rsidR="00845AF7" w:rsidRPr="00845AF7" w:rsidRDefault="00845AF7" w:rsidP="00845AF7">
      <w:pPr>
        <w:pStyle w:val="Titulek"/>
        <w:jc w:val="center"/>
        <w:rPr>
          <w:b w:val="0"/>
          <w:bCs w:val="0"/>
          <w:i/>
          <w:iCs/>
          <w:sz w:val="24"/>
          <w:szCs w:val="24"/>
        </w:rPr>
      </w:pPr>
      <w:bookmarkStart w:id="77" w:name="_Toc133191057"/>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442D">
        <w:rPr>
          <w:b w:val="0"/>
          <w:bCs w:val="0"/>
          <w:i/>
          <w:iCs/>
          <w:noProof/>
          <w:sz w:val="24"/>
          <w:szCs w:val="24"/>
        </w:rPr>
        <w:t>9</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V</w:t>
      </w:r>
      <w:r w:rsidRPr="00845AF7">
        <w:rPr>
          <w:b w:val="0"/>
          <w:bCs w:val="0"/>
          <w:i/>
          <w:iCs/>
          <w:sz w:val="24"/>
          <w:szCs w:val="24"/>
        </w:rPr>
        <w:t>ytváření projektu</w:t>
      </w:r>
      <w:bookmarkEnd w:id="77"/>
    </w:p>
    <w:p w14:paraId="793996A9" w14:textId="56137361" w:rsidR="00845AF7" w:rsidRDefault="002902D1" w:rsidP="00845AF7">
      <w:pPr>
        <w:pStyle w:val="normlntext"/>
        <w:keepNext/>
      </w:pPr>
      <w:r w:rsidRPr="002902D1">
        <w:rPr>
          <w:noProof/>
        </w:rPr>
        <w:drawing>
          <wp:inline distT="0" distB="0" distL="0" distR="0" wp14:anchorId="3F7EC23F" wp14:editId="503D2DD0">
            <wp:extent cx="5579745" cy="3246755"/>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46755"/>
                    </a:xfrm>
                    <a:prstGeom prst="rect">
                      <a:avLst/>
                    </a:prstGeom>
                  </pic:spPr>
                </pic:pic>
              </a:graphicData>
            </a:graphic>
          </wp:inline>
        </w:drawing>
      </w:r>
    </w:p>
    <w:p w14:paraId="521A8288" w14:textId="53C325FE" w:rsidR="007D4275" w:rsidRPr="00845AF7" w:rsidRDefault="00845AF7" w:rsidP="00845AF7">
      <w:pPr>
        <w:pStyle w:val="Titulek"/>
        <w:jc w:val="center"/>
        <w:rPr>
          <w:b w:val="0"/>
          <w:bCs w:val="0"/>
          <w:i/>
          <w:iCs/>
          <w:sz w:val="24"/>
          <w:szCs w:val="24"/>
        </w:rPr>
      </w:pPr>
      <w:bookmarkStart w:id="78" w:name="_Toc133191058"/>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442D">
        <w:rPr>
          <w:b w:val="0"/>
          <w:bCs w:val="0"/>
          <w:i/>
          <w:iCs/>
          <w:noProof/>
          <w:sz w:val="24"/>
          <w:szCs w:val="24"/>
        </w:rPr>
        <w:t>10</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D</w:t>
      </w:r>
      <w:r w:rsidRPr="00845AF7">
        <w:rPr>
          <w:b w:val="0"/>
          <w:bCs w:val="0"/>
          <w:i/>
          <w:iCs/>
          <w:sz w:val="24"/>
          <w:szCs w:val="24"/>
        </w:rPr>
        <w:t>ialog dotazující na jméno a umístění projektu</w:t>
      </w:r>
      <w:bookmarkEnd w:id="78"/>
    </w:p>
    <w:p w14:paraId="65EA2083" w14:textId="77777777" w:rsidR="007D4275" w:rsidRPr="00444B70" w:rsidRDefault="007D4275" w:rsidP="00444B70"/>
    <w:p w14:paraId="67CFD388" w14:textId="103CF621" w:rsidR="001F5205" w:rsidRDefault="004B5DE2" w:rsidP="001F5205">
      <w:pPr>
        <w:pStyle w:val="NadpisB"/>
      </w:pPr>
      <w:bookmarkStart w:id="79" w:name="_Toc133191033"/>
      <w:r>
        <w:t>Správa</w:t>
      </w:r>
      <w:r w:rsidR="001F5205">
        <w:t xml:space="preserve"> projektů</w:t>
      </w:r>
      <w:bookmarkEnd w:id="79"/>
    </w:p>
    <w:p w14:paraId="254BAD27" w14:textId="048714F2"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w:t>
      </w:r>
      <w:r w:rsidR="00AA3DEB">
        <w:t> </w:t>
      </w:r>
      <w:r w:rsidR="00153E82">
        <w:t>stisknutí tlačítka „Load Project“. Uživatel musí pouze označit umístění v počítači. Uživatel může projekt odstranit z počítače prostřednictvím tlačítka „Delete project“ a</w:t>
      </w:r>
      <w:r w:rsidR="00AA3DEB">
        <w:t> </w:t>
      </w:r>
      <w:r w:rsidR="00153E82">
        <w:t xml:space="preserve">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80" w:name="_Toc133191034"/>
      <w:r>
        <w:t>Ukázka</w:t>
      </w:r>
      <w:r w:rsidR="002F77F2">
        <w:t xml:space="preserve"> zobrazení projektu</w:t>
      </w:r>
      <w:bookmarkEnd w:id="80"/>
    </w:p>
    <w:p w14:paraId="4DC535A4" w14:textId="51CF28D0" w:rsidR="00397BAB" w:rsidRPr="00397BAB" w:rsidRDefault="00397BAB" w:rsidP="00397BAB">
      <w:pPr>
        <w:pStyle w:val="normlntext"/>
      </w:pPr>
      <w:r>
        <w:t>Napravo od menu se nachází seznam s projekty, kde lze vidět i nov</w:t>
      </w:r>
      <w:r w:rsidR="009E5EB5">
        <w:t>ě</w:t>
      </w:r>
      <w:r>
        <w:t xml:space="preserve"> vytvořený projekt. Po</w:t>
      </w:r>
      <w:r w:rsidR="00EF7F17">
        <w:t> </w:t>
      </w:r>
      <w:r>
        <w:t>zvolení tohoto projektu se zobrazí stejný formulář jako pro vytváření nového projektu. Zde jde upravovat parametry projektu</w:t>
      </w:r>
      <w:r w:rsidR="00BD150B">
        <w:t>, které se následně ukládá tlačítkem „Save changes in the project“</w:t>
      </w:r>
      <w:r>
        <w:t xml:space="preserve"> anebo spustit simulaci zálohování.</w:t>
      </w:r>
    </w:p>
    <w:p w14:paraId="5A1391A8" w14:textId="397109CE" w:rsidR="00845AF7" w:rsidRDefault="00BD150B" w:rsidP="00845AF7">
      <w:pPr>
        <w:pStyle w:val="normlntext"/>
        <w:keepNext/>
      </w:pPr>
      <w:r w:rsidRPr="00BD150B">
        <w:rPr>
          <w:noProof/>
        </w:rPr>
        <w:drawing>
          <wp:inline distT="0" distB="0" distL="0" distR="0" wp14:anchorId="4091ECF7" wp14:editId="129968A7">
            <wp:extent cx="5579745" cy="3253740"/>
            <wp:effectExtent l="0" t="0" r="1905" b="3810"/>
            <wp:docPr id="20" name="Obrázek 2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10;&#10;Popis byl vytvořen automaticky"/>
                    <pic:cNvPicPr/>
                  </pic:nvPicPr>
                  <pic:blipFill>
                    <a:blip r:embed="rId31"/>
                    <a:stretch>
                      <a:fillRect/>
                    </a:stretch>
                  </pic:blipFill>
                  <pic:spPr>
                    <a:xfrm>
                      <a:off x="0" y="0"/>
                      <a:ext cx="5579745" cy="3253740"/>
                    </a:xfrm>
                    <a:prstGeom prst="rect">
                      <a:avLst/>
                    </a:prstGeom>
                  </pic:spPr>
                </pic:pic>
              </a:graphicData>
            </a:graphic>
          </wp:inline>
        </w:drawing>
      </w:r>
    </w:p>
    <w:p w14:paraId="2265C658" w14:textId="18053793" w:rsidR="00397BAB" w:rsidRPr="005B7DCF" w:rsidRDefault="00845AF7" w:rsidP="005B7DCF">
      <w:pPr>
        <w:pStyle w:val="Titulek"/>
        <w:jc w:val="center"/>
        <w:rPr>
          <w:b w:val="0"/>
          <w:bCs w:val="0"/>
          <w:i/>
          <w:iCs/>
          <w:sz w:val="24"/>
          <w:szCs w:val="24"/>
        </w:rPr>
      </w:pPr>
      <w:bookmarkStart w:id="81" w:name="_Toc133191059"/>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11</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obrazení projektu</w:t>
      </w:r>
      <w:bookmarkEnd w:id="81"/>
    </w:p>
    <w:p w14:paraId="755ADD55" w14:textId="335AB123" w:rsidR="004B5DE2" w:rsidRDefault="004B5DE2" w:rsidP="004B5DE2">
      <w:pPr>
        <w:pStyle w:val="NadpisB"/>
      </w:pPr>
      <w:bookmarkStart w:id="82" w:name="_Toc133191035"/>
      <w:r>
        <w:lastRenderedPageBreak/>
        <w:t>Simulace zálohování</w:t>
      </w:r>
      <w:bookmarkEnd w:id="82"/>
    </w:p>
    <w:p w14:paraId="05D815E0" w14:textId="372B17FD" w:rsidR="00665CB0" w:rsidRDefault="004B5DE2" w:rsidP="00057330">
      <w:pPr>
        <w:pStyle w:val="normlntext"/>
      </w:pPr>
      <w:r>
        <w:t xml:space="preserve">Spustit simulaci zálohování je možné po </w:t>
      </w:r>
      <w:r w:rsidR="008D5946">
        <w:t>vybrání</w:t>
      </w:r>
      <w:r>
        <w:t xml:space="preserve"> projektu, kter</w:t>
      </w:r>
      <w:r w:rsidR="008D5946">
        <w:t>ý</w:t>
      </w:r>
      <w:r>
        <w:t xml:space="preserve"> byl popsán v předešlé </w:t>
      </w:r>
      <w:r w:rsidR="00372630">
        <w:t>sekci</w:t>
      </w:r>
      <w:r>
        <w:t xml:space="preserve">. </w:t>
      </w:r>
      <w:r w:rsidR="008D5946">
        <w:t>Simulace zálohování umožňuje zobrazit soubory, které budou zálohovány</w:t>
      </w:r>
      <w:r>
        <w:t>.</w:t>
      </w:r>
    </w:p>
    <w:p w14:paraId="07C78B25" w14:textId="46BB2328" w:rsidR="00665CB0" w:rsidRDefault="00665CB0" w:rsidP="00665CB0">
      <w:pPr>
        <w:pStyle w:val="NadpisC"/>
      </w:pPr>
      <w:bookmarkStart w:id="83" w:name="_Toc133191036"/>
      <w:r>
        <w:t>Ukázka</w:t>
      </w:r>
      <w:r w:rsidR="002F77F2">
        <w:t xml:space="preserve"> simulace</w:t>
      </w:r>
      <w:bookmarkEnd w:id="83"/>
    </w:p>
    <w:p w14:paraId="7FC4A2B3" w14:textId="3A753FF9" w:rsidR="00665CB0" w:rsidRPr="00665CB0" w:rsidRDefault="00665CB0" w:rsidP="00665CB0">
      <w:pPr>
        <w:pStyle w:val="normlntext"/>
      </w:pPr>
      <w:r>
        <w:t>Ukázka</w:t>
      </w:r>
      <w:r w:rsidR="008D5946">
        <w:t xml:space="preserve"> simulace</w:t>
      </w:r>
      <w:r w:rsidR="00381892">
        <w:t xml:space="preserve"> podle výše vytvořeného projektu</w:t>
      </w:r>
      <w:r>
        <w:t xml:space="preserve"> ukazuje, že soubory </w:t>
      </w:r>
      <w:r w:rsidR="008D5946">
        <w:t>v adresáři</w:t>
      </w:r>
      <w:r>
        <w:t xml:space="preserve"> /bin/Debug se </w:t>
      </w:r>
      <w:r w:rsidR="00381892">
        <w:t xml:space="preserve">nebudou </w:t>
      </w:r>
      <w:r>
        <w:t>zálohovat</w:t>
      </w:r>
      <w:r w:rsidR="00381892">
        <w:t>. Ostatní soubory jsou určeny</w:t>
      </w:r>
      <w:r w:rsidR="00BD150B">
        <w:t xml:space="preserve"> </w:t>
      </w:r>
      <w:r w:rsidR="00381892">
        <w:t xml:space="preserve">k zálohování. </w:t>
      </w:r>
      <w:r w:rsidR="00397BAB">
        <w:t>Níže</w:t>
      </w:r>
      <w:r w:rsidR="00EF7F17">
        <w:t> </w:t>
      </w:r>
      <w:r w:rsidR="00397BAB">
        <w:t>pod</w:t>
      </w:r>
      <w:r w:rsidR="00EF7F17">
        <w:t> </w:t>
      </w:r>
      <w:r w:rsidR="00397BAB">
        <w:t>výpisem souborů</w:t>
      </w:r>
      <w:r w:rsidR="00372630">
        <w:t xml:space="preserve"> pro označený adresář je vidět </w:t>
      </w:r>
      <w:r w:rsidR="00967936">
        <w:t>seznam</w:t>
      </w:r>
      <w:r w:rsidR="00372630">
        <w:t>, kter</w:t>
      </w:r>
      <w:r w:rsidR="00967936">
        <w:t>ý</w:t>
      </w:r>
      <w:r w:rsidR="00372630">
        <w:t xml:space="preserve"> zobrazuje stav filtrů, teda zdali filtr je přijat nebo odmítnut, pro zvolený soubor</w:t>
      </w:r>
      <w:r w:rsidR="00397BAB">
        <w:t>.</w:t>
      </w:r>
      <w:r w:rsidR="00BD150B">
        <w:t xml:space="preserve"> Dále se zde nachází legenda, vysvětlující </w:t>
      </w:r>
      <w:r w:rsidR="00FC5314">
        <w:t>barevné označení</w:t>
      </w:r>
      <w:r w:rsidR="00BD150B">
        <w:t xml:space="preserve"> složek a souborů.</w:t>
      </w:r>
    </w:p>
    <w:p w14:paraId="563FEC93" w14:textId="3FDBE2D8" w:rsidR="00845AF7" w:rsidRDefault="00BD150B" w:rsidP="00845AF7">
      <w:pPr>
        <w:pStyle w:val="normlntext"/>
        <w:keepNext/>
      </w:pPr>
      <w:r w:rsidRPr="00BD150B">
        <w:rPr>
          <w:noProof/>
        </w:rPr>
        <w:drawing>
          <wp:inline distT="0" distB="0" distL="0" distR="0" wp14:anchorId="719A4C89" wp14:editId="3FB4ECAC">
            <wp:extent cx="5579745" cy="3086100"/>
            <wp:effectExtent l="0" t="0" r="1905" b="0"/>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32"/>
                    <a:stretch>
                      <a:fillRect/>
                    </a:stretch>
                  </pic:blipFill>
                  <pic:spPr>
                    <a:xfrm>
                      <a:off x="0" y="0"/>
                      <a:ext cx="5579745" cy="3086100"/>
                    </a:xfrm>
                    <a:prstGeom prst="rect">
                      <a:avLst/>
                    </a:prstGeom>
                  </pic:spPr>
                </pic:pic>
              </a:graphicData>
            </a:graphic>
          </wp:inline>
        </w:drawing>
      </w:r>
    </w:p>
    <w:p w14:paraId="2361EB72" w14:textId="5A9E4348" w:rsidR="008F2906" w:rsidRPr="005B7DCF" w:rsidRDefault="00845AF7" w:rsidP="005B7DCF">
      <w:pPr>
        <w:pStyle w:val="Titulek"/>
        <w:jc w:val="center"/>
        <w:rPr>
          <w:b w:val="0"/>
          <w:bCs w:val="0"/>
          <w:i/>
          <w:iCs/>
          <w:sz w:val="24"/>
          <w:szCs w:val="24"/>
        </w:rPr>
      </w:pPr>
      <w:bookmarkStart w:id="84" w:name="_Toc133191060"/>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12</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U</w:t>
      </w:r>
      <w:r w:rsidRPr="005B7DCF">
        <w:rPr>
          <w:b w:val="0"/>
          <w:bCs w:val="0"/>
          <w:i/>
          <w:iCs/>
          <w:sz w:val="24"/>
          <w:szCs w:val="24"/>
        </w:rPr>
        <w:t>kázka simulace</w:t>
      </w:r>
      <w:bookmarkEnd w:id="84"/>
    </w:p>
    <w:p w14:paraId="388E88CA" w14:textId="695BD289" w:rsidR="00936499" w:rsidRDefault="00936499" w:rsidP="00936499">
      <w:pPr>
        <w:pStyle w:val="NadpisB"/>
      </w:pPr>
      <w:bookmarkStart w:id="85" w:name="_Toc133191037"/>
      <w:r>
        <w:t>Zálohování</w:t>
      </w:r>
      <w:bookmarkEnd w:id="85"/>
    </w:p>
    <w:p w14:paraId="02A8C2FE" w14:textId="14BB5543" w:rsidR="00936499" w:rsidRDefault="00936499" w:rsidP="00057330">
      <w:pPr>
        <w:pStyle w:val="normlntext"/>
      </w:pPr>
      <w:r>
        <w:t xml:space="preserve">Pokud uživatel </w:t>
      </w:r>
      <w:r w:rsidR="008D5946">
        <w:t>je spokojen</w:t>
      </w:r>
      <w:r>
        <w:t xml:space="preserve">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86" w:name="_Toc133191038"/>
      <w:r>
        <w:lastRenderedPageBreak/>
        <w:t>Ukázka</w:t>
      </w:r>
      <w:r w:rsidR="002F77F2">
        <w:t xml:space="preserve"> zálohování</w:t>
      </w:r>
      <w:bookmarkEnd w:id="86"/>
    </w:p>
    <w:p w14:paraId="0C4F8C01" w14:textId="32BC2D48" w:rsidR="00381892" w:rsidRDefault="00381892" w:rsidP="00381892">
      <w:pPr>
        <w:pStyle w:val="normlntext"/>
      </w:pPr>
      <w:r>
        <w:t xml:space="preserve">Po stisknutí tlačítka „Backup“ v simulaci zálohování se provede záloha a zobrazí se výsledek zálohování. Na obrázku </w:t>
      </w:r>
      <w:r w:rsidR="009E5EB5">
        <w:t>1</w:t>
      </w:r>
      <w:r w:rsidR="001F110A">
        <w:t>3</w:t>
      </w:r>
      <w:r w:rsidR="009E5EB5">
        <w:t xml:space="preserve"> </w:t>
      </w:r>
      <w:r>
        <w:t>lze vidět, že ostatní soubory byly úspěšně zálohovány. Červen</w:t>
      </w:r>
      <w:r w:rsidR="00151200">
        <w:t>ý</w:t>
      </w:r>
      <w:r>
        <w:t xml:space="preserve"> ukazatel pro </w:t>
      </w:r>
      <w:r w:rsidR="008D5946">
        <w:t>adresář</w:t>
      </w:r>
      <w:r>
        <w:t xml:space="preserve"> Debug </w:t>
      </w:r>
      <w:r w:rsidR="00151200">
        <w:t>ukazuje</w:t>
      </w:r>
      <w:r>
        <w:t>, ž</w:t>
      </w:r>
      <w:r w:rsidR="00151200">
        <w:t>e</w:t>
      </w:r>
      <w:r w:rsidR="009E5EB5">
        <w:t xml:space="preserve"> soubory v</w:t>
      </w:r>
      <w:r w:rsidR="00BD150B">
        <w:t> tomto adresáři</w:t>
      </w:r>
      <w:r w:rsidR="00151200">
        <w:t xml:space="preserve"> nebyl</w:t>
      </w:r>
      <w:r w:rsidR="009E5EB5">
        <w:t>y</w:t>
      </w:r>
      <w:r w:rsidR="00151200">
        <w:t xml:space="preserve"> zálohován</w:t>
      </w:r>
      <w:r w:rsidR="009E5EB5">
        <w:t>y</w:t>
      </w:r>
      <w:r w:rsidR="00151200">
        <w:t>.</w:t>
      </w:r>
      <w:r w:rsidR="00BD150B">
        <w:t xml:space="preserve"> Legenda umístěna vpravo dole vysvětluje </w:t>
      </w:r>
      <w:r w:rsidR="00FC5314">
        <w:t>barevné označení</w:t>
      </w:r>
      <w:r w:rsidR="00BD150B">
        <w:t xml:space="preserve"> složek a souborů.</w:t>
      </w:r>
    </w:p>
    <w:p w14:paraId="6D7AAA56" w14:textId="4840A3FD" w:rsidR="00845AF7" w:rsidRDefault="00BD150B" w:rsidP="00845AF7">
      <w:pPr>
        <w:pStyle w:val="normlntext"/>
        <w:keepNext/>
      </w:pPr>
      <w:r w:rsidRPr="00BD150B">
        <w:rPr>
          <w:noProof/>
        </w:rPr>
        <w:drawing>
          <wp:inline distT="0" distB="0" distL="0" distR="0" wp14:anchorId="72DFF979" wp14:editId="3CAB6211">
            <wp:extent cx="5579745" cy="3341370"/>
            <wp:effectExtent l="0" t="0" r="1905"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33"/>
                    <a:stretch>
                      <a:fillRect/>
                    </a:stretch>
                  </pic:blipFill>
                  <pic:spPr>
                    <a:xfrm>
                      <a:off x="0" y="0"/>
                      <a:ext cx="5579745" cy="3341370"/>
                    </a:xfrm>
                    <a:prstGeom prst="rect">
                      <a:avLst/>
                    </a:prstGeom>
                  </pic:spPr>
                </pic:pic>
              </a:graphicData>
            </a:graphic>
          </wp:inline>
        </w:drawing>
      </w:r>
    </w:p>
    <w:p w14:paraId="4DE6F90E" w14:textId="1CD40CDF" w:rsidR="00381892" w:rsidRPr="005B7DCF" w:rsidRDefault="00845AF7" w:rsidP="005B7DCF">
      <w:pPr>
        <w:pStyle w:val="Titulek"/>
        <w:jc w:val="center"/>
        <w:rPr>
          <w:b w:val="0"/>
          <w:bCs w:val="0"/>
          <w:i/>
          <w:iCs/>
          <w:sz w:val="24"/>
          <w:szCs w:val="24"/>
        </w:rPr>
      </w:pPr>
      <w:bookmarkStart w:id="87" w:name="_Toc133191061"/>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13</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zálohování</w:t>
      </w:r>
      <w:bookmarkEnd w:id="87"/>
    </w:p>
    <w:p w14:paraId="4F08D5ED" w14:textId="09C99EF0" w:rsidR="001F5205" w:rsidRDefault="001F5205" w:rsidP="001F5205">
      <w:pPr>
        <w:pStyle w:val="NadpisB"/>
      </w:pPr>
      <w:bookmarkStart w:id="88" w:name="_Toc133191039"/>
      <w:r>
        <w:t>Obnovování</w:t>
      </w:r>
      <w:bookmarkEnd w:id="88"/>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69EA9040" w:rsidR="004C22D7" w:rsidRDefault="004C22D7" w:rsidP="00057330">
      <w:pPr>
        <w:pStyle w:val="normlntext"/>
        <w:numPr>
          <w:ilvl w:val="0"/>
          <w:numId w:val="38"/>
        </w:numPr>
      </w:pPr>
      <w:r>
        <w:t>zdrojový adresář</w:t>
      </w:r>
      <w:r w:rsidR="002B5120">
        <w:t>,</w:t>
      </w:r>
      <w:r>
        <w:t xml:space="preserve"> </w:t>
      </w:r>
    </w:p>
    <w:p w14:paraId="26AE0B43" w14:textId="66ACE3C7" w:rsidR="004C22D7" w:rsidRDefault="004C22D7" w:rsidP="00057330">
      <w:pPr>
        <w:pStyle w:val="normlntext"/>
        <w:numPr>
          <w:ilvl w:val="0"/>
          <w:numId w:val="38"/>
        </w:numPr>
      </w:pPr>
      <w:r>
        <w:t>cílový adresář</w:t>
      </w:r>
      <w:r w:rsidR="002B5120">
        <w:t>,</w:t>
      </w:r>
    </w:p>
    <w:p w14:paraId="2103CF20" w14:textId="11AB4527" w:rsidR="001F5205" w:rsidRDefault="004C22D7" w:rsidP="00057330">
      <w:pPr>
        <w:pStyle w:val="normlntext"/>
        <w:numPr>
          <w:ilvl w:val="0"/>
          <w:numId w:val="38"/>
        </w:numPr>
      </w:pPr>
      <w:r>
        <w:t xml:space="preserve">maximální </w:t>
      </w:r>
      <w:r w:rsidR="002B5120">
        <w:t xml:space="preserve">stáří </w:t>
      </w:r>
      <w:r>
        <w:t>zálohovaného souboru</w:t>
      </w:r>
      <w:r w:rsidR="002B5120">
        <w:t>,</w:t>
      </w:r>
    </w:p>
    <w:p w14:paraId="69C29E1B" w14:textId="7288A64F" w:rsidR="004C22D7" w:rsidRDefault="004C22D7" w:rsidP="00057330">
      <w:pPr>
        <w:pStyle w:val="normlntext"/>
        <w:numPr>
          <w:ilvl w:val="0"/>
          <w:numId w:val="38"/>
        </w:numPr>
      </w:pPr>
      <w:r>
        <w:t>konkrétní soubory</w:t>
      </w:r>
      <w:r w:rsidR="006E0F23">
        <w:t>, které mají být obnoveny</w:t>
      </w:r>
      <w:r w:rsidR="002B5120">
        <w:t>.</w:t>
      </w:r>
    </w:p>
    <w:p w14:paraId="502149A1" w14:textId="35397773" w:rsidR="006E0F23" w:rsidRDefault="006E0F23" w:rsidP="00057330">
      <w:pPr>
        <w:pStyle w:val="normlntext"/>
      </w:pPr>
      <w:r>
        <w:lastRenderedPageBreak/>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r w:rsidR="00FC5314">
        <w:t xml:space="preserve"> Vpravo dole na obrázku 15 je zobrazena legenda, vysvětlující barevné označení složek a souborů.</w:t>
      </w:r>
    </w:p>
    <w:p w14:paraId="4587C839" w14:textId="3665F43E" w:rsidR="00397BAB" w:rsidRDefault="00397BAB" w:rsidP="00397BAB">
      <w:pPr>
        <w:pStyle w:val="NadpisC"/>
      </w:pPr>
      <w:bookmarkStart w:id="89" w:name="_Toc133191040"/>
      <w:r>
        <w:t>Ukázka</w:t>
      </w:r>
      <w:r w:rsidR="002F77F2">
        <w:t xml:space="preserve"> obnovování</w:t>
      </w:r>
      <w:bookmarkEnd w:id="89"/>
    </w:p>
    <w:p w14:paraId="789F0ECC" w14:textId="0A9B8157" w:rsidR="00F47181" w:rsidRPr="00F47181" w:rsidRDefault="00F47181" w:rsidP="00F47181">
      <w:pPr>
        <w:pStyle w:val="normlntext"/>
      </w:pPr>
      <w:r>
        <w:t>Demonstrace obnovování souborů, konkrétně výše zálohovaného projektu zpátky do</w:t>
      </w:r>
      <w:r w:rsidR="00EF7F17">
        <w:t> </w:t>
      </w:r>
      <w:r>
        <w:t>adresáře, jehož obsah byl pro demonstraci předem smazán.</w:t>
      </w:r>
      <w:r w:rsidR="002B5120">
        <w:t xml:space="preserve"> Pro tuto demonstraci se obnoví všechny soubory. Toho se dá dosáhnout zaškrtnutím hlavní složky BP_Zaloha.</w:t>
      </w:r>
      <w:r>
        <w:t xml:space="preserve"> Na</w:t>
      </w:r>
      <w:r w:rsidR="001F110A">
        <w:t> </w:t>
      </w:r>
      <w:r>
        <w:t>obrázku</w:t>
      </w:r>
      <w:r w:rsidR="00EF7F17">
        <w:t xml:space="preserve"> </w:t>
      </w:r>
      <w:r w:rsidR="00A074C4">
        <w:t>1</w:t>
      </w:r>
      <w:r w:rsidR="00BD150B">
        <w:t>5</w:t>
      </w:r>
      <w:r>
        <w:t xml:space="preserve"> lze vidět, že soubory byly všechny úspěšně obnoveny.</w:t>
      </w:r>
    </w:p>
    <w:p w14:paraId="7D35E645" w14:textId="0265C761" w:rsidR="005B7DCF" w:rsidRDefault="0095724F" w:rsidP="005B7DCF">
      <w:pPr>
        <w:pStyle w:val="normlntext"/>
        <w:keepNext/>
      </w:pPr>
      <w:r w:rsidRPr="0095724F">
        <w:rPr>
          <w:noProof/>
        </w:rPr>
        <w:drawing>
          <wp:inline distT="0" distB="0" distL="0" distR="0" wp14:anchorId="159E79EE" wp14:editId="0491ECB8">
            <wp:extent cx="5579745" cy="3261995"/>
            <wp:effectExtent l="0" t="0" r="1905" b="0"/>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a:blip r:embed="rId34"/>
                    <a:stretch>
                      <a:fillRect/>
                    </a:stretch>
                  </pic:blipFill>
                  <pic:spPr>
                    <a:xfrm>
                      <a:off x="0" y="0"/>
                      <a:ext cx="5579745" cy="3261995"/>
                    </a:xfrm>
                    <a:prstGeom prst="rect">
                      <a:avLst/>
                    </a:prstGeom>
                  </pic:spPr>
                </pic:pic>
              </a:graphicData>
            </a:graphic>
          </wp:inline>
        </w:drawing>
      </w:r>
    </w:p>
    <w:p w14:paraId="32F4B51A" w14:textId="1C835E13" w:rsidR="00C06DE5" w:rsidRPr="005B7DCF" w:rsidRDefault="005B7DCF" w:rsidP="005B7DCF">
      <w:pPr>
        <w:pStyle w:val="Titulek"/>
        <w:jc w:val="center"/>
        <w:rPr>
          <w:b w:val="0"/>
          <w:bCs w:val="0"/>
          <w:i/>
          <w:iCs/>
          <w:sz w:val="24"/>
          <w:szCs w:val="24"/>
        </w:rPr>
      </w:pPr>
      <w:bookmarkStart w:id="90" w:name="_Toc133191062"/>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14</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adávání parametrů pro obnovování</w:t>
      </w:r>
      <w:bookmarkEnd w:id="90"/>
    </w:p>
    <w:p w14:paraId="6B53A339" w14:textId="32A29561" w:rsidR="005B7DCF" w:rsidRDefault="00FC5314" w:rsidP="005B7DCF">
      <w:pPr>
        <w:pStyle w:val="normlntext"/>
        <w:keepNext/>
      </w:pPr>
      <w:r w:rsidRPr="00FC5314">
        <w:rPr>
          <w:noProof/>
        </w:rPr>
        <w:lastRenderedPageBreak/>
        <w:drawing>
          <wp:inline distT="0" distB="0" distL="0" distR="0" wp14:anchorId="224984E7" wp14:editId="67E67015">
            <wp:extent cx="5579745" cy="3090545"/>
            <wp:effectExtent l="0" t="0" r="1905" b="0"/>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35"/>
                    <a:stretch>
                      <a:fillRect/>
                    </a:stretch>
                  </pic:blipFill>
                  <pic:spPr>
                    <a:xfrm>
                      <a:off x="0" y="0"/>
                      <a:ext cx="5579745" cy="3090545"/>
                    </a:xfrm>
                    <a:prstGeom prst="rect">
                      <a:avLst/>
                    </a:prstGeom>
                  </pic:spPr>
                </pic:pic>
              </a:graphicData>
            </a:graphic>
          </wp:inline>
        </w:drawing>
      </w:r>
    </w:p>
    <w:p w14:paraId="45100510" w14:textId="5927F20A" w:rsidR="00F47181" w:rsidRPr="005B7DCF" w:rsidRDefault="005B7DCF" w:rsidP="005B7DCF">
      <w:pPr>
        <w:pStyle w:val="Titulek"/>
        <w:jc w:val="center"/>
        <w:rPr>
          <w:b w:val="0"/>
          <w:bCs w:val="0"/>
          <w:i/>
          <w:iCs/>
          <w:sz w:val="24"/>
          <w:szCs w:val="24"/>
        </w:rPr>
      </w:pPr>
      <w:bookmarkStart w:id="91" w:name="_Toc133191063"/>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442D">
        <w:rPr>
          <w:b w:val="0"/>
          <w:bCs w:val="0"/>
          <w:i/>
          <w:iCs/>
          <w:noProof/>
          <w:sz w:val="24"/>
          <w:szCs w:val="24"/>
        </w:rPr>
        <w:t>15</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obnovování</w:t>
      </w:r>
      <w:bookmarkEnd w:id="91"/>
    </w:p>
    <w:p w14:paraId="509F2216" w14:textId="77777777" w:rsidR="001F5205" w:rsidRDefault="001F5205" w:rsidP="001F5205">
      <w:pPr>
        <w:pStyle w:val="NadpisB"/>
      </w:pPr>
      <w:bookmarkStart w:id="92" w:name="_Toc133191041"/>
      <w:r>
        <w:t>Shrnutí vytvořeného řešení</w:t>
      </w:r>
      <w:bookmarkEnd w:id="92"/>
    </w:p>
    <w:p w14:paraId="340D8AC8" w14:textId="2916B11E" w:rsidR="00057330" w:rsidRPr="00057330" w:rsidRDefault="00057330" w:rsidP="00057330">
      <w:pPr>
        <w:pStyle w:val="normlntext"/>
      </w:pPr>
      <w:r>
        <w:t xml:space="preserve">Splnění požadavků </w:t>
      </w:r>
      <w:r w:rsidR="001F176C">
        <w:t>zobrazuje</w:t>
      </w:r>
      <w:r>
        <w:t xml:space="preserve"> tabulka, která obsahuje požadavky</w:t>
      </w:r>
      <w:r w:rsidR="00A074C4">
        <w:t xml:space="preserve"> definovanými</w:t>
      </w:r>
      <w:r>
        <w:t xml:space="preserve"> z user-stories.</w:t>
      </w:r>
    </w:p>
    <w:p w14:paraId="28BABBD7" w14:textId="227052A2" w:rsidR="000521B5" w:rsidRPr="000521B5" w:rsidRDefault="000521B5" w:rsidP="000521B5">
      <w:pPr>
        <w:pStyle w:val="Titulek"/>
        <w:keepNext/>
        <w:jc w:val="center"/>
        <w:rPr>
          <w:b w:val="0"/>
          <w:bCs w:val="0"/>
          <w:i/>
          <w:iCs/>
          <w:sz w:val="24"/>
          <w:szCs w:val="24"/>
        </w:rPr>
      </w:pPr>
      <w:bookmarkStart w:id="93" w:name="_Toc133191067"/>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4</w:t>
      </w:r>
      <w:r w:rsidRPr="000521B5">
        <w:rPr>
          <w:b w:val="0"/>
          <w:bCs w:val="0"/>
          <w:i/>
          <w:iCs/>
          <w:sz w:val="24"/>
          <w:szCs w:val="24"/>
        </w:rPr>
        <w:fldChar w:fldCharType="end"/>
      </w:r>
      <w:r w:rsidRPr="003B5941">
        <w:rPr>
          <w:b w:val="0"/>
          <w:bCs w:val="0"/>
          <w:i/>
          <w:iCs/>
          <w:sz w:val="24"/>
          <w:szCs w:val="24"/>
        </w:rPr>
        <w:t xml:space="preserve"> - Shrnutí vytvořeného řešení</w:t>
      </w:r>
      <w:bookmarkEnd w:id="93"/>
      <w:r>
        <w:rPr>
          <w:b w:val="0"/>
          <w:bCs w:val="0"/>
          <w:i/>
          <w:iCs/>
          <w:sz w:val="24"/>
          <w:szCs w:val="24"/>
        </w:rPr>
        <w:t xml:space="preserv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390"/>
        <w:gridCol w:w="4387"/>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4D6714B4" w14:textId="2E89D949" w:rsidR="004C33AA" w:rsidRDefault="00057330" w:rsidP="0034026B">
      <w:pPr>
        <w:pStyle w:val="normlntext"/>
        <w:spacing w:before="120"/>
      </w:pPr>
      <w:r>
        <w:lastRenderedPageBreak/>
        <w:t xml:space="preserve">Aplikace </w:t>
      </w:r>
      <w:r w:rsidR="00331F04">
        <w:t xml:space="preserve">dle specifických požadavků </w:t>
      </w:r>
      <w:r>
        <w:t xml:space="preserve">zákazníka splňuje všechny požadavky, které byly sesbírány z user-stories. </w:t>
      </w:r>
      <w:r w:rsidR="0008345E">
        <w:t>Zákazníkovi vyhovuje uživatelské rozhraní a souhlasí s předáním aplikace.</w:t>
      </w:r>
    </w:p>
    <w:p w14:paraId="345C8E43" w14:textId="76FED757" w:rsidR="004C33AA" w:rsidRDefault="004C33AA" w:rsidP="004C33AA">
      <w:pPr>
        <w:pStyle w:val="NadpisB"/>
      </w:pPr>
      <w:bookmarkStart w:id="94" w:name="_Toc133191042"/>
      <w:r>
        <w:t>Shrnutí metodiky</w:t>
      </w:r>
      <w:bookmarkEnd w:id="94"/>
    </w:p>
    <w:p w14:paraId="29982662" w14:textId="7FCDEFF9" w:rsidR="004C33AA" w:rsidRPr="004C33AA" w:rsidRDefault="004C33AA" w:rsidP="004C33AA">
      <w:pPr>
        <w:pStyle w:val="normlntext"/>
      </w:pPr>
      <w:r>
        <w:t>Metodika byla správně nastavena a umožnila úspěšně vytvořit vlastní řešení zálohovacího nástroje dle specifických požadavků zákazníka.</w:t>
      </w:r>
    </w:p>
    <w:p w14:paraId="30508B21" w14:textId="27745138" w:rsidR="00F16E6F" w:rsidRDefault="0092160D" w:rsidP="004C33AA">
      <w:pPr>
        <w:pStyle w:val="NadpisB"/>
        <w:numPr>
          <w:ilvl w:val="0"/>
          <w:numId w:val="0"/>
        </w:numPr>
      </w:pPr>
      <w:r w:rsidRPr="00666ACD">
        <w:br w:type="page"/>
      </w:r>
      <w:bookmarkStart w:id="95" w:name="_Toc209253218"/>
      <w:bookmarkStart w:id="96" w:name="_Toc209253405"/>
      <w:bookmarkStart w:id="97" w:name="_Toc209321259"/>
      <w:bookmarkStart w:id="98" w:name="_Toc133191043"/>
      <w:r w:rsidRPr="00E52914">
        <w:lastRenderedPageBreak/>
        <w:t>ZÁVĚR</w:t>
      </w:r>
      <w:bookmarkEnd w:id="95"/>
      <w:bookmarkEnd w:id="96"/>
      <w:bookmarkEnd w:id="97"/>
      <w:bookmarkEnd w:id="98"/>
    </w:p>
    <w:p w14:paraId="32C8897B" w14:textId="75CC9E67" w:rsidR="00364A46" w:rsidRDefault="0008345E" w:rsidP="00EC7A75">
      <w:pPr>
        <w:pStyle w:val="normlntext"/>
      </w:pPr>
      <w:r>
        <w:t xml:space="preserve">Cílem bakalářské práce bylo vytvořit vlastní zálohovací nástroj podle specifických požadavků zákazníka. Zákazníkovi nevyhovovaly žádné dostupné aplikace, které jsou </w:t>
      </w:r>
      <w:r w:rsidR="00D27A5C">
        <w:t xml:space="preserve">volně dostupné </w:t>
      </w:r>
      <w:r>
        <w:t>zdarma.</w:t>
      </w:r>
      <w:r w:rsidR="00A67993">
        <w:t xml:space="preserve"> </w:t>
      </w:r>
      <w:r w:rsidR="008D2E17">
        <w:t>Před samotným vývojem aplikace byly určeny uživatelské požadavky na</w:t>
      </w:r>
      <w:r w:rsidR="00EF7F17">
        <w:t> </w:t>
      </w:r>
      <w:r w:rsidR="008D2E17">
        <w:t>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1D7D63B8"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w:t>
      </w:r>
      <w:r w:rsidR="00EF7F17">
        <w:t> </w:t>
      </w:r>
      <w:r w:rsidR="003F4D31">
        <w:t>nakonec popis vytvořeného řešení.</w:t>
      </w:r>
    </w:p>
    <w:p w14:paraId="7AC469A8" w14:textId="657C9556" w:rsidR="00EC7A75" w:rsidRDefault="00364A46" w:rsidP="00EC7A75">
      <w:pPr>
        <w:pStyle w:val="normlntext"/>
      </w:pPr>
      <w:r>
        <w:t>Aplikace je dostupná nejen pro zákazníka na platformě GitHu</w:t>
      </w:r>
      <w:r w:rsidR="00791E38">
        <w:t>b</w:t>
      </w:r>
      <w:r w:rsidR="00EF09D9">
        <w:t xml:space="preserve"> </w:t>
      </w:r>
      <w:r w:rsidR="00EF09D9">
        <w:rPr>
          <w:sz w:val="26"/>
          <w:szCs w:val="26"/>
        </w:rPr>
        <w:t>(</w:t>
      </w:r>
      <w:hyperlink r:id="rId36" w:history="1">
        <w:r w:rsidR="00EF09D9" w:rsidRPr="00EF09D9">
          <w:rPr>
            <w:rStyle w:val="Hypertextovodkaz"/>
          </w:rPr>
          <w:t>https://github.com/XarDasik/BP-zalohovaci_nastroj_Podsednik/releases/tag/Release</w:t>
        </w:r>
      </w:hyperlink>
      <w:r w:rsidR="00EF09D9">
        <w:rPr>
          <w:sz w:val="26"/>
          <w:szCs w:val="26"/>
        </w:rPr>
        <w:t>)</w:t>
      </w:r>
      <w:r>
        <w:t xml:space="preserve">. </w:t>
      </w:r>
      <w:r w:rsidR="00F16E6F">
        <w:t>Pro</w:t>
      </w:r>
      <w:r w:rsidR="005B3616">
        <w:t> </w:t>
      </w:r>
      <w:r w:rsidR="00F16E6F">
        <w:t>pokročilejší využití z</w:t>
      </w:r>
      <w:r>
        <w:t>álohovací</w:t>
      </w:r>
      <w:r w:rsidR="00372630">
        <w:t>ho</w:t>
      </w:r>
      <w:r>
        <w:t xml:space="preserve">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w:t>
      </w:r>
      <w:r w:rsidR="00372630">
        <w:t>e</w:t>
      </w:r>
      <w:r>
        <w:t xml:space="preserv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99" w:name="_Toc209253219"/>
      <w:bookmarkStart w:id="100" w:name="_Toc209253406"/>
      <w:bookmarkStart w:id="101" w:name="_Toc209321260"/>
      <w:bookmarkStart w:id="102" w:name="_Toc133191044"/>
      <w:r w:rsidR="00FE2846" w:rsidRPr="00C411EE">
        <w:lastRenderedPageBreak/>
        <w:t>RESUMÉ</w:t>
      </w:r>
      <w:bookmarkEnd w:id="102"/>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0DDE33F8"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w:t>
      </w:r>
      <w:r w:rsidR="00EF7F17">
        <w:t> </w:t>
      </w:r>
      <w:r>
        <w:t>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1D6A427A" w:rsidR="00FE2846" w:rsidRDefault="00AA435E" w:rsidP="00E52258">
      <w:pPr>
        <w:pStyle w:val="Nadpisy"/>
      </w:pPr>
      <w:r w:rsidRPr="00666ACD">
        <w:br w:type="page"/>
      </w:r>
      <w:bookmarkStart w:id="103" w:name="_Toc133191045"/>
      <w:r w:rsidR="00FE2846" w:rsidRPr="00666ACD">
        <w:lastRenderedPageBreak/>
        <w:t>SUMMARY</w:t>
      </w:r>
      <w:bookmarkEnd w:id="103"/>
    </w:p>
    <w:p w14:paraId="787B9953" w14:textId="77777777" w:rsidR="003D57D4" w:rsidRDefault="003D57D4" w:rsidP="003D57D4">
      <w:pPr>
        <w:pStyle w:val="normlntext"/>
      </w:pPr>
      <w:r w:rsidRPr="003D57D4">
        <w:t>The bachelor thesis deals with the development of a backup tool based on customer</w:t>
      </w:r>
      <w:r>
        <w:t>‘</w:t>
      </w:r>
      <w:r w:rsidRPr="003D57D4">
        <w:t xml:space="preserve">s specific requirements. The thesis is divided into five chapters. The first chapter includes an analysis of the currently available backup tools that are free. The chapter is devoted to the research of older theses that should contribute to the understanding of the topic. </w:t>
      </w:r>
    </w:p>
    <w:p w14:paraId="4910C50E" w14:textId="77777777" w:rsidR="003D57D4" w:rsidRDefault="003D57D4" w:rsidP="003D57D4">
      <w:pPr>
        <w:pStyle w:val="normlntext"/>
      </w:pPr>
      <w:r w:rsidRPr="003D57D4">
        <w:t>The second chapter focuses on the customer</w:t>
      </w:r>
      <w:r>
        <w:t>‘</w:t>
      </w:r>
      <w:r w:rsidRPr="003D57D4">
        <w:t>s requirements, e.g. use of the User Story, Use case, and us</w:t>
      </w:r>
      <w:r>
        <w:t>e case</w:t>
      </w:r>
      <w:r w:rsidRPr="003D57D4">
        <w:t xml:space="preserve"> scenarios. The third chapter discusses the methodology of the thesis, i.e. the processing procedure of the thesis. </w:t>
      </w:r>
    </w:p>
    <w:p w14:paraId="108506E2" w14:textId="38DD8162" w:rsidR="003D57D4" w:rsidRPr="00666ACD" w:rsidRDefault="003D57D4" w:rsidP="003D57D4">
      <w:pPr>
        <w:pStyle w:val="normlntext"/>
      </w:pPr>
      <w:r w:rsidRPr="003D57D4">
        <w:t xml:space="preserve">In the fourth chapter, the thesis deals with the solutions, the author’s procedures, </w:t>
      </w:r>
      <w:r w:rsidRPr="00EF7F17">
        <w:t>and</w:t>
      </w:r>
      <w:r w:rsidR="00EF7F17">
        <w:t> </w:t>
      </w:r>
      <w:r w:rsidRPr="00EF7F17">
        <w:t>the</w:t>
      </w:r>
      <w:r w:rsidR="00EF7F17">
        <w:t> </w:t>
      </w:r>
      <w:r w:rsidRPr="003D57D4">
        <w:t>instruments used during the implementation. The last chapter demonstrates the</w:t>
      </w:r>
      <w:r w:rsidR="00EF7F17">
        <w:t> </w:t>
      </w:r>
      <w:r w:rsidRPr="003D57D4">
        <w:t>created solutions and contains examples with verbal descriptions and snapshots of the created backup tool.</w:t>
      </w:r>
    </w:p>
    <w:p w14:paraId="01742A33" w14:textId="77777777" w:rsidR="00E52258" w:rsidRPr="00666ACD" w:rsidRDefault="00FE2846" w:rsidP="00E52258">
      <w:pPr>
        <w:pStyle w:val="Nadpisy"/>
      </w:pPr>
      <w:r w:rsidRPr="00666ACD">
        <w:br w:type="page"/>
      </w:r>
      <w:bookmarkStart w:id="104" w:name="_Toc133191046"/>
      <w:r w:rsidR="0092160D" w:rsidRPr="00666ACD">
        <w:lastRenderedPageBreak/>
        <w:t>SEZNAM POUŽITÉ LITERATURY</w:t>
      </w:r>
      <w:bookmarkEnd w:id="99"/>
      <w:bookmarkEnd w:id="100"/>
      <w:bookmarkEnd w:id="101"/>
      <w:bookmarkEnd w:id="104"/>
    </w:p>
    <w:p w14:paraId="610D7D24" w14:textId="0752E2BC" w:rsidR="008436BE" w:rsidRPr="00931A11" w:rsidRDefault="000D7324" w:rsidP="000D7324">
      <w:pPr>
        <w:spacing w:after="240"/>
        <w:ind w:left="357"/>
        <w:jc w:val="both"/>
        <w:rPr>
          <w:rFonts w:ascii="Times New Roman" w:hAnsi="Times New Roman"/>
        </w:rPr>
      </w:pPr>
      <w:r>
        <w:rPr>
          <w:rFonts w:ascii="Times New Roman" w:hAnsi="Times New Roman"/>
        </w:rPr>
        <w:t xml:space="preserve">[1] </w:t>
      </w:r>
      <w:r w:rsidR="008436BE" w:rsidRPr="00931A11">
        <w:rPr>
          <w:rFonts w:ascii="Times New Roman" w:hAnsi="Times New Roman"/>
        </w:rPr>
        <w:t xml:space="preserve">MACHÁŇ, Michal. Zálohování dat [online]. Praha, 2012 [cit. 2021-11-14]. Dostupné z: https://theses.cz/id/zr5uqp/. Diplomová práce. </w:t>
      </w:r>
    </w:p>
    <w:p w14:paraId="5D86C823" w14:textId="26B19FF9" w:rsidR="008436BE" w:rsidRPr="00931A11" w:rsidRDefault="000D7324" w:rsidP="000D7324">
      <w:pPr>
        <w:spacing w:after="240"/>
        <w:ind w:left="357"/>
        <w:jc w:val="both"/>
        <w:rPr>
          <w:rFonts w:ascii="Times New Roman" w:hAnsi="Times New Roman"/>
        </w:rPr>
      </w:pPr>
      <w:r>
        <w:rPr>
          <w:rFonts w:ascii="Times New Roman" w:hAnsi="Times New Roman"/>
        </w:rPr>
        <w:t xml:space="preserve">[2] </w:t>
      </w:r>
      <w:r w:rsidR="008436BE" w:rsidRPr="00931A11">
        <w:rPr>
          <w:rFonts w:ascii="Times New Roman" w:hAnsi="Times New Roman"/>
        </w:rPr>
        <w:t>NĚMEC, Petr. Problematika dostupnosti a zálohy dat v domácí síti [online]. Hradec Králové, 2014. Bakalářská práce. Univerzita Hradec Králové, Fakulta informatiky a managementu.</w:t>
      </w:r>
    </w:p>
    <w:p w14:paraId="16B8BC70" w14:textId="40BA9A8E" w:rsidR="008436BE" w:rsidRPr="00931A11" w:rsidRDefault="000D7324" w:rsidP="000D7324">
      <w:pPr>
        <w:spacing w:after="240"/>
        <w:ind w:left="357"/>
        <w:jc w:val="both"/>
        <w:rPr>
          <w:rFonts w:ascii="Times New Roman" w:hAnsi="Times New Roman"/>
        </w:rPr>
      </w:pPr>
      <w:r>
        <w:rPr>
          <w:rFonts w:ascii="Times New Roman" w:hAnsi="Times New Roman"/>
        </w:rPr>
        <w:t xml:space="preserve">[3] </w:t>
      </w:r>
      <w:r w:rsidR="008436BE" w:rsidRPr="00931A11">
        <w:rPr>
          <w:rFonts w:ascii="Times New Roman" w:hAnsi="Times New Roman"/>
        </w:rPr>
        <w:t>HAJNÝ, Karel. Možnosti zálohování. Ostrava, 2017. Bakalářská práce. Ostravská univerzita, Přírodovědecká fakulta, katedra informatiky a počítačů.</w:t>
      </w:r>
    </w:p>
    <w:p w14:paraId="3E4DA961" w14:textId="49AB8FBA" w:rsidR="00931A11" w:rsidRPr="00BB2614" w:rsidRDefault="000D7324" w:rsidP="000D7324">
      <w:pPr>
        <w:spacing w:after="240"/>
        <w:ind w:left="357"/>
        <w:jc w:val="both"/>
        <w:rPr>
          <w:rFonts w:ascii="Times New Roman" w:hAnsi="Times New Roman"/>
        </w:rPr>
      </w:pPr>
      <w:r>
        <w:rPr>
          <w:rFonts w:ascii="Times New Roman" w:hAnsi="Times New Roman"/>
        </w:rPr>
        <w:t xml:space="preserve">[4] </w:t>
      </w:r>
      <w:r w:rsidR="00931A11" w:rsidRPr="00931A11">
        <w:rPr>
          <w:rFonts w:ascii="Times New Roman" w:hAnsi="Times New Roman"/>
          <w:color w:val="212529"/>
          <w:shd w:val="clear" w:color="auto" w:fill="FFFFFF"/>
        </w:rPr>
        <w:t>Use case vs. user story – 1. díl. </w:t>
      </w:r>
      <w:r w:rsidR="00931A11" w:rsidRPr="00931A11">
        <w:rPr>
          <w:rFonts w:ascii="Times New Roman" w:hAnsi="Times New Roman"/>
          <w:i/>
          <w:iCs/>
          <w:color w:val="212529"/>
          <w:shd w:val="clear" w:color="auto" w:fill="FFFFFF"/>
        </w:rPr>
        <w:t>Lbms.cz</w:t>
      </w:r>
      <w:r w:rsidR="00931A11" w:rsidRPr="00931A11">
        <w:rPr>
          <w:rFonts w:ascii="Times New Roman" w:hAnsi="Times New Roman"/>
          <w:color w:val="212529"/>
          <w:shd w:val="clear" w:color="auto" w:fill="FFFFFF"/>
        </w:rPr>
        <w:t xml:space="preserve"> [online]. Praha: LBMS, 2020 [cit. 2023-03-14]. Dostupné z: </w:t>
      </w:r>
      <w:hyperlink r:id="rId37" w:history="1">
        <w:r w:rsidR="00BB2614" w:rsidRPr="003F3567">
          <w:rPr>
            <w:rStyle w:val="Hypertextovodkaz"/>
            <w:rFonts w:ascii="Times New Roman" w:hAnsi="Times New Roman"/>
            <w:shd w:val="clear" w:color="auto" w:fill="FFFFFF"/>
          </w:rPr>
          <w:t>https://www.lbms.cz/use-case-vs-user-story-1-dil/</w:t>
        </w:r>
      </w:hyperlink>
    </w:p>
    <w:p w14:paraId="6EFF3921" w14:textId="280DF99A" w:rsidR="00BB2614" w:rsidRDefault="000D7324" w:rsidP="000D7324">
      <w:pPr>
        <w:spacing w:after="240"/>
        <w:ind w:left="357"/>
        <w:jc w:val="both"/>
        <w:rPr>
          <w:rFonts w:ascii="Times New Roman" w:hAnsi="Times New Roman"/>
        </w:rPr>
      </w:pPr>
      <w:r>
        <w:rPr>
          <w:rFonts w:ascii="Times New Roman" w:hAnsi="Times New Roman"/>
        </w:rPr>
        <w:t xml:space="preserve">[5] </w:t>
      </w:r>
      <w:r w:rsidR="00BB2614" w:rsidRPr="00BB2614">
        <w:rPr>
          <w:rFonts w:ascii="Times New Roman" w:hAnsi="Times New Roman"/>
        </w:rPr>
        <w:t xml:space="preserve">NFR: NEFUNKČNÍ POŽADAVKY [online]. Praha: Kopecký, 2021 [cit. 2023-03-14]. Dostupné z: </w:t>
      </w:r>
      <w:hyperlink r:id="rId38" w:history="1">
        <w:r w:rsidR="00BB2614" w:rsidRPr="003F3567">
          <w:rPr>
            <w:rStyle w:val="Hypertextovodkaz"/>
            <w:rFonts w:ascii="Times New Roman" w:hAnsi="Times New Roman"/>
          </w:rPr>
          <w:t>https://thekomix.cz/blog/nfr-nefunkcni-pozadavky/</w:t>
        </w:r>
      </w:hyperlink>
      <w:r w:rsidR="00BB2614">
        <w:rPr>
          <w:rFonts w:ascii="Times New Roman" w:hAnsi="Times New Roman"/>
        </w:rPr>
        <w:t xml:space="preserve"> </w:t>
      </w:r>
    </w:p>
    <w:p w14:paraId="7309C6C3" w14:textId="338BEB7C" w:rsidR="008D7D06" w:rsidRPr="008D7D06" w:rsidRDefault="000D7324" w:rsidP="000D7324">
      <w:pPr>
        <w:spacing w:after="240"/>
        <w:ind w:left="357"/>
        <w:jc w:val="both"/>
        <w:rPr>
          <w:rFonts w:ascii="Times New Roman" w:hAnsi="Times New Roman"/>
        </w:rPr>
      </w:pPr>
      <w:r>
        <w:rPr>
          <w:rFonts w:ascii="Times New Roman" w:hAnsi="Times New Roman"/>
        </w:rPr>
        <w:t xml:space="preserve">[6] </w:t>
      </w:r>
      <w:r w:rsidR="008D7D06" w:rsidRPr="008D7D06">
        <w:rPr>
          <w:rFonts w:ascii="Times New Roman" w:hAnsi="Times New Roman"/>
          <w:i/>
          <w:iCs/>
          <w:color w:val="212529"/>
          <w:shd w:val="clear" w:color="auto" w:fill="FFFFFF"/>
        </w:rPr>
        <w:t>Trello</w:t>
      </w:r>
      <w:r w:rsidR="008D7D06" w:rsidRPr="008D7D06">
        <w:rPr>
          <w:rFonts w:ascii="Times New Roman" w:hAnsi="Times New Roman"/>
          <w:color w:val="212529"/>
          <w:shd w:val="clear" w:color="auto" w:fill="FFFFFF"/>
        </w:rPr>
        <w:t xml:space="preserve"> [online]. Sydney: Atlassian, c2023 [cit. 2023-03-14]. Dostupné z: </w:t>
      </w:r>
      <w:hyperlink r:id="rId39" w:history="1">
        <w:r w:rsidR="008D7D06" w:rsidRPr="008D7D06">
          <w:rPr>
            <w:rStyle w:val="Hypertextovodkaz"/>
            <w:rFonts w:ascii="Times New Roman" w:hAnsi="Times New Roman"/>
            <w:shd w:val="clear" w:color="auto" w:fill="FFFFFF"/>
          </w:rPr>
          <w:t>https://trello.com/home</w:t>
        </w:r>
      </w:hyperlink>
      <w:r w:rsidR="008D7D06" w:rsidRPr="008D7D06">
        <w:rPr>
          <w:rFonts w:ascii="Times New Roman" w:hAnsi="Times New Roman"/>
          <w:color w:val="212529"/>
          <w:shd w:val="clear" w:color="auto" w:fill="FFFFFF"/>
        </w:rPr>
        <w:t xml:space="preserve"> </w:t>
      </w:r>
    </w:p>
    <w:p w14:paraId="71351F5F" w14:textId="694137CD" w:rsidR="008D7D06" w:rsidRPr="008D7D06" w:rsidRDefault="000D7324" w:rsidP="000D7324">
      <w:pPr>
        <w:spacing w:after="240"/>
        <w:ind w:left="357"/>
        <w:jc w:val="both"/>
        <w:rPr>
          <w:rFonts w:ascii="Times New Roman" w:hAnsi="Times New Roman"/>
        </w:rPr>
      </w:pPr>
      <w:r>
        <w:rPr>
          <w:rFonts w:ascii="Times New Roman" w:hAnsi="Times New Roman"/>
        </w:rPr>
        <w:t xml:space="preserve">[7] </w:t>
      </w:r>
      <w:r w:rsidR="008D7D06" w:rsidRPr="008D7D06">
        <w:rPr>
          <w:rFonts w:ascii="Times New Roman" w:hAnsi="Times New Roman"/>
          <w:i/>
          <w:iCs/>
          <w:color w:val="212529"/>
          <w:shd w:val="clear" w:color="auto" w:fill="FFFFFF"/>
        </w:rPr>
        <w:t>GitHub</w:t>
      </w:r>
      <w:r w:rsidR="008D7D06" w:rsidRPr="008D7D06">
        <w:rPr>
          <w:rFonts w:ascii="Times New Roman" w:hAnsi="Times New Roman"/>
          <w:color w:val="212529"/>
          <w:shd w:val="clear" w:color="auto" w:fill="FFFFFF"/>
        </w:rPr>
        <w:t xml:space="preserve"> [online]. San Francisco: GitHub, c2023 [cit. 2023-02-03]. Dostupné z: </w:t>
      </w:r>
      <w:hyperlink r:id="rId40" w:history="1">
        <w:r w:rsidR="008D7D06" w:rsidRPr="008D7D06">
          <w:rPr>
            <w:rStyle w:val="Hypertextovodkaz"/>
            <w:rFonts w:ascii="Times New Roman" w:hAnsi="Times New Roman"/>
            <w:shd w:val="clear" w:color="auto" w:fill="FFFFFF"/>
          </w:rPr>
          <w:t>https://github.com/</w:t>
        </w:r>
      </w:hyperlink>
      <w:r w:rsidR="008D7D06" w:rsidRPr="008D7D06">
        <w:rPr>
          <w:rFonts w:ascii="Times New Roman" w:hAnsi="Times New Roman"/>
          <w:color w:val="212529"/>
          <w:shd w:val="clear" w:color="auto" w:fill="FFFFFF"/>
        </w:rPr>
        <w:t xml:space="preserve"> </w:t>
      </w:r>
    </w:p>
    <w:p w14:paraId="7B07C15B" w14:textId="49C37378" w:rsidR="008D7D06" w:rsidRPr="000D7324" w:rsidRDefault="000D7324" w:rsidP="000D7324">
      <w:pPr>
        <w:spacing w:after="240"/>
        <w:ind w:left="357"/>
        <w:jc w:val="both"/>
        <w:rPr>
          <w:rFonts w:ascii="Times New Roman" w:hAnsi="Times New Roman"/>
        </w:rPr>
      </w:pPr>
      <w:r>
        <w:rPr>
          <w:rFonts w:ascii="Times New Roman" w:hAnsi="Times New Roman"/>
        </w:rPr>
        <w:t xml:space="preserve">[8] </w:t>
      </w:r>
      <w:r w:rsidR="008D7D06" w:rsidRPr="008D7D06">
        <w:rPr>
          <w:rFonts w:ascii="Times New Roman" w:hAnsi="Times New Roman"/>
          <w:i/>
          <w:iCs/>
          <w:color w:val="212529"/>
          <w:shd w:val="clear" w:color="auto" w:fill="FFFFFF"/>
        </w:rPr>
        <w:t>Microsoft Learn</w:t>
      </w:r>
      <w:r w:rsidR="008D7D06" w:rsidRPr="008D7D06">
        <w:rPr>
          <w:rFonts w:ascii="Times New Roman" w:hAnsi="Times New Roman"/>
          <w:color w:val="212529"/>
          <w:shd w:val="clear" w:color="auto" w:fill="FFFFFF"/>
        </w:rPr>
        <w:t xml:space="preserve"> [online]. Redmond: Microsoft, c2023 [cit. 2023-02-23]. Dostupné z: </w:t>
      </w:r>
      <w:hyperlink r:id="rId41" w:history="1">
        <w:r w:rsidR="008D7D06" w:rsidRPr="008D7D06">
          <w:rPr>
            <w:rStyle w:val="Hypertextovodkaz"/>
            <w:rFonts w:ascii="Times New Roman" w:hAnsi="Times New Roman"/>
            <w:shd w:val="clear" w:color="auto" w:fill="FFFFFF"/>
          </w:rPr>
          <w:t>https://learn.microsoft.com/cs-cz/</w:t>
        </w:r>
      </w:hyperlink>
      <w:r w:rsidR="008D7D06" w:rsidRPr="008D7D06">
        <w:rPr>
          <w:rFonts w:ascii="Times New Roman" w:hAnsi="Times New Roman"/>
          <w:color w:val="212529"/>
          <w:shd w:val="clear" w:color="auto" w:fill="FFFFFF"/>
        </w:rPr>
        <w:t xml:space="preserve"> </w:t>
      </w:r>
    </w:p>
    <w:p w14:paraId="5495B677" w14:textId="0B47E6BE" w:rsidR="000D7324" w:rsidRPr="000D7324" w:rsidRDefault="000D7324" w:rsidP="000D7324">
      <w:pPr>
        <w:spacing w:after="240"/>
        <w:ind w:left="357"/>
        <w:jc w:val="both"/>
        <w:rPr>
          <w:rFonts w:ascii="Times New Roman" w:hAnsi="Times New Roman"/>
        </w:rPr>
      </w:pPr>
      <w:r>
        <w:rPr>
          <w:rFonts w:ascii="Times New Roman" w:hAnsi="Times New Roman"/>
        </w:rPr>
        <w:t xml:space="preserve">[9] </w:t>
      </w:r>
      <w:r w:rsidRPr="000D7324">
        <w:rPr>
          <w:rFonts w:ascii="Times New Roman" w:hAnsi="Times New Roman"/>
          <w:i/>
          <w:iCs/>
          <w:color w:val="212529"/>
          <w:shd w:val="clear" w:color="auto" w:fill="FFFFFF"/>
        </w:rPr>
        <w:t>Stack Overflow</w:t>
      </w:r>
      <w:r w:rsidRPr="000D7324">
        <w:rPr>
          <w:rFonts w:ascii="Times New Roman" w:hAnsi="Times New Roman"/>
          <w:color w:val="212529"/>
          <w:shd w:val="clear" w:color="auto" w:fill="FFFFFF"/>
        </w:rPr>
        <w:t xml:space="preserve"> [online]. New York: Stack Exchange, c2023 [cit. 2023-02-23]. Dostupné z: </w:t>
      </w:r>
      <w:hyperlink r:id="rId42" w:history="1">
        <w:r w:rsidRPr="003F3567">
          <w:rPr>
            <w:rStyle w:val="Hypertextovodkaz"/>
            <w:rFonts w:ascii="Times New Roman" w:hAnsi="Times New Roman"/>
            <w:shd w:val="clear" w:color="auto" w:fill="FFFFFF"/>
          </w:rPr>
          <w:t>https://stackoverflow.com/</w:t>
        </w:r>
      </w:hyperlink>
      <w:r>
        <w:rPr>
          <w:rFonts w:ascii="Times New Roman" w:hAnsi="Times New Roman"/>
          <w:color w:val="212529"/>
          <w:shd w:val="clear" w:color="auto" w:fill="FFFFFF"/>
        </w:rPr>
        <w:t xml:space="preserve"> </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6530C17" w14:textId="77777777" w:rsidTr="00136837">
        <w:tc>
          <w:tcPr>
            <w:tcW w:w="0" w:type="auto"/>
            <w:noWrap/>
          </w:tcPr>
          <w:p w14:paraId="68D8D787" w14:textId="285A1850" w:rsidR="00D70095" w:rsidRPr="00666ACD" w:rsidRDefault="00D70095" w:rsidP="00F02AA4">
            <w:pPr>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105" w:name="_Toc209253221"/>
      <w:bookmarkStart w:id="106" w:name="_Toc209253408"/>
      <w:bookmarkStart w:id="107" w:name="_Toc209321262"/>
      <w:bookmarkStart w:id="108" w:name="_Toc133191047"/>
      <w:r w:rsidRPr="00666ACD">
        <w:lastRenderedPageBreak/>
        <w:t>SEZNAM OBRÁZKŮ</w:t>
      </w:r>
      <w:bookmarkEnd w:id="105"/>
      <w:bookmarkEnd w:id="106"/>
      <w:bookmarkEnd w:id="107"/>
      <w:bookmarkEnd w:id="108"/>
    </w:p>
    <w:p w14:paraId="68B979C0" w14:textId="5A87CE5D" w:rsidR="00FD20DB" w:rsidRDefault="00F110D2">
      <w:pPr>
        <w:pStyle w:val="Seznamobrzk"/>
        <w:tabs>
          <w:tab w:val="right" w:leader="dot" w:pos="8777"/>
        </w:tabs>
        <w:rPr>
          <w:rFonts w:asciiTheme="minorHAnsi" w:eastAsiaTheme="minorEastAsia" w:hAnsiTheme="minorHAnsi" w:cstheme="minorBidi"/>
          <w:noProof/>
          <w:sz w:val="22"/>
          <w:szCs w:val="22"/>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33191049" w:history="1">
        <w:r w:rsidR="00FD20DB" w:rsidRPr="00A4739F">
          <w:rPr>
            <w:rStyle w:val="Hypertextovodkaz"/>
            <w:i/>
            <w:iCs/>
            <w:noProof/>
          </w:rPr>
          <w:t>Obrázek 1: Use case</w:t>
        </w:r>
        <w:r w:rsidR="00FD20DB">
          <w:rPr>
            <w:noProof/>
            <w:webHidden/>
          </w:rPr>
          <w:tab/>
        </w:r>
        <w:r w:rsidR="00FD20DB">
          <w:rPr>
            <w:noProof/>
            <w:webHidden/>
          </w:rPr>
          <w:fldChar w:fldCharType="begin"/>
        </w:r>
        <w:r w:rsidR="00FD20DB">
          <w:rPr>
            <w:noProof/>
            <w:webHidden/>
          </w:rPr>
          <w:instrText xml:space="preserve"> PAGEREF _Toc133191049 \h </w:instrText>
        </w:r>
        <w:r w:rsidR="00FD20DB">
          <w:rPr>
            <w:noProof/>
            <w:webHidden/>
          </w:rPr>
        </w:r>
        <w:r w:rsidR="00FD20DB">
          <w:rPr>
            <w:noProof/>
            <w:webHidden/>
          </w:rPr>
          <w:fldChar w:fldCharType="separate"/>
        </w:r>
        <w:r w:rsidR="00FD20DB">
          <w:rPr>
            <w:noProof/>
            <w:webHidden/>
          </w:rPr>
          <w:t>17</w:t>
        </w:r>
        <w:r w:rsidR="00FD20DB">
          <w:rPr>
            <w:noProof/>
            <w:webHidden/>
          </w:rPr>
          <w:fldChar w:fldCharType="end"/>
        </w:r>
      </w:hyperlink>
    </w:p>
    <w:p w14:paraId="2E809BC9" w14:textId="35697245" w:rsidR="00FD20DB" w:rsidRDefault="00FD20DB">
      <w:pPr>
        <w:pStyle w:val="Seznamobrzk"/>
        <w:tabs>
          <w:tab w:val="right" w:leader="dot" w:pos="8777"/>
        </w:tabs>
        <w:rPr>
          <w:rFonts w:asciiTheme="minorHAnsi" w:eastAsiaTheme="minorEastAsia" w:hAnsiTheme="minorHAnsi" w:cstheme="minorBidi"/>
          <w:noProof/>
          <w:sz w:val="22"/>
          <w:szCs w:val="22"/>
        </w:rPr>
      </w:pPr>
      <w:hyperlink r:id="rId43" w:anchor="_Toc133191050" w:history="1">
        <w:r w:rsidRPr="00A4739F">
          <w:rPr>
            <w:rStyle w:val="Hypertextovodkaz"/>
            <w:i/>
            <w:iCs/>
            <w:noProof/>
          </w:rPr>
          <w:t>Obrázek 2: Diagram metodiky řešení práce</w:t>
        </w:r>
        <w:r>
          <w:rPr>
            <w:noProof/>
            <w:webHidden/>
          </w:rPr>
          <w:tab/>
        </w:r>
        <w:r>
          <w:rPr>
            <w:noProof/>
            <w:webHidden/>
          </w:rPr>
          <w:fldChar w:fldCharType="begin"/>
        </w:r>
        <w:r>
          <w:rPr>
            <w:noProof/>
            <w:webHidden/>
          </w:rPr>
          <w:instrText xml:space="preserve"> PAGEREF _Toc133191050 \h </w:instrText>
        </w:r>
        <w:r>
          <w:rPr>
            <w:noProof/>
            <w:webHidden/>
          </w:rPr>
        </w:r>
        <w:r>
          <w:rPr>
            <w:noProof/>
            <w:webHidden/>
          </w:rPr>
          <w:fldChar w:fldCharType="separate"/>
        </w:r>
        <w:r>
          <w:rPr>
            <w:noProof/>
            <w:webHidden/>
          </w:rPr>
          <w:t>22</w:t>
        </w:r>
        <w:r>
          <w:rPr>
            <w:noProof/>
            <w:webHidden/>
          </w:rPr>
          <w:fldChar w:fldCharType="end"/>
        </w:r>
      </w:hyperlink>
    </w:p>
    <w:p w14:paraId="16E52A1D" w14:textId="1BE6030E"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1" w:history="1">
        <w:r w:rsidRPr="00A4739F">
          <w:rPr>
            <w:rStyle w:val="Hypertextovodkaz"/>
            <w:i/>
            <w:iCs/>
            <w:noProof/>
          </w:rPr>
          <w:t>Obrázek 3: Náhled webové aplikace Trello</w:t>
        </w:r>
        <w:r>
          <w:rPr>
            <w:noProof/>
            <w:webHidden/>
          </w:rPr>
          <w:tab/>
        </w:r>
        <w:r>
          <w:rPr>
            <w:noProof/>
            <w:webHidden/>
          </w:rPr>
          <w:fldChar w:fldCharType="begin"/>
        </w:r>
        <w:r>
          <w:rPr>
            <w:noProof/>
            <w:webHidden/>
          </w:rPr>
          <w:instrText xml:space="preserve"> PAGEREF _Toc133191051 \h </w:instrText>
        </w:r>
        <w:r>
          <w:rPr>
            <w:noProof/>
            <w:webHidden/>
          </w:rPr>
        </w:r>
        <w:r>
          <w:rPr>
            <w:noProof/>
            <w:webHidden/>
          </w:rPr>
          <w:fldChar w:fldCharType="separate"/>
        </w:r>
        <w:r>
          <w:rPr>
            <w:noProof/>
            <w:webHidden/>
          </w:rPr>
          <w:t>24</w:t>
        </w:r>
        <w:r>
          <w:rPr>
            <w:noProof/>
            <w:webHidden/>
          </w:rPr>
          <w:fldChar w:fldCharType="end"/>
        </w:r>
      </w:hyperlink>
    </w:p>
    <w:p w14:paraId="708D67EF" w14:textId="6E488A0D"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2" w:history="1">
        <w:r w:rsidRPr="00A4739F">
          <w:rPr>
            <w:rStyle w:val="Hypertextovodkaz"/>
            <w:i/>
            <w:iCs/>
            <w:noProof/>
          </w:rPr>
          <w:t>Obrázek 4: Class diagram</w:t>
        </w:r>
        <w:r>
          <w:rPr>
            <w:noProof/>
            <w:webHidden/>
          </w:rPr>
          <w:tab/>
        </w:r>
        <w:r>
          <w:rPr>
            <w:noProof/>
            <w:webHidden/>
          </w:rPr>
          <w:fldChar w:fldCharType="begin"/>
        </w:r>
        <w:r>
          <w:rPr>
            <w:noProof/>
            <w:webHidden/>
          </w:rPr>
          <w:instrText xml:space="preserve"> PAGEREF _Toc133191052 \h </w:instrText>
        </w:r>
        <w:r>
          <w:rPr>
            <w:noProof/>
            <w:webHidden/>
          </w:rPr>
        </w:r>
        <w:r>
          <w:rPr>
            <w:noProof/>
            <w:webHidden/>
          </w:rPr>
          <w:fldChar w:fldCharType="separate"/>
        </w:r>
        <w:r>
          <w:rPr>
            <w:noProof/>
            <w:webHidden/>
          </w:rPr>
          <w:t>26</w:t>
        </w:r>
        <w:r>
          <w:rPr>
            <w:noProof/>
            <w:webHidden/>
          </w:rPr>
          <w:fldChar w:fldCharType="end"/>
        </w:r>
      </w:hyperlink>
    </w:p>
    <w:p w14:paraId="7BD92E03" w14:textId="115E2C65"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3" w:history="1">
        <w:r w:rsidRPr="00A4739F">
          <w:rPr>
            <w:rStyle w:val="Hypertextovodkaz"/>
            <w:rFonts w:ascii="Times New Roman" w:hAnsi="Times New Roman"/>
            <w:i/>
            <w:iCs/>
            <w:noProof/>
          </w:rPr>
          <w:t>Obrázek 5: Deployment diagram</w:t>
        </w:r>
        <w:r>
          <w:rPr>
            <w:noProof/>
            <w:webHidden/>
          </w:rPr>
          <w:tab/>
        </w:r>
        <w:r>
          <w:rPr>
            <w:noProof/>
            <w:webHidden/>
          </w:rPr>
          <w:fldChar w:fldCharType="begin"/>
        </w:r>
        <w:r>
          <w:rPr>
            <w:noProof/>
            <w:webHidden/>
          </w:rPr>
          <w:instrText xml:space="preserve"> PAGEREF _Toc133191053 \h </w:instrText>
        </w:r>
        <w:r>
          <w:rPr>
            <w:noProof/>
            <w:webHidden/>
          </w:rPr>
        </w:r>
        <w:r>
          <w:rPr>
            <w:noProof/>
            <w:webHidden/>
          </w:rPr>
          <w:fldChar w:fldCharType="separate"/>
        </w:r>
        <w:r>
          <w:rPr>
            <w:noProof/>
            <w:webHidden/>
          </w:rPr>
          <w:t>27</w:t>
        </w:r>
        <w:r>
          <w:rPr>
            <w:noProof/>
            <w:webHidden/>
          </w:rPr>
          <w:fldChar w:fldCharType="end"/>
        </w:r>
      </w:hyperlink>
    </w:p>
    <w:p w14:paraId="55C72266" w14:textId="4656FCF2"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4" w:history="1">
        <w:r w:rsidRPr="00A4739F">
          <w:rPr>
            <w:rStyle w:val="Hypertextovodkaz"/>
            <w:rFonts w:ascii="Times New Roman" w:hAnsi="Times New Roman"/>
            <w:i/>
            <w:iCs/>
            <w:noProof/>
          </w:rPr>
          <w:t>Obrázek 6: Úvodní informace před instalací</w:t>
        </w:r>
        <w:r>
          <w:rPr>
            <w:noProof/>
            <w:webHidden/>
          </w:rPr>
          <w:tab/>
        </w:r>
        <w:r>
          <w:rPr>
            <w:noProof/>
            <w:webHidden/>
          </w:rPr>
          <w:fldChar w:fldCharType="begin"/>
        </w:r>
        <w:r>
          <w:rPr>
            <w:noProof/>
            <w:webHidden/>
          </w:rPr>
          <w:instrText xml:space="preserve"> PAGEREF _Toc133191054 \h </w:instrText>
        </w:r>
        <w:r>
          <w:rPr>
            <w:noProof/>
            <w:webHidden/>
          </w:rPr>
        </w:r>
        <w:r>
          <w:rPr>
            <w:noProof/>
            <w:webHidden/>
          </w:rPr>
          <w:fldChar w:fldCharType="separate"/>
        </w:r>
        <w:r>
          <w:rPr>
            <w:noProof/>
            <w:webHidden/>
          </w:rPr>
          <w:t>28</w:t>
        </w:r>
        <w:r>
          <w:rPr>
            <w:noProof/>
            <w:webHidden/>
          </w:rPr>
          <w:fldChar w:fldCharType="end"/>
        </w:r>
      </w:hyperlink>
    </w:p>
    <w:p w14:paraId="537F7FE4" w14:textId="05053FD8"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5" w:history="1">
        <w:r w:rsidRPr="00A4739F">
          <w:rPr>
            <w:rStyle w:val="Hypertextovodkaz"/>
            <w:rFonts w:ascii="Times New Roman" w:hAnsi="Times New Roman"/>
            <w:i/>
            <w:iCs/>
            <w:noProof/>
          </w:rPr>
          <w:t>Obrázek 7: Výběr cílové složky instalace</w:t>
        </w:r>
        <w:r>
          <w:rPr>
            <w:noProof/>
            <w:webHidden/>
          </w:rPr>
          <w:tab/>
        </w:r>
        <w:r>
          <w:rPr>
            <w:noProof/>
            <w:webHidden/>
          </w:rPr>
          <w:fldChar w:fldCharType="begin"/>
        </w:r>
        <w:r>
          <w:rPr>
            <w:noProof/>
            <w:webHidden/>
          </w:rPr>
          <w:instrText xml:space="preserve"> PAGEREF _Toc133191055 \h </w:instrText>
        </w:r>
        <w:r>
          <w:rPr>
            <w:noProof/>
            <w:webHidden/>
          </w:rPr>
        </w:r>
        <w:r>
          <w:rPr>
            <w:noProof/>
            <w:webHidden/>
          </w:rPr>
          <w:fldChar w:fldCharType="separate"/>
        </w:r>
        <w:r>
          <w:rPr>
            <w:noProof/>
            <w:webHidden/>
          </w:rPr>
          <w:t>29</w:t>
        </w:r>
        <w:r>
          <w:rPr>
            <w:noProof/>
            <w:webHidden/>
          </w:rPr>
          <w:fldChar w:fldCharType="end"/>
        </w:r>
      </w:hyperlink>
    </w:p>
    <w:p w14:paraId="5D5A29B0" w14:textId="5ECF9F04"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6" w:history="1">
        <w:r w:rsidRPr="00A4739F">
          <w:rPr>
            <w:rStyle w:val="Hypertextovodkaz"/>
            <w:rFonts w:ascii="Times New Roman" w:hAnsi="Times New Roman"/>
            <w:i/>
            <w:iCs/>
            <w:noProof/>
          </w:rPr>
          <w:t>Obrázek 8: Informování o dokončení instalace</w:t>
        </w:r>
        <w:r>
          <w:rPr>
            <w:noProof/>
            <w:webHidden/>
          </w:rPr>
          <w:tab/>
        </w:r>
        <w:r>
          <w:rPr>
            <w:noProof/>
            <w:webHidden/>
          </w:rPr>
          <w:fldChar w:fldCharType="begin"/>
        </w:r>
        <w:r>
          <w:rPr>
            <w:noProof/>
            <w:webHidden/>
          </w:rPr>
          <w:instrText xml:space="preserve"> PAGEREF _Toc133191056 \h </w:instrText>
        </w:r>
        <w:r>
          <w:rPr>
            <w:noProof/>
            <w:webHidden/>
          </w:rPr>
        </w:r>
        <w:r>
          <w:rPr>
            <w:noProof/>
            <w:webHidden/>
          </w:rPr>
          <w:fldChar w:fldCharType="separate"/>
        </w:r>
        <w:r>
          <w:rPr>
            <w:noProof/>
            <w:webHidden/>
          </w:rPr>
          <w:t>29</w:t>
        </w:r>
        <w:r>
          <w:rPr>
            <w:noProof/>
            <w:webHidden/>
          </w:rPr>
          <w:fldChar w:fldCharType="end"/>
        </w:r>
      </w:hyperlink>
    </w:p>
    <w:p w14:paraId="66FE394D" w14:textId="37A84236"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7" w:history="1">
        <w:r w:rsidRPr="00A4739F">
          <w:rPr>
            <w:rStyle w:val="Hypertextovodkaz"/>
            <w:i/>
            <w:iCs/>
            <w:noProof/>
          </w:rPr>
          <w:t>Obrázek 9: Vytváření projektu</w:t>
        </w:r>
        <w:r>
          <w:rPr>
            <w:noProof/>
            <w:webHidden/>
          </w:rPr>
          <w:tab/>
        </w:r>
        <w:r>
          <w:rPr>
            <w:noProof/>
            <w:webHidden/>
          </w:rPr>
          <w:fldChar w:fldCharType="begin"/>
        </w:r>
        <w:r>
          <w:rPr>
            <w:noProof/>
            <w:webHidden/>
          </w:rPr>
          <w:instrText xml:space="preserve"> PAGEREF _Toc133191057 \h </w:instrText>
        </w:r>
        <w:r>
          <w:rPr>
            <w:noProof/>
            <w:webHidden/>
          </w:rPr>
        </w:r>
        <w:r>
          <w:rPr>
            <w:noProof/>
            <w:webHidden/>
          </w:rPr>
          <w:fldChar w:fldCharType="separate"/>
        </w:r>
        <w:r>
          <w:rPr>
            <w:noProof/>
            <w:webHidden/>
          </w:rPr>
          <w:t>31</w:t>
        </w:r>
        <w:r>
          <w:rPr>
            <w:noProof/>
            <w:webHidden/>
          </w:rPr>
          <w:fldChar w:fldCharType="end"/>
        </w:r>
      </w:hyperlink>
    </w:p>
    <w:p w14:paraId="41E91C2F" w14:textId="1E25E2E0"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8" w:history="1">
        <w:r w:rsidRPr="00A4739F">
          <w:rPr>
            <w:rStyle w:val="Hypertextovodkaz"/>
            <w:i/>
            <w:iCs/>
            <w:noProof/>
          </w:rPr>
          <w:t>Obrázek 10: Dialog dotazující na jméno a umístění projektu</w:t>
        </w:r>
        <w:r>
          <w:rPr>
            <w:noProof/>
            <w:webHidden/>
          </w:rPr>
          <w:tab/>
        </w:r>
        <w:r>
          <w:rPr>
            <w:noProof/>
            <w:webHidden/>
          </w:rPr>
          <w:fldChar w:fldCharType="begin"/>
        </w:r>
        <w:r>
          <w:rPr>
            <w:noProof/>
            <w:webHidden/>
          </w:rPr>
          <w:instrText xml:space="preserve"> PAGEREF _Toc133191058 \h </w:instrText>
        </w:r>
        <w:r>
          <w:rPr>
            <w:noProof/>
            <w:webHidden/>
          </w:rPr>
        </w:r>
        <w:r>
          <w:rPr>
            <w:noProof/>
            <w:webHidden/>
          </w:rPr>
          <w:fldChar w:fldCharType="separate"/>
        </w:r>
        <w:r>
          <w:rPr>
            <w:noProof/>
            <w:webHidden/>
          </w:rPr>
          <w:t>31</w:t>
        </w:r>
        <w:r>
          <w:rPr>
            <w:noProof/>
            <w:webHidden/>
          </w:rPr>
          <w:fldChar w:fldCharType="end"/>
        </w:r>
      </w:hyperlink>
    </w:p>
    <w:p w14:paraId="26EB0F6B" w14:textId="2E4ED9B5"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59" w:history="1">
        <w:r w:rsidRPr="00A4739F">
          <w:rPr>
            <w:rStyle w:val="Hypertextovodkaz"/>
            <w:i/>
            <w:iCs/>
            <w:noProof/>
          </w:rPr>
          <w:t>Obrázek 11: Zobrazení projektu</w:t>
        </w:r>
        <w:r>
          <w:rPr>
            <w:noProof/>
            <w:webHidden/>
          </w:rPr>
          <w:tab/>
        </w:r>
        <w:r>
          <w:rPr>
            <w:noProof/>
            <w:webHidden/>
          </w:rPr>
          <w:fldChar w:fldCharType="begin"/>
        </w:r>
        <w:r>
          <w:rPr>
            <w:noProof/>
            <w:webHidden/>
          </w:rPr>
          <w:instrText xml:space="preserve"> PAGEREF _Toc133191059 \h </w:instrText>
        </w:r>
        <w:r>
          <w:rPr>
            <w:noProof/>
            <w:webHidden/>
          </w:rPr>
        </w:r>
        <w:r>
          <w:rPr>
            <w:noProof/>
            <w:webHidden/>
          </w:rPr>
          <w:fldChar w:fldCharType="separate"/>
        </w:r>
        <w:r>
          <w:rPr>
            <w:noProof/>
            <w:webHidden/>
          </w:rPr>
          <w:t>32</w:t>
        </w:r>
        <w:r>
          <w:rPr>
            <w:noProof/>
            <w:webHidden/>
          </w:rPr>
          <w:fldChar w:fldCharType="end"/>
        </w:r>
      </w:hyperlink>
    </w:p>
    <w:p w14:paraId="22BB3545" w14:textId="18AEED73"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0" w:history="1">
        <w:r w:rsidRPr="00A4739F">
          <w:rPr>
            <w:rStyle w:val="Hypertextovodkaz"/>
            <w:i/>
            <w:iCs/>
            <w:noProof/>
          </w:rPr>
          <w:t>Obrázek 12: Ukázka simulace</w:t>
        </w:r>
        <w:r>
          <w:rPr>
            <w:noProof/>
            <w:webHidden/>
          </w:rPr>
          <w:tab/>
        </w:r>
        <w:r>
          <w:rPr>
            <w:noProof/>
            <w:webHidden/>
          </w:rPr>
          <w:fldChar w:fldCharType="begin"/>
        </w:r>
        <w:r>
          <w:rPr>
            <w:noProof/>
            <w:webHidden/>
          </w:rPr>
          <w:instrText xml:space="preserve"> PAGEREF _Toc133191060 \h </w:instrText>
        </w:r>
        <w:r>
          <w:rPr>
            <w:noProof/>
            <w:webHidden/>
          </w:rPr>
        </w:r>
        <w:r>
          <w:rPr>
            <w:noProof/>
            <w:webHidden/>
          </w:rPr>
          <w:fldChar w:fldCharType="separate"/>
        </w:r>
        <w:r>
          <w:rPr>
            <w:noProof/>
            <w:webHidden/>
          </w:rPr>
          <w:t>33</w:t>
        </w:r>
        <w:r>
          <w:rPr>
            <w:noProof/>
            <w:webHidden/>
          </w:rPr>
          <w:fldChar w:fldCharType="end"/>
        </w:r>
      </w:hyperlink>
    </w:p>
    <w:p w14:paraId="02F750CB" w14:textId="34A7380C"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1" w:history="1">
        <w:r w:rsidRPr="00A4739F">
          <w:rPr>
            <w:rStyle w:val="Hypertextovodkaz"/>
            <w:i/>
            <w:iCs/>
            <w:noProof/>
          </w:rPr>
          <w:t>Obrázek 13: Výsledek zálohování</w:t>
        </w:r>
        <w:r>
          <w:rPr>
            <w:noProof/>
            <w:webHidden/>
          </w:rPr>
          <w:tab/>
        </w:r>
        <w:r>
          <w:rPr>
            <w:noProof/>
            <w:webHidden/>
          </w:rPr>
          <w:fldChar w:fldCharType="begin"/>
        </w:r>
        <w:r>
          <w:rPr>
            <w:noProof/>
            <w:webHidden/>
          </w:rPr>
          <w:instrText xml:space="preserve"> PAGEREF _Toc133191061 \h </w:instrText>
        </w:r>
        <w:r>
          <w:rPr>
            <w:noProof/>
            <w:webHidden/>
          </w:rPr>
        </w:r>
        <w:r>
          <w:rPr>
            <w:noProof/>
            <w:webHidden/>
          </w:rPr>
          <w:fldChar w:fldCharType="separate"/>
        </w:r>
        <w:r>
          <w:rPr>
            <w:noProof/>
            <w:webHidden/>
          </w:rPr>
          <w:t>34</w:t>
        </w:r>
        <w:r>
          <w:rPr>
            <w:noProof/>
            <w:webHidden/>
          </w:rPr>
          <w:fldChar w:fldCharType="end"/>
        </w:r>
      </w:hyperlink>
    </w:p>
    <w:p w14:paraId="64E31C1D" w14:textId="670E547B"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2" w:history="1">
        <w:r w:rsidRPr="00A4739F">
          <w:rPr>
            <w:rStyle w:val="Hypertextovodkaz"/>
            <w:i/>
            <w:iCs/>
            <w:noProof/>
          </w:rPr>
          <w:t>Obrázek 14: Zadávání parametrů pro obnovování</w:t>
        </w:r>
        <w:r>
          <w:rPr>
            <w:noProof/>
            <w:webHidden/>
          </w:rPr>
          <w:tab/>
        </w:r>
        <w:r>
          <w:rPr>
            <w:noProof/>
            <w:webHidden/>
          </w:rPr>
          <w:fldChar w:fldCharType="begin"/>
        </w:r>
        <w:r>
          <w:rPr>
            <w:noProof/>
            <w:webHidden/>
          </w:rPr>
          <w:instrText xml:space="preserve"> PAGEREF _Toc133191062 \h </w:instrText>
        </w:r>
        <w:r>
          <w:rPr>
            <w:noProof/>
            <w:webHidden/>
          </w:rPr>
        </w:r>
        <w:r>
          <w:rPr>
            <w:noProof/>
            <w:webHidden/>
          </w:rPr>
          <w:fldChar w:fldCharType="separate"/>
        </w:r>
        <w:r>
          <w:rPr>
            <w:noProof/>
            <w:webHidden/>
          </w:rPr>
          <w:t>35</w:t>
        </w:r>
        <w:r>
          <w:rPr>
            <w:noProof/>
            <w:webHidden/>
          </w:rPr>
          <w:fldChar w:fldCharType="end"/>
        </w:r>
      </w:hyperlink>
    </w:p>
    <w:p w14:paraId="77BA705B" w14:textId="4344C7EE"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3" w:history="1">
        <w:r w:rsidRPr="00A4739F">
          <w:rPr>
            <w:rStyle w:val="Hypertextovodkaz"/>
            <w:i/>
            <w:iCs/>
            <w:noProof/>
          </w:rPr>
          <w:t>Obrázek 15: Výsledek obnovování</w:t>
        </w:r>
        <w:r>
          <w:rPr>
            <w:noProof/>
            <w:webHidden/>
          </w:rPr>
          <w:tab/>
        </w:r>
        <w:r>
          <w:rPr>
            <w:noProof/>
            <w:webHidden/>
          </w:rPr>
          <w:fldChar w:fldCharType="begin"/>
        </w:r>
        <w:r>
          <w:rPr>
            <w:noProof/>
            <w:webHidden/>
          </w:rPr>
          <w:instrText xml:space="preserve"> PAGEREF _Toc133191063 \h </w:instrText>
        </w:r>
        <w:r>
          <w:rPr>
            <w:noProof/>
            <w:webHidden/>
          </w:rPr>
        </w:r>
        <w:r>
          <w:rPr>
            <w:noProof/>
            <w:webHidden/>
          </w:rPr>
          <w:fldChar w:fldCharType="separate"/>
        </w:r>
        <w:r>
          <w:rPr>
            <w:noProof/>
            <w:webHidden/>
          </w:rPr>
          <w:t>36</w:t>
        </w:r>
        <w:r>
          <w:rPr>
            <w:noProof/>
            <w:webHidden/>
          </w:rPr>
          <w:fldChar w:fldCharType="end"/>
        </w:r>
      </w:hyperlink>
    </w:p>
    <w:p w14:paraId="73508AC8" w14:textId="46755283"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9" w:name="_Toc209253222"/>
      <w:bookmarkStart w:id="110" w:name="_Toc209253409"/>
      <w:bookmarkStart w:id="111" w:name="_Toc209321263"/>
      <w:bookmarkStart w:id="112" w:name="_Toc133191048"/>
      <w:r w:rsidRPr="00666ACD">
        <w:lastRenderedPageBreak/>
        <w:t>SEZNAM TABULEK</w:t>
      </w:r>
      <w:bookmarkEnd w:id="109"/>
      <w:bookmarkEnd w:id="110"/>
      <w:bookmarkEnd w:id="111"/>
      <w:bookmarkEnd w:id="112"/>
    </w:p>
    <w:p w14:paraId="6048483B" w14:textId="02E10368" w:rsidR="00FD20DB" w:rsidRDefault="003416DA">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3191064" w:history="1">
        <w:r w:rsidR="00FD20DB" w:rsidRPr="00A03836">
          <w:rPr>
            <w:rStyle w:val="Hypertextovodkaz"/>
            <w:i/>
            <w:iCs/>
            <w:noProof/>
          </w:rPr>
          <w:t>Tabulka 1 - Porovnání aplikací</w:t>
        </w:r>
        <w:r w:rsidR="00FD20DB">
          <w:rPr>
            <w:noProof/>
            <w:webHidden/>
          </w:rPr>
          <w:tab/>
        </w:r>
        <w:r w:rsidR="00FD20DB">
          <w:rPr>
            <w:noProof/>
            <w:webHidden/>
          </w:rPr>
          <w:fldChar w:fldCharType="begin"/>
        </w:r>
        <w:r w:rsidR="00FD20DB">
          <w:rPr>
            <w:noProof/>
            <w:webHidden/>
          </w:rPr>
          <w:instrText xml:space="preserve"> PAGEREF _Toc133191064 \h </w:instrText>
        </w:r>
        <w:r w:rsidR="00FD20DB">
          <w:rPr>
            <w:noProof/>
            <w:webHidden/>
          </w:rPr>
        </w:r>
        <w:r w:rsidR="00FD20DB">
          <w:rPr>
            <w:noProof/>
            <w:webHidden/>
          </w:rPr>
          <w:fldChar w:fldCharType="separate"/>
        </w:r>
        <w:r w:rsidR="00FD20DB">
          <w:rPr>
            <w:noProof/>
            <w:webHidden/>
          </w:rPr>
          <w:t>14</w:t>
        </w:r>
        <w:r w:rsidR="00FD20DB">
          <w:rPr>
            <w:noProof/>
            <w:webHidden/>
          </w:rPr>
          <w:fldChar w:fldCharType="end"/>
        </w:r>
      </w:hyperlink>
    </w:p>
    <w:p w14:paraId="5007F67E" w14:textId="6EBF3E86"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5" w:history="1">
        <w:r w:rsidRPr="00A03836">
          <w:rPr>
            <w:rStyle w:val="Hypertextovodkaz"/>
            <w:i/>
            <w:iCs/>
            <w:noProof/>
          </w:rPr>
          <w:t>Tabulka 2 - Risk list</w:t>
        </w:r>
        <w:r>
          <w:rPr>
            <w:noProof/>
            <w:webHidden/>
          </w:rPr>
          <w:tab/>
        </w:r>
        <w:r>
          <w:rPr>
            <w:noProof/>
            <w:webHidden/>
          </w:rPr>
          <w:fldChar w:fldCharType="begin"/>
        </w:r>
        <w:r>
          <w:rPr>
            <w:noProof/>
            <w:webHidden/>
          </w:rPr>
          <w:instrText xml:space="preserve"> PAGEREF _Toc133191065 \h </w:instrText>
        </w:r>
        <w:r>
          <w:rPr>
            <w:noProof/>
            <w:webHidden/>
          </w:rPr>
        </w:r>
        <w:r>
          <w:rPr>
            <w:noProof/>
            <w:webHidden/>
          </w:rPr>
          <w:fldChar w:fldCharType="separate"/>
        </w:r>
        <w:r>
          <w:rPr>
            <w:noProof/>
            <w:webHidden/>
          </w:rPr>
          <w:t>20</w:t>
        </w:r>
        <w:r>
          <w:rPr>
            <w:noProof/>
            <w:webHidden/>
          </w:rPr>
          <w:fldChar w:fldCharType="end"/>
        </w:r>
      </w:hyperlink>
    </w:p>
    <w:p w14:paraId="5C8831AA" w14:textId="5FDC66E6"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6" w:history="1">
        <w:r w:rsidRPr="00A03836">
          <w:rPr>
            <w:rStyle w:val="Hypertextovodkaz"/>
            <w:i/>
            <w:iCs/>
            <w:noProof/>
          </w:rPr>
          <w:t>Tabulka 3 - Hrubý plán práce</w:t>
        </w:r>
        <w:r>
          <w:rPr>
            <w:noProof/>
            <w:webHidden/>
          </w:rPr>
          <w:tab/>
        </w:r>
        <w:r>
          <w:rPr>
            <w:noProof/>
            <w:webHidden/>
          </w:rPr>
          <w:fldChar w:fldCharType="begin"/>
        </w:r>
        <w:r>
          <w:rPr>
            <w:noProof/>
            <w:webHidden/>
          </w:rPr>
          <w:instrText xml:space="preserve"> PAGEREF _Toc133191066 \h </w:instrText>
        </w:r>
        <w:r>
          <w:rPr>
            <w:noProof/>
            <w:webHidden/>
          </w:rPr>
        </w:r>
        <w:r>
          <w:rPr>
            <w:noProof/>
            <w:webHidden/>
          </w:rPr>
          <w:fldChar w:fldCharType="separate"/>
        </w:r>
        <w:r>
          <w:rPr>
            <w:noProof/>
            <w:webHidden/>
          </w:rPr>
          <w:t>21</w:t>
        </w:r>
        <w:r>
          <w:rPr>
            <w:noProof/>
            <w:webHidden/>
          </w:rPr>
          <w:fldChar w:fldCharType="end"/>
        </w:r>
      </w:hyperlink>
    </w:p>
    <w:p w14:paraId="6FE62431" w14:textId="5F5516BE" w:rsidR="00FD20DB" w:rsidRDefault="00FD20DB">
      <w:pPr>
        <w:pStyle w:val="Seznamobrzk"/>
        <w:tabs>
          <w:tab w:val="right" w:leader="dot" w:pos="8777"/>
        </w:tabs>
        <w:rPr>
          <w:rFonts w:asciiTheme="minorHAnsi" w:eastAsiaTheme="minorEastAsia" w:hAnsiTheme="minorHAnsi" w:cstheme="minorBidi"/>
          <w:noProof/>
          <w:sz w:val="22"/>
          <w:szCs w:val="22"/>
        </w:rPr>
      </w:pPr>
      <w:hyperlink w:anchor="_Toc133191067" w:history="1">
        <w:r w:rsidRPr="00A03836">
          <w:rPr>
            <w:rStyle w:val="Hypertextovodkaz"/>
            <w:i/>
            <w:iCs/>
            <w:noProof/>
          </w:rPr>
          <w:t>Tabulka 4 - Shrnutí vytvořeného řešení</w:t>
        </w:r>
        <w:r>
          <w:rPr>
            <w:noProof/>
            <w:webHidden/>
          </w:rPr>
          <w:tab/>
        </w:r>
        <w:r>
          <w:rPr>
            <w:noProof/>
            <w:webHidden/>
          </w:rPr>
          <w:fldChar w:fldCharType="begin"/>
        </w:r>
        <w:r>
          <w:rPr>
            <w:noProof/>
            <w:webHidden/>
          </w:rPr>
          <w:instrText xml:space="preserve"> PAGEREF _Toc133191067 \h </w:instrText>
        </w:r>
        <w:r>
          <w:rPr>
            <w:noProof/>
            <w:webHidden/>
          </w:rPr>
        </w:r>
        <w:r>
          <w:rPr>
            <w:noProof/>
            <w:webHidden/>
          </w:rPr>
          <w:fldChar w:fldCharType="separate"/>
        </w:r>
        <w:r>
          <w:rPr>
            <w:noProof/>
            <w:webHidden/>
          </w:rPr>
          <w:t>36</w:t>
        </w:r>
        <w:r>
          <w:rPr>
            <w:noProof/>
            <w:webHidden/>
          </w:rPr>
          <w:fldChar w:fldCharType="end"/>
        </w:r>
      </w:hyperlink>
    </w:p>
    <w:p w14:paraId="4875DB0F" w14:textId="6B07590B" w:rsidR="00F110D2" w:rsidRPr="00666ACD" w:rsidRDefault="003416DA" w:rsidP="0092160D">
      <w:pPr>
        <w:pStyle w:val="Nadpisy"/>
      </w:pPr>
      <w:r>
        <w:rPr>
          <w:b w:val="0"/>
          <w:bCs w:val="0"/>
          <w:noProof/>
        </w:rPr>
        <w:fldChar w:fldCharType="end"/>
      </w:r>
    </w:p>
    <w:sectPr w:rsidR="00F110D2" w:rsidRPr="00666ACD" w:rsidSect="00D23655">
      <w:headerReference w:type="default" r:id="rId44"/>
      <w:footerReference w:type="default" r:id="rId45"/>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DB64B" w14:textId="77777777" w:rsidR="00F94B6A" w:rsidRDefault="00F94B6A" w:rsidP="000E19A8">
      <w:r>
        <w:separator/>
      </w:r>
    </w:p>
  </w:endnote>
  <w:endnote w:type="continuationSeparator" w:id="0">
    <w:p w14:paraId="7FC6CA6E" w14:textId="77777777" w:rsidR="00F94B6A" w:rsidRDefault="00F94B6A"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auto"/>
    <w:pitch w:val="variable"/>
    <w:sig w:usb0="E00002FF" w:usb1="5000205A" w:usb2="00000000" w:usb3="00000000" w:csb0="000001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B87FF" w14:textId="77777777" w:rsidR="00F94B6A" w:rsidRDefault="00F94B6A" w:rsidP="000E19A8">
      <w:r>
        <w:separator/>
      </w:r>
    </w:p>
  </w:footnote>
  <w:footnote w:type="continuationSeparator" w:id="0">
    <w:p w14:paraId="4D649522" w14:textId="77777777" w:rsidR="00F94B6A" w:rsidRDefault="00F94B6A"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95EAD18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0E5A97"/>
    <w:multiLevelType w:val="hybridMultilevel"/>
    <w:tmpl w:val="1BBAFFDE"/>
    <w:lvl w:ilvl="0" w:tplc="0405000F">
      <w:start w:val="3"/>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1"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7410FDB"/>
    <w:multiLevelType w:val="hybridMultilevel"/>
    <w:tmpl w:val="67EAF62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3">
      <w:start w:val="1"/>
      <w:numFmt w:val="bullet"/>
      <w:lvlText w:val="o"/>
      <w:lvlJc w:val="left"/>
      <w:pPr>
        <w:ind w:left="2160" w:hanging="360"/>
      </w:pPr>
      <w:rPr>
        <w:rFonts w:ascii="Courier New" w:hAnsi="Courier New" w:cs="Courier New"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380559F7"/>
    <w:multiLevelType w:val="hybridMultilevel"/>
    <w:tmpl w:val="3DDA5B9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402350AF"/>
    <w:multiLevelType w:val="hybridMultilevel"/>
    <w:tmpl w:val="2F9CF9B4"/>
    <w:lvl w:ilvl="0" w:tplc="0405000F">
      <w:start w:val="1"/>
      <w:numFmt w:val="decimal"/>
      <w:lvlText w:val="%1."/>
      <w:lvlJc w:val="left"/>
      <w:pPr>
        <w:ind w:left="1117" w:hanging="360"/>
      </w:pPr>
    </w:lvl>
    <w:lvl w:ilvl="1" w:tplc="04050019" w:tentative="1">
      <w:start w:val="1"/>
      <w:numFmt w:val="lowerLetter"/>
      <w:lvlText w:val="%2."/>
      <w:lvlJc w:val="left"/>
      <w:pPr>
        <w:ind w:left="1837" w:hanging="360"/>
      </w:pPr>
    </w:lvl>
    <w:lvl w:ilvl="2" w:tplc="0405001B" w:tentative="1">
      <w:start w:val="1"/>
      <w:numFmt w:val="lowerRoman"/>
      <w:lvlText w:val="%3."/>
      <w:lvlJc w:val="right"/>
      <w:pPr>
        <w:ind w:left="2557" w:hanging="180"/>
      </w:pPr>
    </w:lvl>
    <w:lvl w:ilvl="3" w:tplc="0405000F" w:tentative="1">
      <w:start w:val="1"/>
      <w:numFmt w:val="decimal"/>
      <w:lvlText w:val="%4."/>
      <w:lvlJc w:val="left"/>
      <w:pPr>
        <w:ind w:left="3277" w:hanging="360"/>
      </w:pPr>
    </w:lvl>
    <w:lvl w:ilvl="4" w:tplc="04050019" w:tentative="1">
      <w:start w:val="1"/>
      <w:numFmt w:val="lowerLetter"/>
      <w:lvlText w:val="%5."/>
      <w:lvlJc w:val="left"/>
      <w:pPr>
        <w:ind w:left="3997" w:hanging="360"/>
      </w:pPr>
    </w:lvl>
    <w:lvl w:ilvl="5" w:tplc="0405001B" w:tentative="1">
      <w:start w:val="1"/>
      <w:numFmt w:val="lowerRoman"/>
      <w:lvlText w:val="%6."/>
      <w:lvlJc w:val="right"/>
      <w:pPr>
        <w:ind w:left="4717" w:hanging="180"/>
      </w:pPr>
    </w:lvl>
    <w:lvl w:ilvl="6" w:tplc="0405000F" w:tentative="1">
      <w:start w:val="1"/>
      <w:numFmt w:val="decimal"/>
      <w:lvlText w:val="%7."/>
      <w:lvlJc w:val="left"/>
      <w:pPr>
        <w:ind w:left="5437" w:hanging="360"/>
      </w:pPr>
    </w:lvl>
    <w:lvl w:ilvl="7" w:tplc="04050019" w:tentative="1">
      <w:start w:val="1"/>
      <w:numFmt w:val="lowerLetter"/>
      <w:lvlText w:val="%8."/>
      <w:lvlJc w:val="left"/>
      <w:pPr>
        <w:ind w:left="6157" w:hanging="360"/>
      </w:pPr>
    </w:lvl>
    <w:lvl w:ilvl="8" w:tplc="0405001B" w:tentative="1">
      <w:start w:val="1"/>
      <w:numFmt w:val="lowerRoman"/>
      <w:lvlText w:val="%9."/>
      <w:lvlJc w:val="right"/>
      <w:pPr>
        <w:ind w:left="6877" w:hanging="180"/>
      </w:pPr>
    </w:lvl>
  </w:abstractNum>
  <w:abstractNum w:abstractNumId="21"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3FC5E49"/>
    <w:multiLevelType w:val="hybridMultilevel"/>
    <w:tmpl w:val="DCAE84D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1040014"/>
    <w:multiLevelType w:val="hybridMultilevel"/>
    <w:tmpl w:val="29F400F6"/>
    <w:lvl w:ilvl="0" w:tplc="0405000F">
      <w:start w:val="3"/>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9"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0"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33"/>
  </w:num>
  <w:num w:numId="2" w16cid:durableId="1658531493">
    <w:abstractNumId w:val="38"/>
  </w:num>
  <w:num w:numId="3" w16cid:durableId="1501770625">
    <w:abstractNumId w:val="34"/>
  </w:num>
  <w:num w:numId="4" w16cid:durableId="1757094938">
    <w:abstractNumId w:val="16"/>
  </w:num>
  <w:num w:numId="5" w16cid:durableId="2012294000">
    <w:abstractNumId w:val="39"/>
  </w:num>
  <w:num w:numId="6" w16cid:durableId="590814200">
    <w:abstractNumId w:val="19"/>
  </w:num>
  <w:num w:numId="7" w16cid:durableId="1744184179">
    <w:abstractNumId w:val="1"/>
  </w:num>
  <w:num w:numId="8" w16cid:durableId="32926643">
    <w:abstractNumId w:val="15"/>
  </w:num>
  <w:num w:numId="9" w16cid:durableId="1977449638">
    <w:abstractNumId w:val="17"/>
  </w:num>
  <w:num w:numId="10" w16cid:durableId="522405662">
    <w:abstractNumId w:val="13"/>
  </w:num>
  <w:num w:numId="11" w16cid:durableId="1483353279">
    <w:abstractNumId w:val="25"/>
  </w:num>
  <w:num w:numId="12" w16cid:durableId="2065062758">
    <w:abstractNumId w:val="22"/>
  </w:num>
  <w:num w:numId="13" w16cid:durableId="285284326">
    <w:abstractNumId w:val="3"/>
  </w:num>
  <w:num w:numId="14" w16cid:durableId="18518737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8"/>
  </w:num>
  <w:num w:numId="18" w16cid:durableId="1800108700">
    <w:abstractNumId w:val="2"/>
  </w:num>
  <w:num w:numId="19" w16cid:durableId="1660689242">
    <w:abstractNumId w:val="8"/>
  </w:num>
  <w:num w:numId="20" w16cid:durableId="834295437">
    <w:abstractNumId w:val="7"/>
  </w:num>
  <w:num w:numId="21" w16cid:durableId="1933782725">
    <w:abstractNumId w:val="30"/>
  </w:num>
  <w:num w:numId="22" w16cid:durableId="490103968">
    <w:abstractNumId w:val="10"/>
  </w:num>
  <w:num w:numId="23" w16cid:durableId="1163931941">
    <w:abstractNumId w:val="24"/>
  </w:num>
  <w:num w:numId="24" w16cid:durableId="301153283">
    <w:abstractNumId w:val="5"/>
  </w:num>
  <w:num w:numId="25" w16cid:durableId="1560676001">
    <w:abstractNumId w:val="4"/>
  </w:num>
  <w:num w:numId="26" w16cid:durableId="1137183088">
    <w:abstractNumId w:val="32"/>
  </w:num>
  <w:num w:numId="27" w16cid:durableId="1170486080">
    <w:abstractNumId w:val="41"/>
  </w:num>
  <w:num w:numId="28" w16cid:durableId="1215311665">
    <w:abstractNumId w:val="14"/>
  </w:num>
  <w:num w:numId="29" w16cid:durableId="1890846648">
    <w:abstractNumId w:val="27"/>
  </w:num>
  <w:num w:numId="30" w16cid:durableId="286281316">
    <w:abstractNumId w:val="11"/>
  </w:num>
  <w:num w:numId="31" w16cid:durableId="1181502919">
    <w:abstractNumId w:val="9"/>
  </w:num>
  <w:num w:numId="32" w16cid:durableId="1498619802">
    <w:abstractNumId w:val="0"/>
  </w:num>
  <w:num w:numId="33" w16cid:durableId="1759138606">
    <w:abstractNumId w:val="26"/>
  </w:num>
  <w:num w:numId="34" w16cid:durableId="1298491520">
    <w:abstractNumId w:val="29"/>
  </w:num>
  <w:num w:numId="35" w16cid:durableId="888422962">
    <w:abstractNumId w:val="12"/>
  </w:num>
  <w:num w:numId="36" w16cid:durableId="1285232335">
    <w:abstractNumId w:val="21"/>
  </w:num>
  <w:num w:numId="37" w16cid:durableId="1522433585">
    <w:abstractNumId w:val="35"/>
  </w:num>
  <w:num w:numId="38" w16cid:durableId="1300040300">
    <w:abstractNumId w:val="40"/>
  </w:num>
  <w:num w:numId="39" w16cid:durableId="533923692">
    <w:abstractNumId w:val="37"/>
  </w:num>
  <w:num w:numId="40" w16cid:durableId="1022899293">
    <w:abstractNumId w:val="42"/>
  </w:num>
  <w:num w:numId="41" w16cid:durableId="1578401646">
    <w:abstractNumId w:val="31"/>
  </w:num>
  <w:num w:numId="42" w16cid:durableId="1285233323">
    <w:abstractNumId w:val="22"/>
  </w:num>
  <w:num w:numId="43" w16cid:durableId="1458448894">
    <w:abstractNumId w:val="20"/>
  </w:num>
  <w:num w:numId="44" w16cid:durableId="178811918">
    <w:abstractNumId w:val="6"/>
  </w:num>
  <w:num w:numId="45" w16cid:durableId="1689596394">
    <w:abstractNumId w:val="36"/>
  </w:num>
  <w:num w:numId="46" w16cid:durableId="1098402661">
    <w:abstractNumId w:val="18"/>
  </w:num>
  <w:num w:numId="47" w16cid:durableId="593829737">
    <w:abstractNumId w:val="23"/>
  </w:num>
  <w:num w:numId="48" w16cid:durableId="1342389270">
    <w:abstractNumId w:val="22"/>
  </w:num>
  <w:num w:numId="49" w16cid:durableId="11391040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21"/>
    <w:rsid w:val="00003817"/>
    <w:rsid w:val="00004B70"/>
    <w:rsid w:val="0000557D"/>
    <w:rsid w:val="00012D92"/>
    <w:rsid w:val="0002241C"/>
    <w:rsid w:val="00022716"/>
    <w:rsid w:val="00022DF1"/>
    <w:rsid w:val="000321E8"/>
    <w:rsid w:val="0003497C"/>
    <w:rsid w:val="00047CE8"/>
    <w:rsid w:val="000521B5"/>
    <w:rsid w:val="0005630C"/>
    <w:rsid w:val="00057330"/>
    <w:rsid w:val="000604E6"/>
    <w:rsid w:val="00065C72"/>
    <w:rsid w:val="00065CEF"/>
    <w:rsid w:val="0007109B"/>
    <w:rsid w:val="000717B7"/>
    <w:rsid w:val="00072B61"/>
    <w:rsid w:val="00074743"/>
    <w:rsid w:val="00077CE0"/>
    <w:rsid w:val="0008345E"/>
    <w:rsid w:val="000874F9"/>
    <w:rsid w:val="00090497"/>
    <w:rsid w:val="00094C2B"/>
    <w:rsid w:val="00094CAA"/>
    <w:rsid w:val="000A01DC"/>
    <w:rsid w:val="000A2A8A"/>
    <w:rsid w:val="000A45D1"/>
    <w:rsid w:val="000A47D5"/>
    <w:rsid w:val="000A6066"/>
    <w:rsid w:val="000A6470"/>
    <w:rsid w:val="000A68A6"/>
    <w:rsid w:val="000B53F8"/>
    <w:rsid w:val="000B66DA"/>
    <w:rsid w:val="000B7F81"/>
    <w:rsid w:val="000C1743"/>
    <w:rsid w:val="000C343D"/>
    <w:rsid w:val="000C3A40"/>
    <w:rsid w:val="000C68AF"/>
    <w:rsid w:val="000C723F"/>
    <w:rsid w:val="000D06D0"/>
    <w:rsid w:val="000D7324"/>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2B07"/>
    <w:rsid w:val="00177BCF"/>
    <w:rsid w:val="00191924"/>
    <w:rsid w:val="00195857"/>
    <w:rsid w:val="001A0DD6"/>
    <w:rsid w:val="001A71CA"/>
    <w:rsid w:val="001B39B0"/>
    <w:rsid w:val="001B5961"/>
    <w:rsid w:val="001C3102"/>
    <w:rsid w:val="001C5C61"/>
    <w:rsid w:val="001D0380"/>
    <w:rsid w:val="001D0707"/>
    <w:rsid w:val="001D4877"/>
    <w:rsid w:val="001E1E08"/>
    <w:rsid w:val="001E2AB7"/>
    <w:rsid w:val="001E61B0"/>
    <w:rsid w:val="001E7C5F"/>
    <w:rsid w:val="001F105B"/>
    <w:rsid w:val="001F110A"/>
    <w:rsid w:val="001F176C"/>
    <w:rsid w:val="001F5205"/>
    <w:rsid w:val="001F6A3E"/>
    <w:rsid w:val="00202924"/>
    <w:rsid w:val="00203DBB"/>
    <w:rsid w:val="0020619C"/>
    <w:rsid w:val="00223F89"/>
    <w:rsid w:val="0022614E"/>
    <w:rsid w:val="002276C2"/>
    <w:rsid w:val="00233F55"/>
    <w:rsid w:val="00237B3F"/>
    <w:rsid w:val="00243AD4"/>
    <w:rsid w:val="00244BA4"/>
    <w:rsid w:val="00251FA7"/>
    <w:rsid w:val="00252598"/>
    <w:rsid w:val="002536F3"/>
    <w:rsid w:val="00254E73"/>
    <w:rsid w:val="00255C48"/>
    <w:rsid w:val="00260C49"/>
    <w:rsid w:val="002610CC"/>
    <w:rsid w:val="00263174"/>
    <w:rsid w:val="00272F7E"/>
    <w:rsid w:val="00273E5A"/>
    <w:rsid w:val="00275CF9"/>
    <w:rsid w:val="002902D1"/>
    <w:rsid w:val="00294E05"/>
    <w:rsid w:val="00296A7F"/>
    <w:rsid w:val="002A0657"/>
    <w:rsid w:val="002A651B"/>
    <w:rsid w:val="002A7274"/>
    <w:rsid w:val="002B5120"/>
    <w:rsid w:val="002C1A36"/>
    <w:rsid w:val="002D37CC"/>
    <w:rsid w:val="002E5921"/>
    <w:rsid w:val="002F30A6"/>
    <w:rsid w:val="002F3FE3"/>
    <w:rsid w:val="002F6D92"/>
    <w:rsid w:val="002F77F2"/>
    <w:rsid w:val="00302A68"/>
    <w:rsid w:val="003120A7"/>
    <w:rsid w:val="00315D64"/>
    <w:rsid w:val="00331F04"/>
    <w:rsid w:val="0033228E"/>
    <w:rsid w:val="0034026B"/>
    <w:rsid w:val="003416DA"/>
    <w:rsid w:val="0034188F"/>
    <w:rsid w:val="00342FA0"/>
    <w:rsid w:val="003448FF"/>
    <w:rsid w:val="00354A1F"/>
    <w:rsid w:val="00364A46"/>
    <w:rsid w:val="00365563"/>
    <w:rsid w:val="0037219E"/>
    <w:rsid w:val="00372630"/>
    <w:rsid w:val="00372773"/>
    <w:rsid w:val="00381892"/>
    <w:rsid w:val="0038203C"/>
    <w:rsid w:val="003904AF"/>
    <w:rsid w:val="00397BAB"/>
    <w:rsid w:val="003A6571"/>
    <w:rsid w:val="003B12C1"/>
    <w:rsid w:val="003B5941"/>
    <w:rsid w:val="003C7A9E"/>
    <w:rsid w:val="003D076B"/>
    <w:rsid w:val="003D57D4"/>
    <w:rsid w:val="003F18B7"/>
    <w:rsid w:val="003F2BF4"/>
    <w:rsid w:val="003F4D31"/>
    <w:rsid w:val="003F785E"/>
    <w:rsid w:val="00403CC4"/>
    <w:rsid w:val="00404C58"/>
    <w:rsid w:val="0041346D"/>
    <w:rsid w:val="00436A87"/>
    <w:rsid w:val="00444B70"/>
    <w:rsid w:val="004523F5"/>
    <w:rsid w:val="00456745"/>
    <w:rsid w:val="00457DBE"/>
    <w:rsid w:val="00467E81"/>
    <w:rsid w:val="004717ED"/>
    <w:rsid w:val="00477C60"/>
    <w:rsid w:val="004802EB"/>
    <w:rsid w:val="004804D8"/>
    <w:rsid w:val="00485C07"/>
    <w:rsid w:val="00486015"/>
    <w:rsid w:val="00492032"/>
    <w:rsid w:val="0049468C"/>
    <w:rsid w:val="004A171B"/>
    <w:rsid w:val="004A361A"/>
    <w:rsid w:val="004A49EB"/>
    <w:rsid w:val="004B4ED5"/>
    <w:rsid w:val="004B58B5"/>
    <w:rsid w:val="004B5DE2"/>
    <w:rsid w:val="004C0CFE"/>
    <w:rsid w:val="004C22D7"/>
    <w:rsid w:val="004C33AA"/>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4FE5"/>
    <w:rsid w:val="005652CB"/>
    <w:rsid w:val="00574B48"/>
    <w:rsid w:val="00580860"/>
    <w:rsid w:val="00581C3A"/>
    <w:rsid w:val="00582CA5"/>
    <w:rsid w:val="005833C2"/>
    <w:rsid w:val="00583B4C"/>
    <w:rsid w:val="00586246"/>
    <w:rsid w:val="00586E3E"/>
    <w:rsid w:val="00586F09"/>
    <w:rsid w:val="005871CC"/>
    <w:rsid w:val="005A0319"/>
    <w:rsid w:val="005A26C8"/>
    <w:rsid w:val="005A5E63"/>
    <w:rsid w:val="005B1D47"/>
    <w:rsid w:val="005B2F3F"/>
    <w:rsid w:val="005B3616"/>
    <w:rsid w:val="005B7DCF"/>
    <w:rsid w:val="005D1F10"/>
    <w:rsid w:val="005E6364"/>
    <w:rsid w:val="005E727D"/>
    <w:rsid w:val="005F332B"/>
    <w:rsid w:val="006133C8"/>
    <w:rsid w:val="00624507"/>
    <w:rsid w:val="006279C4"/>
    <w:rsid w:val="00627D64"/>
    <w:rsid w:val="00633553"/>
    <w:rsid w:val="00637C76"/>
    <w:rsid w:val="00644D1B"/>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94EE2"/>
    <w:rsid w:val="006A1FE7"/>
    <w:rsid w:val="006A684F"/>
    <w:rsid w:val="006B1D32"/>
    <w:rsid w:val="006B3426"/>
    <w:rsid w:val="006C33C2"/>
    <w:rsid w:val="006C5459"/>
    <w:rsid w:val="006D2332"/>
    <w:rsid w:val="006D5238"/>
    <w:rsid w:val="006D57B2"/>
    <w:rsid w:val="006E04E5"/>
    <w:rsid w:val="006E08ED"/>
    <w:rsid w:val="006E0F23"/>
    <w:rsid w:val="006E4EE1"/>
    <w:rsid w:val="006E6B39"/>
    <w:rsid w:val="006E6E7E"/>
    <w:rsid w:val="006F0D65"/>
    <w:rsid w:val="006F1035"/>
    <w:rsid w:val="006F15C7"/>
    <w:rsid w:val="00704E93"/>
    <w:rsid w:val="007131F9"/>
    <w:rsid w:val="00720821"/>
    <w:rsid w:val="007220B9"/>
    <w:rsid w:val="00731480"/>
    <w:rsid w:val="0073271A"/>
    <w:rsid w:val="00732913"/>
    <w:rsid w:val="00732C40"/>
    <w:rsid w:val="00733F5D"/>
    <w:rsid w:val="00735B03"/>
    <w:rsid w:val="00736B41"/>
    <w:rsid w:val="007425BD"/>
    <w:rsid w:val="00744624"/>
    <w:rsid w:val="007605B6"/>
    <w:rsid w:val="00766B17"/>
    <w:rsid w:val="00775A27"/>
    <w:rsid w:val="0077603A"/>
    <w:rsid w:val="0077775C"/>
    <w:rsid w:val="007831F0"/>
    <w:rsid w:val="0078687F"/>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460E4"/>
    <w:rsid w:val="008501A2"/>
    <w:rsid w:val="00852828"/>
    <w:rsid w:val="008627CD"/>
    <w:rsid w:val="0087653F"/>
    <w:rsid w:val="00880004"/>
    <w:rsid w:val="00884157"/>
    <w:rsid w:val="008A2F0A"/>
    <w:rsid w:val="008A5BA6"/>
    <w:rsid w:val="008B706A"/>
    <w:rsid w:val="008C6671"/>
    <w:rsid w:val="008D2E17"/>
    <w:rsid w:val="008D3188"/>
    <w:rsid w:val="008D5946"/>
    <w:rsid w:val="008D7D06"/>
    <w:rsid w:val="008E6B11"/>
    <w:rsid w:val="008E7804"/>
    <w:rsid w:val="008F2906"/>
    <w:rsid w:val="008F4F3B"/>
    <w:rsid w:val="008F743A"/>
    <w:rsid w:val="00907464"/>
    <w:rsid w:val="00910835"/>
    <w:rsid w:val="00911B11"/>
    <w:rsid w:val="00914530"/>
    <w:rsid w:val="009173E3"/>
    <w:rsid w:val="0092160D"/>
    <w:rsid w:val="00921D50"/>
    <w:rsid w:val="0092484E"/>
    <w:rsid w:val="00931A11"/>
    <w:rsid w:val="0093545A"/>
    <w:rsid w:val="00936499"/>
    <w:rsid w:val="0093783F"/>
    <w:rsid w:val="0094059C"/>
    <w:rsid w:val="00944D74"/>
    <w:rsid w:val="0094676F"/>
    <w:rsid w:val="00951047"/>
    <w:rsid w:val="0095724F"/>
    <w:rsid w:val="009573DA"/>
    <w:rsid w:val="00962AC6"/>
    <w:rsid w:val="00967936"/>
    <w:rsid w:val="00985FB5"/>
    <w:rsid w:val="009A16D2"/>
    <w:rsid w:val="009A1BCA"/>
    <w:rsid w:val="009A1F08"/>
    <w:rsid w:val="009A2C74"/>
    <w:rsid w:val="009A7219"/>
    <w:rsid w:val="009B0007"/>
    <w:rsid w:val="009C1342"/>
    <w:rsid w:val="009C14D9"/>
    <w:rsid w:val="009C1B8E"/>
    <w:rsid w:val="009C36B5"/>
    <w:rsid w:val="009C3C9E"/>
    <w:rsid w:val="009C6333"/>
    <w:rsid w:val="009D2BEF"/>
    <w:rsid w:val="009E0AB3"/>
    <w:rsid w:val="009E1912"/>
    <w:rsid w:val="009E5EB5"/>
    <w:rsid w:val="009F14DF"/>
    <w:rsid w:val="00A074C4"/>
    <w:rsid w:val="00A11884"/>
    <w:rsid w:val="00A1262D"/>
    <w:rsid w:val="00A15E55"/>
    <w:rsid w:val="00A2746F"/>
    <w:rsid w:val="00A31DBF"/>
    <w:rsid w:val="00A34D5C"/>
    <w:rsid w:val="00A47756"/>
    <w:rsid w:val="00A60186"/>
    <w:rsid w:val="00A6134D"/>
    <w:rsid w:val="00A642F8"/>
    <w:rsid w:val="00A67993"/>
    <w:rsid w:val="00A74648"/>
    <w:rsid w:val="00A76414"/>
    <w:rsid w:val="00A77DF4"/>
    <w:rsid w:val="00A80A1D"/>
    <w:rsid w:val="00A95D54"/>
    <w:rsid w:val="00AA19EE"/>
    <w:rsid w:val="00AA36FA"/>
    <w:rsid w:val="00AA3DEB"/>
    <w:rsid w:val="00AA435E"/>
    <w:rsid w:val="00AB18E2"/>
    <w:rsid w:val="00AB1AFD"/>
    <w:rsid w:val="00AC00E1"/>
    <w:rsid w:val="00AC068A"/>
    <w:rsid w:val="00AC06D3"/>
    <w:rsid w:val="00AC1207"/>
    <w:rsid w:val="00AC4765"/>
    <w:rsid w:val="00AD1B6C"/>
    <w:rsid w:val="00AD408E"/>
    <w:rsid w:val="00AD6719"/>
    <w:rsid w:val="00AE4416"/>
    <w:rsid w:val="00AE73A9"/>
    <w:rsid w:val="00AF00F4"/>
    <w:rsid w:val="00AF3C78"/>
    <w:rsid w:val="00AF5052"/>
    <w:rsid w:val="00AF79A2"/>
    <w:rsid w:val="00B11073"/>
    <w:rsid w:val="00B1378A"/>
    <w:rsid w:val="00B1442D"/>
    <w:rsid w:val="00B15522"/>
    <w:rsid w:val="00B24C4C"/>
    <w:rsid w:val="00B266D4"/>
    <w:rsid w:val="00B30C2B"/>
    <w:rsid w:val="00B33F28"/>
    <w:rsid w:val="00B341B4"/>
    <w:rsid w:val="00B362CD"/>
    <w:rsid w:val="00B417C5"/>
    <w:rsid w:val="00B50CDC"/>
    <w:rsid w:val="00B66280"/>
    <w:rsid w:val="00B70E26"/>
    <w:rsid w:val="00B746B7"/>
    <w:rsid w:val="00B84581"/>
    <w:rsid w:val="00B85532"/>
    <w:rsid w:val="00B85920"/>
    <w:rsid w:val="00B90409"/>
    <w:rsid w:val="00B90D93"/>
    <w:rsid w:val="00B933C7"/>
    <w:rsid w:val="00B962C2"/>
    <w:rsid w:val="00BA300D"/>
    <w:rsid w:val="00BA446F"/>
    <w:rsid w:val="00BB131B"/>
    <w:rsid w:val="00BB2614"/>
    <w:rsid w:val="00BC1A69"/>
    <w:rsid w:val="00BC3353"/>
    <w:rsid w:val="00BC71A8"/>
    <w:rsid w:val="00BC793A"/>
    <w:rsid w:val="00BD150B"/>
    <w:rsid w:val="00BD1A49"/>
    <w:rsid w:val="00BD3134"/>
    <w:rsid w:val="00BD34DF"/>
    <w:rsid w:val="00C00E28"/>
    <w:rsid w:val="00C06DE5"/>
    <w:rsid w:val="00C16997"/>
    <w:rsid w:val="00C20755"/>
    <w:rsid w:val="00C20C31"/>
    <w:rsid w:val="00C33F40"/>
    <w:rsid w:val="00C35676"/>
    <w:rsid w:val="00C411EE"/>
    <w:rsid w:val="00C43F37"/>
    <w:rsid w:val="00C524E8"/>
    <w:rsid w:val="00C547A0"/>
    <w:rsid w:val="00C633D1"/>
    <w:rsid w:val="00C64687"/>
    <w:rsid w:val="00C705B4"/>
    <w:rsid w:val="00C72056"/>
    <w:rsid w:val="00C73DB5"/>
    <w:rsid w:val="00C76686"/>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291A"/>
    <w:rsid w:val="00D2345A"/>
    <w:rsid w:val="00D23655"/>
    <w:rsid w:val="00D27A5C"/>
    <w:rsid w:val="00D6214B"/>
    <w:rsid w:val="00D70095"/>
    <w:rsid w:val="00D713C4"/>
    <w:rsid w:val="00D842CC"/>
    <w:rsid w:val="00D85301"/>
    <w:rsid w:val="00D92631"/>
    <w:rsid w:val="00DA03B5"/>
    <w:rsid w:val="00DA4FA3"/>
    <w:rsid w:val="00DA612A"/>
    <w:rsid w:val="00DA7B2E"/>
    <w:rsid w:val="00DB17F2"/>
    <w:rsid w:val="00DB5E2F"/>
    <w:rsid w:val="00DD4492"/>
    <w:rsid w:val="00DD52B7"/>
    <w:rsid w:val="00DD7C99"/>
    <w:rsid w:val="00DE10C4"/>
    <w:rsid w:val="00DE18DC"/>
    <w:rsid w:val="00DE5C4D"/>
    <w:rsid w:val="00DE66AE"/>
    <w:rsid w:val="00DE71BB"/>
    <w:rsid w:val="00DF331A"/>
    <w:rsid w:val="00E0133C"/>
    <w:rsid w:val="00E048B3"/>
    <w:rsid w:val="00E04B51"/>
    <w:rsid w:val="00E078C2"/>
    <w:rsid w:val="00E1233F"/>
    <w:rsid w:val="00E16908"/>
    <w:rsid w:val="00E16B96"/>
    <w:rsid w:val="00E24D72"/>
    <w:rsid w:val="00E268E2"/>
    <w:rsid w:val="00E31461"/>
    <w:rsid w:val="00E321A3"/>
    <w:rsid w:val="00E3268E"/>
    <w:rsid w:val="00E33028"/>
    <w:rsid w:val="00E36A4D"/>
    <w:rsid w:val="00E36E99"/>
    <w:rsid w:val="00E37B21"/>
    <w:rsid w:val="00E46201"/>
    <w:rsid w:val="00E46FF2"/>
    <w:rsid w:val="00E51D7D"/>
    <w:rsid w:val="00E52258"/>
    <w:rsid w:val="00E52914"/>
    <w:rsid w:val="00E7007F"/>
    <w:rsid w:val="00E76DA5"/>
    <w:rsid w:val="00E81B78"/>
    <w:rsid w:val="00E81BA7"/>
    <w:rsid w:val="00E864F7"/>
    <w:rsid w:val="00E875F0"/>
    <w:rsid w:val="00E95F33"/>
    <w:rsid w:val="00EA2241"/>
    <w:rsid w:val="00EA434A"/>
    <w:rsid w:val="00EA4A28"/>
    <w:rsid w:val="00EB5ABA"/>
    <w:rsid w:val="00EB65C6"/>
    <w:rsid w:val="00EC4603"/>
    <w:rsid w:val="00EC7A75"/>
    <w:rsid w:val="00ED5797"/>
    <w:rsid w:val="00EE52A5"/>
    <w:rsid w:val="00EE54C5"/>
    <w:rsid w:val="00EE7677"/>
    <w:rsid w:val="00EF09D9"/>
    <w:rsid w:val="00EF2093"/>
    <w:rsid w:val="00EF5E0F"/>
    <w:rsid w:val="00EF760F"/>
    <w:rsid w:val="00EF7F17"/>
    <w:rsid w:val="00F00D2F"/>
    <w:rsid w:val="00F02AA4"/>
    <w:rsid w:val="00F06E91"/>
    <w:rsid w:val="00F10FA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94B6A"/>
    <w:rsid w:val="00FA1349"/>
    <w:rsid w:val="00FA35E2"/>
    <w:rsid w:val="00FA6B13"/>
    <w:rsid w:val="00FB22B6"/>
    <w:rsid w:val="00FB2A3E"/>
    <w:rsid w:val="00FB75BF"/>
    <w:rsid w:val="00FC1FAE"/>
    <w:rsid w:val="00FC5314"/>
    <w:rsid w:val="00FD1D54"/>
    <w:rsid w:val="00FD20DB"/>
    <w:rsid w:val="00FD7691"/>
    <w:rsid w:val="00FE1625"/>
    <w:rsid w:val="00FE2846"/>
    <w:rsid w:val="00FE50CF"/>
    <w:rsid w:val="00FF28B8"/>
    <w:rsid w:val="00FF5E4D"/>
    <w:rsid w:val="00FF64B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6267">
      <w:bodyDiv w:val="1"/>
      <w:marLeft w:val="0"/>
      <w:marRight w:val="0"/>
      <w:marTop w:val="0"/>
      <w:marBottom w:val="0"/>
      <w:divBdr>
        <w:top w:val="none" w:sz="0" w:space="0" w:color="auto"/>
        <w:left w:val="none" w:sz="0" w:space="0" w:color="auto"/>
        <w:bottom w:val="none" w:sz="0" w:space="0" w:color="auto"/>
        <w:right w:val="none" w:sz="0" w:space="0" w:color="auto"/>
      </w:divBdr>
    </w:div>
    <w:div w:id="1438719953">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yncfolders.elementfx.com/" TargetMode="Externa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hyperlink" Target="https://trello.com/home" TargetMode="External"/><Relationship Id="rId21" Type="http://schemas.microsoft.com/office/2007/relationships/diagramDrawing" Target="diagrams/drawing1.xml"/><Relationship Id="rId34" Type="http://schemas.openxmlformats.org/officeDocument/2006/relationships/image" Target="media/image15.png"/><Relationship Id="rId42" Type="http://schemas.openxmlformats.org/officeDocument/2006/relationships/hyperlink" Target="https://stackoverflow.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brightsparks.com/freeware/index.html"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www.lbms.cz/use-case-vs-user-story-1-dil/" TargetMode="External"/><Relationship Id="rId40" Type="http://schemas.openxmlformats.org/officeDocument/2006/relationships/hyperlink" Target="https://github.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puresync.de/downloa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ithub.com/XarDasik/BP-zalohovaci_nastroj_Podsednik/releases/tag/Release" TargetMode="Externa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iteksoftware.com/jaba/data-backup-software.ht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file:///C:\Users\phili\Desktop\BP_Z&#225;lohovac&#237;_n&#225;stroj.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reefilesync.org/download.php" TargetMode="External"/><Relationship Id="rId17" Type="http://schemas.openxmlformats.org/officeDocument/2006/relationships/diagramData" Target="diagrams/data1.xml"/><Relationship Id="rId25" Type="http://schemas.openxmlformats.org/officeDocument/2006/relationships/hyperlink" Target="https://github.com/XarDasik/BP-zalohovaci_nastroj_Podsednik/releases" TargetMode="External"/><Relationship Id="rId33" Type="http://schemas.openxmlformats.org/officeDocument/2006/relationships/image" Target="media/image14.png"/><Relationship Id="rId38" Type="http://schemas.openxmlformats.org/officeDocument/2006/relationships/hyperlink" Target="https://thekomix.cz/blog/nfr-nefunkcni-pozadavky/" TargetMode="External"/><Relationship Id="rId46"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hyperlink" Target="https://learn.microsoft.com/cs-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151DB9-7124-40B6-AA7C-E506ED068DC4}" type="doc">
      <dgm:prSet loTypeId="urn:microsoft.com/office/officeart/2008/layout/AlternatingHexagons" loCatId="list" qsTypeId="urn:microsoft.com/office/officeart/2005/8/quickstyle/simple1" qsCatId="simple" csTypeId="urn:microsoft.com/office/officeart/2005/8/colors/colorful1" csCatId="colorful" phldr="1"/>
      <dgm:spPr/>
      <dgm:t>
        <a:bodyPr/>
        <a:lstStyle/>
        <a:p>
          <a:endParaRPr lang="cs-CZ"/>
        </a:p>
      </dgm:t>
    </dgm:pt>
    <dgm:pt modelId="{E0FA70AA-4D33-439D-84F1-6F111EB27754}">
      <dgm:prSet phldrT="[Text]"/>
      <dgm:spPr/>
      <dgm:t>
        <a:bodyPr/>
        <a:lstStyle/>
        <a:p>
          <a:pPr algn="ctr"/>
          <a:r>
            <a:rPr lang="cs-CZ"/>
            <a:t>Pravidelné konzultace s vedoucím práce</a:t>
          </a:r>
        </a:p>
      </dgm:t>
    </dgm:pt>
    <dgm:pt modelId="{92AF726A-F6BF-4F62-AF85-D3ACEE006266}" type="parTrans" cxnId="{D233D920-C2B3-4BC1-A6F4-594D8A2B542C}">
      <dgm:prSet/>
      <dgm:spPr/>
      <dgm:t>
        <a:bodyPr/>
        <a:lstStyle/>
        <a:p>
          <a:pPr algn="ctr"/>
          <a:endParaRPr lang="cs-CZ"/>
        </a:p>
      </dgm:t>
    </dgm:pt>
    <dgm:pt modelId="{339E2276-AE63-401A-9F51-18B371755245}" type="sibTrans" cxnId="{D233D920-C2B3-4BC1-A6F4-594D8A2B542C}">
      <dgm:prSet/>
      <dgm:spPr/>
      <dgm:t>
        <a:bodyPr/>
        <a:lstStyle/>
        <a:p>
          <a:pPr algn="ctr"/>
          <a:r>
            <a:rPr lang="cs-CZ"/>
            <a:t>Způsob implementace</a:t>
          </a:r>
        </a:p>
      </dgm:t>
    </dgm:pt>
    <dgm:pt modelId="{2802032B-BB63-45C3-A253-5536282B46D6}">
      <dgm:prSet phldrT="[Text]"/>
      <dgm:spPr/>
      <dgm:t>
        <a:bodyPr/>
        <a:lstStyle/>
        <a:p>
          <a:pPr algn="ctr"/>
          <a:r>
            <a:rPr lang="cs-CZ"/>
            <a:t>Eliminace rizik</a:t>
          </a:r>
        </a:p>
      </dgm:t>
    </dgm:pt>
    <dgm:pt modelId="{0479660D-9F5E-4C5C-B898-4394F1C25A28}" type="parTrans" cxnId="{F43E0E4E-A4D6-4B00-A5B4-C6B8DE64871C}">
      <dgm:prSet/>
      <dgm:spPr/>
      <dgm:t>
        <a:bodyPr/>
        <a:lstStyle/>
        <a:p>
          <a:pPr algn="ctr"/>
          <a:endParaRPr lang="cs-CZ"/>
        </a:p>
      </dgm:t>
    </dgm:pt>
    <dgm:pt modelId="{CF2C739D-0B7C-41B9-8BAB-06D0373A8DFE}" type="sibTrans" cxnId="{F43E0E4E-A4D6-4B00-A5B4-C6B8DE64871C}">
      <dgm:prSet/>
      <dgm:spPr/>
      <dgm:t>
        <a:bodyPr/>
        <a:lstStyle/>
        <a:p>
          <a:pPr algn="ctr"/>
          <a:r>
            <a:rPr lang="cs-CZ"/>
            <a:t>Kontrola požadavků vedoucím práce</a:t>
          </a:r>
        </a:p>
      </dgm:t>
    </dgm:pt>
    <dgm:pt modelId="{CC700CAF-6CBD-4D7E-85BF-599A6747E561}">
      <dgm:prSet phldrT="[Text]" custT="1"/>
      <dgm:spPr/>
      <dgm:t>
        <a:bodyPr/>
        <a:lstStyle/>
        <a:p>
          <a:pPr algn="ctr"/>
          <a:r>
            <a:rPr lang="cs-CZ" sz="1000"/>
            <a:t>Správa požadavků aplikace</a:t>
          </a:r>
        </a:p>
      </dgm:t>
    </dgm:pt>
    <dgm:pt modelId="{2F7E41D8-6D71-446E-ABF7-D3532324EF7A}" type="parTrans" cxnId="{D86DB58A-4B6E-453B-8A32-84A607A41A2B}">
      <dgm:prSet/>
      <dgm:spPr/>
      <dgm:t>
        <a:bodyPr/>
        <a:lstStyle/>
        <a:p>
          <a:pPr algn="ctr"/>
          <a:endParaRPr lang="cs-CZ"/>
        </a:p>
      </dgm:t>
    </dgm:pt>
    <dgm:pt modelId="{2C343084-E6E1-40CA-9C16-E60164B48591}" type="sibTrans" cxnId="{D86DB58A-4B6E-453B-8A32-84A607A41A2B}">
      <dgm:prSet/>
      <dgm:spPr/>
      <dgm:t>
        <a:bodyPr/>
        <a:lstStyle/>
        <a:p>
          <a:pPr algn="ctr"/>
          <a:r>
            <a:rPr lang="cs-CZ"/>
            <a:t>Testování funkčnosti aplikace</a:t>
          </a:r>
        </a:p>
      </dgm:t>
    </dgm:pt>
    <dgm:pt modelId="{DD3E1613-2B6A-426B-B25C-EE9609A7956C}">
      <dgm:prSet/>
      <dgm:spPr/>
      <dgm:t>
        <a:bodyPr/>
        <a:lstStyle/>
        <a:p>
          <a:pPr algn="ctr"/>
          <a:r>
            <a:rPr lang="cs-CZ"/>
            <a:t>Repozitář GitHub</a:t>
          </a:r>
        </a:p>
      </dgm:t>
    </dgm:pt>
    <dgm:pt modelId="{F12C7223-BA37-4D09-9EA0-82C18C00A572}" type="parTrans" cxnId="{E8DEB083-00AB-4D16-83A9-EA490C6A8082}">
      <dgm:prSet/>
      <dgm:spPr/>
      <dgm:t>
        <a:bodyPr/>
        <a:lstStyle/>
        <a:p>
          <a:pPr algn="ctr"/>
          <a:endParaRPr lang="cs-CZ"/>
        </a:p>
      </dgm:t>
    </dgm:pt>
    <dgm:pt modelId="{F8B6D0EA-B91C-42C5-A05B-3393D6229516}" type="sibTrans" cxnId="{E8DEB083-00AB-4D16-83A9-EA490C6A8082}">
      <dgm:prSet/>
      <dgm:spPr>
        <a:noFill/>
      </dgm:spPr>
      <dgm:t>
        <a:bodyPr/>
        <a:lstStyle/>
        <a:p>
          <a:pPr algn="ctr"/>
          <a:endParaRPr lang="cs-CZ"/>
        </a:p>
      </dgm:t>
    </dgm:pt>
    <dgm:pt modelId="{83AC972B-14D3-405B-9894-7FD8884C04AE}" type="pres">
      <dgm:prSet presAssocID="{E3151DB9-7124-40B6-AA7C-E506ED068DC4}" presName="Name0" presStyleCnt="0">
        <dgm:presLayoutVars>
          <dgm:chMax/>
          <dgm:chPref/>
          <dgm:dir/>
          <dgm:animLvl val="lvl"/>
        </dgm:presLayoutVars>
      </dgm:prSet>
      <dgm:spPr/>
    </dgm:pt>
    <dgm:pt modelId="{931052E6-675C-4FB2-AF36-2C6379AD2F16}" type="pres">
      <dgm:prSet presAssocID="{E0FA70AA-4D33-439D-84F1-6F111EB27754}" presName="composite" presStyleCnt="0"/>
      <dgm:spPr/>
    </dgm:pt>
    <dgm:pt modelId="{3EA7B159-D448-439E-941B-403668E178C3}" type="pres">
      <dgm:prSet presAssocID="{E0FA70AA-4D33-439D-84F1-6F111EB27754}" presName="Parent1" presStyleLbl="node1" presStyleIdx="0" presStyleCnt="8">
        <dgm:presLayoutVars>
          <dgm:chMax val="1"/>
          <dgm:chPref val="1"/>
          <dgm:bulletEnabled val="1"/>
        </dgm:presLayoutVars>
      </dgm:prSet>
      <dgm:spPr/>
    </dgm:pt>
    <dgm:pt modelId="{EA41AFC2-768C-43EE-BF78-EFEF9B686DDE}" type="pres">
      <dgm:prSet presAssocID="{E0FA70AA-4D33-439D-84F1-6F111EB27754}" presName="Childtext1" presStyleLbl="revTx" presStyleIdx="0" presStyleCnt="4">
        <dgm:presLayoutVars>
          <dgm:chMax val="0"/>
          <dgm:chPref val="0"/>
          <dgm:bulletEnabled val="1"/>
        </dgm:presLayoutVars>
      </dgm:prSet>
      <dgm:spPr/>
    </dgm:pt>
    <dgm:pt modelId="{B0B8B121-38DA-4261-BB08-3F0E2AB2A4F2}" type="pres">
      <dgm:prSet presAssocID="{E0FA70AA-4D33-439D-84F1-6F111EB27754}" presName="BalanceSpacing" presStyleCnt="0"/>
      <dgm:spPr/>
    </dgm:pt>
    <dgm:pt modelId="{53BA2930-C17B-456F-A0BA-A3F918B8F435}" type="pres">
      <dgm:prSet presAssocID="{E0FA70AA-4D33-439D-84F1-6F111EB27754}" presName="BalanceSpacing1" presStyleCnt="0"/>
      <dgm:spPr/>
    </dgm:pt>
    <dgm:pt modelId="{D0BB6D6F-A749-4DDD-A590-724C028BBFD8}" type="pres">
      <dgm:prSet presAssocID="{339E2276-AE63-401A-9F51-18B371755245}" presName="Accent1Text" presStyleLbl="node1" presStyleIdx="1" presStyleCnt="8"/>
      <dgm:spPr/>
    </dgm:pt>
    <dgm:pt modelId="{58C7636C-0603-4BEF-849A-DBF1169E4059}" type="pres">
      <dgm:prSet presAssocID="{339E2276-AE63-401A-9F51-18B371755245}" presName="spaceBetweenRectangles" presStyleCnt="0"/>
      <dgm:spPr/>
    </dgm:pt>
    <dgm:pt modelId="{B04DF30E-75E1-4314-9555-23DFA2D5298C}" type="pres">
      <dgm:prSet presAssocID="{2802032B-BB63-45C3-A253-5536282B46D6}" presName="composite" presStyleCnt="0"/>
      <dgm:spPr/>
    </dgm:pt>
    <dgm:pt modelId="{D8BAA446-36DE-4564-BE34-3BC2AC14063F}" type="pres">
      <dgm:prSet presAssocID="{2802032B-BB63-45C3-A253-5536282B46D6}" presName="Parent1" presStyleLbl="node1" presStyleIdx="2" presStyleCnt="8">
        <dgm:presLayoutVars>
          <dgm:chMax val="1"/>
          <dgm:chPref val="1"/>
          <dgm:bulletEnabled val="1"/>
        </dgm:presLayoutVars>
      </dgm:prSet>
      <dgm:spPr/>
    </dgm:pt>
    <dgm:pt modelId="{D17D4C7C-4D8D-4EBA-937C-84FBAE49345E}" type="pres">
      <dgm:prSet presAssocID="{2802032B-BB63-45C3-A253-5536282B46D6}" presName="Childtext1" presStyleLbl="revTx" presStyleIdx="1" presStyleCnt="4">
        <dgm:presLayoutVars>
          <dgm:chMax val="0"/>
          <dgm:chPref val="0"/>
          <dgm:bulletEnabled val="1"/>
        </dgm:presLayoutVars>
      </dgm:prSet>
      <dgm:spPr/>
    </dgm:pt>
    <dgm:pt modelId="{87D192C6-5FE2-4A53-9014-93E2A1F62B25}" type="pres">
      <dgm:prSet presAssocID="{2802032B-BB63-45C3-A253-5536282B46D6}" presName="BalanceSpacing" presStyleCnt="0"/>
      <dgm:spPr/>
    </dgm:pt>
    <dgm:pt modelId="{DE1797D6-A401-4412-A97F-93A73C118BAA}" type="pres">
      <dgm:prSet presAssocID="{2802032B-BB63-45C3-A253-5536282B46D6}" presName="BalanceSpacing1" presStyleCnt="0"/>
      <dgm:spPr/>
    </dgm:pt>
    <dgm:pt modelId="{9E7E5347-5271-4930-AC60-9D89F813B5D6}" type="pres">
      <dgm:prSet presAssocID="{CF2C739D-0B7C-41B9-8BAB-06D0373A8DFE}" presName="Accent1Text" presStyleLbl="node1" presStyleIdx="3" presStyleCnt="8"/>
      <dgm:spPr/>
    </dgm:pt>
    <dgm:pt modelId="{50B4943C-4AE3-442A-B47B-5EEB5F04DE1A}" type="pres">
      <dgm:prSet presAssocID="{CF2C739D-0B7C-41B9-8BAB-06D0373A8DFE}" presName="spaceBetweenRectangles" presStyleCnt="0"/>
      <dgm:spPr/>
    </dgm:pt>
    <dgm:pt modelId="{2742A246-B218-4EC4-ACBC-17EF72C40DD6}" type="pres">
      <dgm:prSet presAssocID="{CC700CAF-6CBD-4D7E-85BF-599A6747E561}" presName="composite" presStyleCnt="0"/>
      <dgm:spPr/>
    </dgm:pt>
    <dgm:pt modelId="{F0693699-456C-4639-96E7-979AB18CAF4C}" type="pres">
      <dgm:prSet presAssocID="{CC700CAF-6CBD-4D7E-85BF-599A6747E561}" presName="Parent1" presStyleLbl="node1" presStyleIdx="4" presStyleCnt="8">
        <dgm:presLayoutVars>
          <dgm:chMax val="1"/>
          <dgm:chPref val="1"/>
          <dgm:bulletEnabled val="1"/>
        </dgm:presLayoutVars>
      </dgm:prSet>
      <dgm:spPr/>
    </dgm:pt>
    <dgm:pt modelId="{CD4D4E8F-5923-42BF-BD87-7C054CA5E249}" type="pres">
      <dgm:prSet presAssocID="{CC700CAF-6CBD-4D7E-85BF-599A6747E561}" presName="Childtext1" presStyleLbl="revTx" presStyleIdx="2" presStyleCnt="4">
        <dgm:presLayoutVars>
          <dgm:chMax val="0"/>
          <dgm:chPref val="0"/>
          <dgm:bulletEnabled val="1"/>
        </dgm:presLayoutVars>
      </dgm:prSet>
      <dgm:spPr/>
    </dgm:pt>
    <dgm:pt modelId="{5E7A4AFD-71E9-40B2-9340-FB59ED0CAE60}" type="pres">
      <dgm:prSet presAssocID="{CC700CAF-6CBD-4D7E-85BF-599A6747E561}" presName="BalanceSpacing" presStyleCnt="0"/>
      <dgm:spPr/>
    </dgm:pt>
    <dgm:pt modelId="{832C6969-6368-4A85-9244-C4A78953958D}" type="pres">
      <dgm:prSet presAssocID="{CC700CAF-6CBD-4D7E-85BF-599A6747E561}" presName="BalanceSpacing1" presStyleCnt="0"/>
      <dgm:spPr/>
    </dgm:pt>
    <dgm:pt modelId="{A7B4A9B0-DB96-44A7-85F5-10113AD8696D}" type="pres">
      <dgm:prSet presAssocID="{2C343084-E6E1-40CA-9C16-E60164B48591}" presName="Accent1Text" presStyleLbl="node1" presStyleIdx="5" presStyleCnt="8"/>
      <dgm:spPr/>
    </dgm:pt>
    <dgm:pt modelId="{947D0E9C-FE21-4C2A-B4CE-E31577406FB9}" type="pres">
      <dgm:prSet presAssocID="{2C343084-E6E1-40CA-9C16-E60164B48591}" presName="spaceBetweenRectangles" presStyleCnt="0"/>
      <dgm:spPr/>
    </dgm:pt>
    <dgm:pt modelId="{1DFDFBA2-CF7A-4343-B55B-6ABC8773457F}" type="pres">
      <dgm:prSet presAssocID="{DD3E1613-2B6A-426B-B25C-EE9609A7956C}" presName="composite" presStyleCnt="0"/>
      <dgm:spPr/>
    </dgm:pt>
    <dgm:pt modelId="{E974932C-BA08-4E5D-A5BE-293F745B7F4A}" type="pres">
      <dgm:prSet presAssocID="{DD3E1613-2B6A-426B-B25C-EE9609A7956C}" presName="Parent1" presStyleLbl="node1" presStyleIdx="6" presStyleCnt="8">
        <dgm:presLayoutVars>
          <dgm:chMax val="1"/>
          <dgm:chPref val="1"/>
          <dgm:bulletEnabled val="1"/>
        </dgm:presLayoutVars>
      </dgm:prSet>
      <dgm:spPr/>
    </dgm:pt>
    <dgm:pt modelId="{221FC5B4-9C86-4813-B294-50111325CEF0}" type="pres">
      <dgm:prSet presAssocID="{DD3E1613-2B6A-426B-B25C-EE9609A7956C}" presName="Childtext1" presStyleLbl="revTx" presStyleIdx="3" presStyleCnt="4">
        <dgm:presLayoutVars>
          <dgm:chMax val="0"/>
          <dgm:chPref val="0"/>
          <dgm:bulletEnabled val="1"/>
        </dgm:presLayoutVars>
      </dgm:prSet>
      <dgm:spPr/>
    </dgm:pt>
    <dgm:pt modelId="{CB85AE95-5445-40F6-A319-72116ECBE024}" type="pres">
      <dgm:prSet presAssocID="{DD3E1613-2B6A-426B-B25C-EE9609A7956C}" presName="BalanceSpacing" presStyleCnt="0"/>
      <dgm:spPr/>
    </dgm:pt>
    <dgm:pt modelId="{E8215CDF-1384-4C22-BA49-BF055F0997DA}" type="pres">
      <dgm:prSet presAssocID="{DD3E1613-2B6A-426B-B25C-EE9609A7956C}" presName="BalanceSpacing1" presStyleCnt="0"/>
      <dgm:spPr/>
    </dgm:pt>
    <dgm:pt modelId="{C2A033ED-B58B-460B-8205-937DAD460408}" type="pres">
      <dgm:prSet presAssocID="{F8B6D0EA-B91C-42C5-A05B-3393D6229516}" presName="Accent1Text" presStyleLbl="node1" presStyleIdx="7" presStyleCnt="8"/>
      <dgm:spPr/>
    </dgm:pt>
  </dgm:ptLst>
  <dgm:cxnLst>
    <dgm:cxn modelId="{9B2F4C0E-1327-485C-999A-88525A582559}" type="presOf" srcId="{E0FA70AA-4D33-439D-84F1-6F111EB27754}" destId="{3EA7B159-D448-439E-941B-403668E178C3}" srcOrd="0" destOrd="0" presId="urn:microsoft.com/office/officeart/2008/layout/AlternatingHexagons"/>
    <dgm:cxn modelId="{D233D920-C2B3-4BC1-A6F4-594D8A2B542C}" srcId="{E3151DB9-7124-40B6-AA7C-E506ED068DC4}" destId="{E0FA70AA-4D33-439D-84F1-6F111EB27754}" srcOrd="0" destOrd="0" parTransId="{92AF726A-F6BF-4F62-AF85-D3ACEE006266}" sibTransId="{339E2276-AE63-401A-9F51-18B371755245}"/>
    <dgm:cxn modelId="{0D0D3561-1C88-4E1E-B6C4-A88ED29E4149}" type="presOf" srcId="{F8B6D0EA-B91C-42C5-A05B-3393D6229516}" destId="{C2A033ED-B58B-460B-8205-937DAD460408}" srcOrd="0" destOrd="0" presId="urn:microsoft.com/office/officeart/2008/layout/AlternatingHexagons"/>
    <dgm:cxn modelId="{FA63D142-CA7A-41B8-87CB-ADC46ACF0D02}" type="presOf" srcId="{CF2C739D-0B7C-41B9-8BAB-06D0373A8DFE}" destId="{9E7E5347-5271-4930-AC60-9D89F813B5D6}" srcOrd="0" destOrd="0" presId="urn:microsoft.com/office/officeart/2008/layout/AlternatingHexagons"/>
    <dgm:cxn modelId="{F43E0E4E-A4D6-4B00-A5B4-C6B8DE64871C}" srcId="{E3151DB9-7124-40B6-AA7C-E506ED068DC4}" destId="{2802032B-BB63-45C3-A253-5536282B46D6}" srcOrd="1" destOrd="0" parTransId="{0479660D-9F5E-4C5C-B898-4394F1C25A28}" sibTransId="{CF2C739D-0B7C-41B9-8BAB-06D0373A8DFE}"/>
    <dgm:cxn modelId="{6A963B6F-E1B4-4FB7-9E18-C795923AB31F}" type="presOf" srcId="{2802032B-BB63-45C3-A253-5536282B46D6}" destId="{D8BAA446-36DE-4564-BE34-3BC2AC14063F}" srcOrd="0" destOrd="0" presId="urn:microsoft.com/office/officeart/2008/layout/AlternatingHexagons"/>
    <dgm:cxn modelId="{E8DEB083-00AB-4D16-83A9-EA490C6A8082}" srcId="{E3151DB9-7124-40B6-AA7C-E506ED068DC4}" destId="{DD3E1613-2B6A-426B-B25C-EE9609A7956C}" srcOrd="3" destOrd="0" parTransId="{F12C7223-BA37-4D09-9EA0-82C18C00A572}" sibTransId="{F8B6D0EA-B91C-42C5-A05B-3393D6229516}"/>
    <dgm:cxn modelId="{ABC7CA85-5DA6-435D-BD82-0A75F3485522}" type="presOf" srcId="{339E2276-AE63-401A-9F51-18B371755245}" destId="{D0BB6D6F-A749-4DDD-A590-724C028BBFD8}" srcOrd="0" destOrd="0" presId="urn:microsoft.com/office/officeart/2008/layout/AlternatingHexagons"/>
    <dgm:cxn modelId="{DD3A3C86-2AEA-4BF9-98B1-14A000007F00}" type="presOf" srcId="{2C343084-E6E1-40CA-9C16-E60164B48591}" destId="{A7B4A9B0-DB96-44A7-85F5-10113AD8696D}" srcOrd="0" destOrd="0" presId="urn:microsoft.com/office/officeart/2008/layout/AlternatingHexagons"/>
    <dgm:cxn modelId="{D86DB58A-4B6E-453B-8A32-84A607A41A2B}" srcId="{E3151DB9-7124-40B6-AA7C-E506ED068DC4}" destId="{CC700CAF-6CBD-4D7E-85BF-599A6747E561}" srcOrd="2" destOrd="0" parTransId="{2F7E41D8-6D71-446E-ABF7-D3532324EF7A}" sibTransId="{2C343084-E6E1-40CA-9C16-E60164B48591}"/>
    <dgm:cxn modelId="{70F6B995-AE8B-4D9E-BC48-A80BB546BC2C}" type="presOf" srcId="{E3151DB9-7124-40B6-AA7C-E506ED068DC4}" destId="{83AC972B-14D3-405B-9894-7FD8884C04AE}" srcOrd="0" destOrd="0" presId="urn:microsoft.com/office/officeart/2008/layout/AlternatingHexagons"/>
    <dgm:cxn modelId="{65F8FA97-A27C-49D1-9EED-611537742078}" type="presOf" srcId="{CC700CAF-6CBD-4D7E-85BF-599A6747E561}" destId="{F0693699-456C-4639-96E7-979AB18CAF4C}" srcOrd="0" destOrd="0" presId="urn:microsoft.com/office/officeart/2008/layout/AlternatingHexagons"/>
    <dgm:cxn modelId="{E477E4EE-FD52-4F01-85D2-13791F63407A}" type="presOf" srcId="{DD3E1613-2B6A-426B-B25C-EE9609A7956C}" destId="{E974932C-BA08-4E5D-A5BE-293F745B7F4A}" srcOrd="0" destOrd="0" presId="urn:microsoft.com/office/officeart/2008/layout/AlternatingHexagons"/>
    <dgm:cxn modelId="{B6732F40-3C83-49FE-8D89-CD57768DCB5B}" type="presParOf" srcId="{83AC972B-14D3-405B-9894-7FD8884C04AE}" destId="{931052E6-675C-4FB2-AF36-2C6379AD2F16}" srcOrd="0" destOrd="0" presId="urn:microsoft.com/office/officeart/2008/layout/AlternatingHexagons"/>
    <dgm:cxn modelId="{4F92714F-07A8-438F-9004-ED5DEB449995}" type="presParOf" srcId="{931052E6-675C-4FB2-AF36-2C6379AD2F16}" destId="{3EA7B159-D448-439E-941B-403668E178C3}" srcOrd="0" destOrd="0" presId="urn:microsoft.com/office/officeart/2008/layout/AlternatingHexagons"/>
    <dgm:cxn modelId="{F4255399-6EB2-4C29-90CD-22D9C187E685}" type="presParOf" srcId="{931052E6-675C-4FB2-AF36-2C6379AD2F16}" destId="{EA41AFC2-768C-43EE-BF78-EFEF9B686DDE}" srcOrd="1" destOrd="0" presId="urn:microsoft.com/office/officeart/2008/layout/AlternatingHexagons"/>
    <dgm:cxn modelId="{A035036E-3F2C-46F0-8111-64FCB6E7E152}" type="presParOf" srcId="{931052E6-675C-4FB2-AF36-2C6379AD2F16}" destId="{B0B8B121-38DA-4261-BB08-3F0E2AB2A4F2}" srcOrd="2" destOrd="0" presId="urn:microsoft.com/office/officeart/2008/layout/AlternatingHexagons"/>
    <dgm:cxn modelId="{E5D967CE-C7E5-47F4-9A52-862E6A84A3EC}" type="presParOf" srcId="{931052E6-675C-4FB2-AF36-2C6379AD2F16}" destId="{53BA2930-C17B-456F-A0BA-A3F918B8F435}" srcOrd="3" destOrd="0" presId="urn:microsoft.com/office/officeart/2008/layout/AlternatingHexagons"/>
    <dgm:cxn modelId="{E4632637-F662-4855-9743-44F9E4B3771B}" type="presParOf" srcId="{931052E6-675C-4FB2-AF36-2C6379AD2F16}" destId="{D0BB6D6F-A749-4DDD-A590-724C028BBFD8}" srcOrd="4" destOrd="0" presId="urn:microsoft.com/office/officeart/2008/layout/AlternatingHexagons"/>
    <dgm:cxn modelId="{C798EF7B-A537-438C-BDF9-2D0FD38B7551}" type="presParOf" srcId="{83AC972B-14D3-405B-9894-7FD8884C04AE}" destId="{58C7636C-0603-4BEF-849A-DBF1169E4059}" srcOrd="1" destOrd="0" presId="urn:microsoft.com/office/officeart/2008/layout/AlternatingHexagons"/>
    <dgm:cxn modelId="{E9D1FD93-4485-424A-BC18-582F5B97157D}" type="presParOf" srcId="{83AC972B-14D3-405B-9894-7FD8884C04AE}" destId="{B04DF30E-75E1-4314-9555-23DFA2D5298C}" srcOrd="2" destOrd="0" presId="urn:microsoft.com/office/officeart/2008/layout/AlternatingHexagons"/>
    <dgm:cxn modelId="{5A59D939-B27E-46CA-B0BE-1B962829F665}" type="presParOf" srcId="{B04DF30E-75E1-4314-9555-23DFA2D5298C}" destId="{D8BAA446-36DE-4564-BE34-3BC2AC14063F}" srcOrd="0" destOrd="0" presId="urn:microsoft.com/office/officeart/2008/layout/AlternatingHexagons"/>
    <dgm:cxn modelId="{7D0BB0A4-22CF-48DB-A3D6-D195836E70C1}" type="presParOf" srcId="{B04DF30E-75E1-4314-9555-23DFA2D5298C}" destId="{D17D4C7C-4D8D-4EBA-937C-84FBAE49345E}" srcOrd="1" destOrd="0" presId="urn:microsoft.com/office/officeart/2008/layout/AlternatingHexagons"/>
    <dgm:cxn modelId="{43EB9EB0-4EE0-40F8-99FC-6A0CDB5C385D}" type="presParOf" srcId="{B04DF30E-75E1-4314-9555-23DFA2D5298C}" destId="{87D192C6-5FE2-4A53-9014-93E2A1F62B25}" srcOrd="2" destOrd="0" presId="urn:microsoft.com/office/officeart/2008/layout/AlternatingHexagons"/>
    <dgm:cxn modelId="{B509AA51-2681-47B6-9805-1A105CBFE488}" type="presParOf" srcId="{B04DF30E-75E1-4314-9555-23DFA2D5298C}" destId="{DE1797D6-A401-4412-A97F-93A73C118BAA}" srcOrd="3" destOrd="0" presId="urn:microsoft.com/office/officeart/2008/layout/AlternatingHexagons"/>
    <dgm:cxn modelId="{6A2CE5F8-4693-4176-98B4-ACE534ACCEDD}" type="presParOf" srcId="{B04DF30E-75E1-4314-9555-23DFA2D5298C}" destId="{9E7E5347-5271-4930-AC60-9D89F813B5D6}" srcOrd="4" destOrd="0" presId="urn:microsoft.com/office/officeart/2008/layout/AlternatingHexagons"/>
    <dgm:cxn modelId="{997B4A9A-2C65-4A77-95A6-7230C6015FF5}" type="presParOf" srcId="{83AC972B-14D3-405B-9894-7FD8884C04AE}" destId="{50B4943C-4AE3-442A-B47B-5EEB5F04DE1A}" srcOrd="3" destOrd="0" presId="urn:microsoft.com/office/officeart/2008/layout/AlternatingHexagons"/>
    <dgm:cxn modelId="{288A1276-5479-4352-97D7-8F83BF27227C}" type="presParOf" srcId="{83AC972B-14D3-405B-9894-7FD8884C04AE}" destId="{2742A246-B218-4EC4-ACBC-17EF72C40DD6}" srcOrd="4" destOrd="0" presId="urn:microsoft.com/office/officeart/2008/layout/AlternatingHexagons"/>
    <dgm:cxn modelId="{338768C4-E6A7-4F86-9EF3-920B20BDEB41}" type="presParOf" srcId="{2742A246-B218-4EC4-ACBC-17EF72C40DD6}" destId="{F0693699-456C-4639-96E7-979AB18CAF4C}" srcOrd="0" destOrd="0" presId="urn:microsoft.com/office/officeart/2008/layout/AlternatingHexagons"/>
    <dgm:cxn modelId="{98E34E7F-9616-44CA-9200-2828E0B88EFD}" type="presParOf" srcId="{2742A246-B218-4EC4-ACBC-17EF72C40DD6}" destId="{CD4D4E8F-5923-42BF-BD87-7C054CA5E249}" srcOrd="1" destOrd="0" presId="urn:microsoft.com/office/officeart/2008/layout/AlternatingHexagons"/>
    <dgm:cxn modelId="{868C25C5-57F0-427A-BA94-3B964B25257A}" type="presParOf" srcId="{2742A246-B218-4EC4-ACBC-17EF72C40DD6}" destId="{5E7A4AFD-71E9-40B2-9340-FB59ED0CAE60}" srcOrd="2" destOrd="0" presId="urn:microsoft.com/office/officeart/2008/layout/AlternatingHexagons"/>
    <dgm:cxn modelId="{00828864-63B4-41C9-ACBA-D7CB9F6923C8}" type="presParOf" srcId="{2742A246-B218-4EC4-ACBC-17EF72C40DD6}" destId="{832C6969-6368-4A85-9244-C4A78953958D}" srcOrd="3" destOrd="0" presId="urn:microsoft.com/office/officeart/2008/layout/AlternatingHexagons"/>
    <dgm:cxn modelId="{ECCC200C-681E-4900-BF56-4EA813D824D1}" type="presParOf" srcId="{2742A246-B218-4EC4-ACBC-17EF72C40DD6}" destId="{A7B4A9B0-DB96-44A7-85F5-10113AD8696D}" srcOrd="4" destOrd="0" presId="urn:microsoft.com/office/officeart/2008/layout/AlternatingHexagons"/>
    <dgm:cxn modelId="{67966C92-072A-4AC8-BB74-4CA8708BFC18}" type="presParOf" srcId="{83AC972B-14D3-405B-9894-7FD8884C04AE}" destId="{947D0E9C-FE21-4C2A-B4CE-E31577406FB9}" srcOrd="5" destOrd="0" presId="urn:microsoft.com/office/officeart/2008/layout/AlternatingHexagons"/>
    <dgm:cxn modelId="{F603F409-FB9E-4CC9-BFB5-459026F4BD21}" type="presParOf" srcId="{83AC972B-14D3-405B-9894-7FD8884C04AE}" destId="{1DFDFBA2-CF7A-4343-B55B-6ABC8773457F}" srcOrd="6" destOrd="0" presId="urn:microsoft.com/office/officeart/2008/layout/AlternatingHexagons"/>
    <dgm:cxn modelId="{32CCCB6A-E71F-403B-B3DE-C096B58DBF34}" type="presParOf" srcId="{1DFDFBA2-CF7A-4343-B55B-6ABC8773457F}" destId="{E974932C-BA08-4E5D-A5BE-293F745B7F4A}" srcOrd="0" destOrd="0" presId="urn:microsoft.com/office/officeart/2008/layout/AlternatingHexagons"/>
    <dgm:cxn modelId="{6432C406-B2EC-42F5-8BE2-881AA3C0629F}" type="presParOf" srcId="{1DFDFBA2-CF7A-4343-B55B-6ABC8773457F}" destId="{221FC5B4-9C86-4813-B294-50111325CEF0}" srcOrd="1" destOrd="0" presId="urn:microsoft.com/office/officeart/2008/layout/AlternatingHexagons"/>
    <dgm:cxn modelId="{A695D4C8-94A3-49AB-B32A-92CB2DD7775A}" type="presParOf" srcId="{1DFDFBA2-CF7A-4343-B55B-6ABC8773457F}" destId="{CB85AE95-5445-40F6-A319-72116ECBE024}" srcOrd="2" destOrd="0" presId="urn:microsoft.com/office/officeart/2008/layout/AlternatingHexagons"/>
    <dgm:cxn modelId="{57CD9A55-6C99-4298-AA11-CA5731BAE692}" type="presParOf" srcId="{1DFDFBA2-CF7A-4343-B55B-6ABC8773457F}" destId="{E8215CDF-1384-4C22-BA49-BF055F0997DA}" srcOrd="3" destOrd="0" presId="urn:microsoft.com/office/officeart/2008/layout/AlternatingHexagons"/>
    <dgm:cxn modelId="{7367CC70-1028-46E6-96F1-1CF73622E386}" type="presParOf" srcId="{1DFDFBA2-CF7A-4343-B55B-6ABC8773457F}" destId="{C2A033ED-B58B-460B-8205-937DAD460408}" srcOrd="4" destOrd="0" presId="urn:microsoft.com/office/officeart/2008/layout/AlternatingHexagon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A7B159-D448-439E-941B-403668E178C3}">
      <dsp:nvSpPr>
        <dsp:cNvPr id="0" name=""/>
        <dsp:cNvSpPr/>
      </dsp:nvSpPr>
      <dsp:spPr>
        <a:xfrm rot="5400000">
          <a:off x="2927226" y="69953"/>
          <a:ext cx="1058983" cy="921315"/>
        </a:xfrm>
        <a:prstGeom prst="hexagon">
          <a:avLst>
            <a:gd name="adj" fmla="val 2500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Pravidelné konzultace s vedoucím práce</a:t>
          </a:r>
        </a:p>
      </dsp:txBody>
      <dsp:txXfrm rot="-5400000">
        <a:off x="3139632" y="166144"/>
        <a:ext cx="634171" cy="728933"/>
      </dsp:txXfrm>
    </dsp:sp>
    <dsp:sp modelId="{EA41AFC2-768C-43EE-BF78-EFEF9B686DDE}">
      <dsp:nvSpPr>
        <dsp:cNvPr id="0" name=""/>
        <dsp:cNvSpPr/>
      </dsp:nvSpPr>
      <dsp:spPr>
        <a:xfrm>
          <a:off x="3945333" y="212916"/>
          <a:ext cx="1181825" cy="635390"/>
        </a:xfrm>
        <a:prstGeom prst="rect">
          <a:avLst/>
        </a:prstGeom>
        <a:noFill/>
        <a:ln>
          <a:noFill/>
        </a:ln>
        <a:effectLst/>
      </dsp:spPr>
      <dsp:style>
        <a:lnRef idx="0">
          <a:scrgbClr r="0" g="0" b="0"/>
        </a:lnRef>
        <a:fillRef idx="0">
          <a:scrgbClr r="0" g="0" b="0"/>
        </a:fillRef>
        <a:effectRef idx="0">
          <a:scrgbClr r="0" g="0" b="0"/>
        </a:effectRef>
        <a:fontRef idx="minor"/>
      </dsp:style>
    </dsp:sp>
    <dsp:sp modelId="{D0BB6D6F-A749-4DDD-A590-724C028BBFD8}">
      <dsp:nvSpPr>
        <dsp:cNvPr id="0" name=""/>
        <dsp:cNvSpPr/>
      </dsp:nvSpPr>
      <dsp:spPr>
        <a:xfrm rot="5400000">
          <a:off x="1932205" y="69953"/>
          <a:ext cx="1058983" cy="921315"/>
        </a:xfrm>
        <a:prstGeom prst="hexagon">
          <a:avLst>
            <a:gd name="adj" fmla="val 2500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cs-CZ" sz="800" kern="1200"/>
            <a:t>Způsob implementace</a:t>
          </a:r>
        </a:p>
      </dsp:txBody>
      <dsp:txXfrm rot="-5400000">
        <a:off x="2144611" y="166144"/>
        <a:ext cx="634171" cy="728933"/>
      </dsp:txXfrm>
    </dsp:sp>
    <dsp:sp modelId="{D8BAA446-36DE-4564-BE34-3BC2AC14063F}">
      <dsp:nvSpPr>
        <dsp:cNvPr id="0" name=""/>
        <dsp:cNvSpPr/>
      </dsp:nvSpPr>
      <dsp:spPr>
        <a:xfrm rot="5400000">
          <a:off x="2427809" y="968819"/>
          <a:ext cx="1058983" cy="921315"/>
        </a:xfrm>
        <a:prstGeom prst="hexagon">
          <a:avLst>
            <a:gd name="adj" fmla="val 2500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Eliminace rizik</a:t>
          </a:r>
        </a:p>
      </dsp:txBody>
      <dsp:txXfrm rot="-5400000">
        <a:off x="2640215" y="1065010"/>
        <a:ext cx="634171" cy="728933"/>
      </dsp:txXfrm>
    </dsp:sp>
    <dsp:sp modelId="{D17D4C7C-4D8D-4EBA-937C-84FBAE49345E}">
      <dsp:nvSpPr>
        <dsp:cNvPr id="0" name=""/>
        <dsp:cNvSpPr/>
      </dsp:nvSpPr>
      <dsp:spPr>
        <a:xfrm>
          <a:off x="1314817" y="1111782"/>
          <a:ext cx="1143702" cy="635390"/>
        </a:xfrm>
        <a:prstGeom prst="rect">
          <a:avLst/>
        </a:prstGeom>
        <a:noFill/>
        <a:ln>
          <a:noFill/>
        </a:ln>
        <a:effectLst/>
      </dsp:spPr>
      <dsp:style>
        <a:lnRef idx="0">
          <a:scrgbClr r="0" g="0" b="0"/>
        </a:lnRef>
        <a:fillRef idx="0">
          <a:scrgbClr r="0" g="0" b="0"/>
        </a:fillRef>
        <a:effectRef idx="0">
          <a:scrgbClr r="0" g="0" b="0"/>
        </a:effectRef>
        <a:fontRef idx="minor"/>
      </dsp:style>
    </dsp:sp>
    <dsp:sp modelId="{9E7E5347-5271-4930-AC60-9D89F813B5D6}">
      <dsp:nvSpPr>
        <dsp:cNvPr id="0" name=""/>
        <dsp:cNvSpPr/>
      </dsp:nvSpPr>
      <dsp:spPr>
        <a:xfrm rot="5400000">
          <a:off x="3422830" y="968819"/>
          <a:ext cx="1058983" cy="921315"/>
        </a:xfrm>
        <a:prstGeom prst="hexagon">
          <a:avLst>
            <a:gd name="adj" fmla="val 2500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cs-CZ" sz="1100" kern="1200"/>
            <a:t>Kontrola požadavků vedoucím práce</a:t>
          </a:r>
        </a:p>
      </dsp:txBody>
      <dsp:txXfrm rot="-5400000">
        <a:off x="3635236" y="1065010"/>
        <a:ext cx="634171" cy="728933"/>
      </dsp:txXfrm>
    </dsp:sp>
    <dsp:sp modelId="{F0693699-456C-4639-96E7-979AB18CAF4C}">
      <dsp:nvSpPr>
        <dsp:cNvPr id="0" name=""/>
        <dsp:cNvSpPr/>
      </dsp:nvSpPr>
      <dsp:spPr>
        <a:xfrm rot="5400000">
          <a:off x="2927226" y="1867684"/>
          <a:ext cx="1058983" cy="921315"/>
        </a:xfrm>
        <a:prstGeom prst="hexagon">
          <a:avLst>
            <a:gd name="adj" fmla="val 2500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cs-CZ" sz="1000" kern="1200"/>
            <a:t>Správa požadavků aplikace</a:t>
          </a:r>
        </a:p>
      </dsp:txBody>
      <dsp:txXfrm rot="-5400000">
        <a:off x="3139632" y="1963875"/>
        <a:ext cx="634171" cy="728933"/>
      </dsp:txXfrm>
    </dsp:sp>
    <dsp:sp modelId="{CD4D4E8F-5923-42BF-BD87-7C054CA5E249}">
      <dsp:nvSpPr>
        <dsp:cNvPr id="0" name=""/>
        <dsp:cNvSpPr/>
      </dsp:nvSpPr>
      <dsp:spPr>
        <a:xfrm>
          <a:off x="3945333" y="2010647"/>
          <a:ext cx="1181825" cy="635390"/>
        </a:xfrm>
        <a:prstGeom prst="rect">
          <a:avLst/>
        </a:prstGeom>
        <a:noFill/>
        <a:ln>
          <a:noFill/>
        </a:ln>
        <a:effectLst/>
      </dsp:spPr>
      <dsp:style>
        <a:lnRef idx="0">
          <a:scrgbClr r="0" g="0" b="0"/>
        </a:lnRef>
        <a:fillRef idx="0">
          <a:scrgbClr r="0" g="0" b="0"/>
        </a:fillRef>
        <a:effectRef idx="0">
          <a:scrgbClr r="0" g="0" b="0"/>
        </a:effectRef>
        <a:fontRef idx="minor"/>
      </dsp:style>
    </dsp:sp>
    <dsp:sp modelId="{A7B4A9B0-DB96-44A7-85F5-10113AD8696D}">
      <dsp:nvSpPr>
        <dsp:cNvPr id="0" name=""/>
        <dsp:cNvSpPr/>
      </dsp:nvSpPr>
      <dsp:spPr>
        <a:xfrm rot="5400000">
          <a:off x="1932205" y="1867684"/>
          <a:ext cx="1058983" cy="921315"/>
        </a:xfrm>
        <a:prstGeom prst="hexagon">
          <a:avLst>
            <a:gd name="adj" fmla="val 2500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cs-CZ" sz="1100" kern="1200"/>
            <a:t>Testování funkčnosti aplikace</a:t>
          </a:r>
        </a:p>
      </dsp:txBody>
      <dsp:txXfrm rot="-5400000">
        <a:off x="2144611" y="1963875"/>
        <a:ext cx="634171" cy="728933"/>
      </dsp:txXfrm>
    </dsp:sp>
    <dsp:sp modelId="{E974932C-BA08-4E5D-A5BE-293F745B7F4A}">
      <dsp:nvSpPr>
        <dsp:cNvPr id="0" name=""/>
        <dsp:cNvSpPr/>
      </dsp:nvSpPr>
      <dsp:spPr>
        <a:xfrm rot="5400000">
          <a:off x="2427809" y="2766550"/>
          <a:ext cx="1058983" cy="921315"/>
        </a:xfrm>
        <a:prstGeom prst="hexagon">
          <a:avLst>
            <a:gd name="adj" fmla="val 2500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cs-CZ" sz="900" kern="1200"/>
            <a:t>Repozitář GitHub</a:t>
          </a:r>
        </a:p>
      </dsp:txBody>
      <dsp:txXfrm rot="-5400000">
        <a:off x="2640215" y="2862741"/>
        <a:ext cx="634171" cy="728933"/>
      </dsp:txXfrm>
    </dsp:sp>
    <dsp:sp modelId="{221FC5B4-9C86-4813-B294-50111325CEF0}">
      <dsp:nvSpPr>
        <dsp:cNvPr id="0" name=""/>
        <dsp:cNvSpPr/>
      </dsp:nvSpPr>
      <dsp:spPr>
        <a:xfrm>
          <a:off x="1314817" y="2909513"/>
          <a:ext cx="1143702" cy="635390"/>
        </a:xfrm>
        <a:prstGeom prst="rect">
          <a:avLst/>
        </a:prstGeom>
        <a:noFill/>
        <a:ln>
          <a:noFill/>
        </a:ln>
        <a:effectLst/>
      </dsp:spPr>
      <dsp:style>
        <a:lnRef idx="0">
          <a:scrgbClr r="0" g="0" b="0"/>
        </a:lnRef>
        <a:fillRef idx="0">
          <a:scrgbClr r="0" g="0" b="0"/>
        </a:fillRef>
        <a:effectRef idx="0">
          <a:scrgbClr r="0" g="0" b="0"/>
        </a:effectRef>
        <a:fontRef idx="minor"/>
      </dsp:style>
    </dsp:sp>
    <dsp:sp modelId="{C2A033ED-B58B-460B-8205-937DAD460408}">
      <dsp:nvSpPr>
        <dsp:cNvPr id="0" name=""/>
        <dsp:cNvSpPr/>
      </dsp:nvSpPr>
      <dsp:spPr>
        <a:xfrm rot="5400000">
          <a:off x="3422830" y="2766550"/>
          <a:ext cx="1058983" cy="921315"/>
        </a:xfrm>
        <a:prstGeom prst="hexagon">
          <a:avLst>
            <a:gd name="adj" fmla="val 25000"/>
            <a:gd name="vf" fmla="val 11547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cs-CZ" sz="3600" kern="1200"/>
        </a:p>
      </dsp:txBody>
      <dsp:txXfrm rot="-5400000">
        <a:off x="3635236" y="2862741"/>
        <a:ext cx="634171" cy="728933"/>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6168</TotalTime>
  <Pages>43</Pages>
  <Words>5895</Words>
  <Characters>34784</Characters>
  <Application>Microsoft Office Word</Application>
  <DocSecurity>0</DocSecurity>
  <Lines>289</Lines>
  <Paragraphs>81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40598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164</cp:revision>
  <dcterms:created xsi:type="dcterms:W3CDTF">2021-11-15T14:39:00Z</dcterms:created>
  <dcterms:modified xsi:type="dcterms:W3CDTF">2023-04-23T23:09:00Z</dcterms:modified>
</cp:coreProperties>
</file>