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ook w:val="01E0" w:firstRow="1" w:lastRow="1" w:firstColumn="1" w:lastColumn="1" w:noHBand="0" w:noVBand="0"/>
      </w:tblPr>
      <w:tblGrid>
        <w:gridCol w:w="8787"/>
      </w:tblGrid>
      <w:tr w:rsidR="00951047" w:rsidRPr="00666ACD" w14:paraId="78E507E4" w14:textId="77777777" w:rsidTr="00586E3E">
        <w:trPr>
          <w:trHeight w:val="961"/>
        </w:trPr>
        <w:tc>
          <w:tcPr>
            <w:tcW w:w="5000" w:type="pct"/>
          </w:tcPr>
          <w:p w14:paraId="186C2B6D" w14:textId="2156C97C" w:rsidR="002276C2" w:rsidRPr="00666ACD" w:rsidRDefault="00F44F08" w:rsidP="000E19A8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OSTRAVSKÁ UNIVERZITA</w:t>
            </w:r>
          </w:p>
          <w:p w14:paraId="08CAA544" w14:textId="7301C41C" w:rsidR="002276C2" w:rsidRPr="00666ACD" w:rsidRDefault="00E37B21" w:rsidP="000E19A8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PŘÍRODOVĚDECKÁ FAKULTA</w:t>
            </w:r>
          </w:p>
          <w:p w14:paraId="6132E76C" w14:textId="6B53A07B" w:rsidR="00951047" w:rsidRPr="00666ACD" w:rsidRDefault="00E37B21" w:rsidP="002276C2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KATEDRA INFORMATIKY A POČÍTAČŮ</w:t>
            </w:r>
          </w:p>
        </w:tc>
      </w:tr>
      <w:tr w:rsidR="00951047" w:rsidRPr="00666ACD" w14:paraId="6ED193A9" w14:textId="77777777" w:rsidTr="00586E3E">
        <w:trPr>
          <w:trHeight w:val="11090"/>
        </w:trPr>
        <w:tc>
          <w:tcPr>
            <w:tcW w:w="5000" w:type="pct"/>
            <w:vAlign w:val="center"/>
          </w:tcPr>
          <w:p w14:paraId="056C9C55" w14:textId="4F4D5F18" w:rsidR="00951047" w:rsidRPr="00666ACD" w:rsidRDefault="00E37B21" w:rsidP="00C547A0">
            <w:pPr>
              <w:pStyle w:val="nazevprace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Zálohovací nástroj dle specifických požadavků</w:t>
            </w:r>
          </w:p>
          <w:p w14:paraId="32B62EF0" w14:textId="77777777" w:rsidR="00951047" w:rsidRPr="00666ACD" w:rsidRDefault="00951047" w:rsidP="000E19A8">
            <w:pPr>
              <w:jc w:val="center"/>
              <w:rPr>
                <w:rFonts w:ascii="Times New Roman" w:hAnsi="Times New Roman"/>
              </w:rPr>
            </w:pPr>
          </w:p>
          <w:p w14:paraId="123380A9" w14:textId="77777777" w:rsidR="00951047" w:rsidRPr="00666ACD" w:rsidRDefault="00951047" w:rsidP="000E19A8">
            <w:pPr>
              <w:jc w:val="center"/>
              <w:rPr>
                <w:rFonts w:ascii="Times New Roman" w:hAnsi="Times New Roman"/>
              </w:rPr>
            </w:pPr>
          </w:p>
          <w:p w14:paraId="5CDB9435" w14:textId="0D33C19E" w:rsidR="00951047" w:rsidRPr="00666ACD" w:rsidRDefault="00E37B21" w:rsidP="00951047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BAKALÁŘSKÁ PRÁCE</w:t>
            </w:r>
          </w:p>
        </w:tc>
      </w:tr>
      <w:tr w:rsidR="00951047" w:rsidRPr="00666ACD" w14:paraId="1B996490" w14:textId="77777777" w:rsidTr="00586E3E">
        <w:trPr>
          <w:trHeight w:val="961"/>
        </w:trPr>
        <w:tc>
          <w:tcPr>
            <w:tcW w:w="5000" w:type="pct"/>
          </w:tcPr>
          <w:p w14:paraId="791AB580" w14:textId="1A9099F8" w:rsidR="00951047" w:rsidRPr="00666ACD" w:rsidRDefault="00951047" w:rsidP="000E19A8">
            <w:pPr>
              <w:pStyle w:val="StylArial145bzarovnnnasted"/>
              <w:jc w:val="left"/>
              <w:rPr>
                <w:rFonts w:ascii="Times New Roman" w:hAnsi="Times New Roman"/>
                <w:szCs w:val="29"/>
              </w:rPr>
            </w:pPr>
            <w:r w:rsidRPr="00666ACD">
              <w:rPr>
                <w:rFonts w:ascii="Times New Roman" w:hAnsi="Times New Roman"/>
              </w:rPr>
              <w:t>Autor práce:</w:t>
            </w:r>
            <w:r w:rsidRPr="00666ACD">
              <w:rPr>
                <w:rFonts w:ascii="Times New Roman" w:hAnsi="Times New Roman"/>
                <w:szCs w:val="29"/>
              </w:rPr>
              <w:t xml:space="preserve"> </w:t>
            </w:r>
            <w:r w:rsidRPr="00666ACD">
              <w:rPr>
                <w:rFonts w:ascii="Times New Roman" w:hAnsi="Times New Roman"/>
                <w:szCs w:val="29"/>
              </w:rPr>
              <w:tab/>
            </w:r>
            <w:r w:rsidR="00E37B21" w:rsidRPr="00666ACD">
              <w:rPr>
                <w:rFonts w:ascii="Times New Roman" w:hAnsi="Times New Roman"/>
                <w:szCs w:val="29"/>
              </w:rPr>
              <w:t>Filip Podsedník</w:t>
            </w:r>
          </w:p>
          <w:p w14:paraId="10B1DA20" w14:textId="75808DEB" w:rsidR="00951047" w:rsidRPr="00666ACD" w:rsidRDefault="00951047" w:rsidP="000E19A8">
            <w:pPr>
              <w:pStyle w:val="StylArial145bzarovnnnasted"/>
              <w:jc w:val="left"/>
              <w:rPr>
                <w:rFonts w:ascii="Times New Roman" w:hAnsi="Times New Roman"/>
                <w:szCs w:val="29"/>
              </w:rPr>
            </w:pPr>
            <w:r w:rsidRPr="00666ACD">
              <w:rPr>
                <w:rStyle w:val="StylArial145bzarovnnnastedChar"/>
                <w:rFonts w:ascii="Times New Roman" w:hAnsi="Times New Roman"/>
              </w:rPr>
              <w:t>Vedoucí práce:</w:t>
            </w:r>
            <w:r w:rsidRPr="00666ACD">
              <w:rPr>
                <w:rFonts w:ascii="Times New Roman" w:hAnsi="Times New Roman"/>
                <w:szCs w:val="29"/>
              </w:rPr>
              <w:t xml:space="preserve"> </w:t>
            </w:r>
            <w:r w:rsidRPr="00666ACD">
              <w:rPr>
                <w:rFonts w:ascii="Times New Roman" w:hAnsi="Times New Roman"/>
                <w:szCs w:val="29"/>
              </w:rPr>
              <w:tab/>
            </w:r>
            <w:r w:rsidR="00E37B21" w:rsidRPr="00666ACD">
              <w:rPr>
                <w:rFonts w:ascii="Times New Roman" w:hAnsi="Times New Roman"/>
                <w:szCs w:val="29"/>
              </w:rPr>
              <w:t>RNDr. Marek Vajgl, Ph.D.</w:t>
            </w:r>
          </w:p>
          <w:p w14:paraId="1209C363" w14:textId="77777777" w:rsidR="00B362CD" w:rsidRPr="00666ACD" w:rsidRDefault="00B362CD" w:rsidP="000E19A8">
            <w:pPr>
              <w:pStyle w:val="StylArial145bzarovnnnasted"/>
              <w:jc w:val="left"/>
              <w:rPr>
                <w:rFonts w:ascii="Times New Roman" w:hAnsi="Times New Roman"/>
              </w:rPr>
            </w:pPr>
          </w:p>
        </w:tc>
      </w:tr>
      <w:tr w:rsidR="00951047" w:rsidRPr="00666ACD" w14:paraId="17E47296" w14:textId="77777777" w:rsidTr="00586E3E">
        <w:trPr>
          <w:trHeight w:val="62"/>
        </w:trPr>
        <w:tc>
          <w:tcPr>
            <w:tcW w:w="5000" w:type="pct"/>
          </w:tcPr>
          <w:p w14:paraId="66B3B99C" w14:textId="5FCDFB81" w:rsidR="00951047" w:rsidRPr="00666ACD" w:rsidRDefault="00951047" w:rsidP="00AE73A9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20</w:t>
            </w:r>
            <w:r w:rsidR="00E37B21" w:rsidRPr="00666ACD">
              <w:rPr>
                <w:rFonts w:ascii="Times New Roman" w:hAnsi="Times New Roman"/>
              </w:rPr>
              <w:t>2</w:t>
            </w:r>
            <w:r w:rsidR="003D57D4">
              <w:rPr>
                <w:rFonts w:ascii="Times New Roman" w:hAnsi="Times New Roman"/>
              </w:rPr>
              <w:t>3</w:t>
            </w:r>
          </w:p>
        </w:tc>
      </w:tr>
    </w:tbl>
    <w:p w14:paraId="320CA0F6" w14:textId="77777777" w:rsidR="00D23655" w:rsidRPr="00666ACD" w:rsidRDefault="00D23655" w:rsidP="00AE73A9">
      <w:pPr>
        <w:rPr>
          <w:rFonts w:ascii="Times New Roman" w:hAnsi="Times New Roman"/>
        </w:rPr>
      </w:pPr>
    </w:p>
    <w:p w14:paraId="2987C740" w14:textId="14D58EE5" w:rsidR="00D23655" w:rsidRPr="00666ACD" w:rsidRDefault="00D23655" w:rsidP="00AE73A9">
      <w:pPr>
        <w:rPr>
          <w:rFonts w:ascii="Times New Roman" w:hAnsi="Times New Roma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8787"/>
      </w:tblGrid>
      <w:tr w:rsidR="00D23655" w:rsidRPr="00666ACD" w14:paraId="251E2260" w14:textId="77777777" w:rsidTr="00586E3E">
        <w:trPr>
          <w:trHeight w:val="951"/>
        </w:trPr>
        <w:tc>
          <w:tcPr>
            <w:tcW w:w="5000" w:type="pct"/>
          </w:tcPr>
          <w:p w14:paraId="58F39979" w14:textId="77777777" w:rsidR="00D23655" w:rsidRPr="00666ACD" w:rsidRDefault="00D23655" w:rsidP="00136837">
            <w:pPr>
              <w:pStyle w:val="StylArial145bzarovnnnasted"/>
              <w:rPr>
                <w:rFonts w:ascii="Times New Roman" w:hAnsi="Times New Roman"/>
              </w:rPr>
            </w:pPr>
            <w:proofErr w:type="gramStart"/>
            <w:r w:rsidRPr="00666ACD">
              <w:rPr>
                <w:rFonts w:ascii="Times New Roman" w:hAnsi="Times New Roman"/>
              </w:rPr>
              <w:t>UNIVERSITY</w:t>
            </w:r>
            <w:proofErr w:type="gramEnd"/>
            <w:r w:rsidRPr="00666ACD">
              <w:rPr>
                <w:rFonts w:ascii="Times New Roman" w:hAnsi="Times New Roman"/>
              </w:rPr>
              <w:t xml:space="preserve"> OF OSTRAVA</w:t>
            </w:r>
          </w:p>
          <w:p w14:paraId="14538BC7" w14:textId="27AE88C2" w:rsidR="00D23655" w:rsidRPr="00666ACD" w:rsidRDefault="00D23655" w:rsidP="00136837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 xml:space="preserve">FACULTY </w:t>
            </w:r>
            <w:r w:rsidR="00E37B21" w:rsidRPr="00666ACD">
              <w:rPr>
                <w:rFonts w:ascii="Times New Roman" w:hAnsi="Times New Roman"/>
              </w:rPr>
              <w:t>OF SCIENCE</w:t>
            </w:r>
          </w:p>
          <w:p w14:paraId="64261C72" w14:textId="5200074C" w:rsidR="00D23655" w:rsidRPr="00666ACD" w:rsidRDefault="00E37B21" w:rsidP="00136837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DEPARTMENT OF INFORMATICS AND COMPUTER</w:t>
            </w:r>
          </w:p>
        </w:tc>
      </w:tr>
      <w:tr w:rsidR="00D23655" w:rsidRPr="00666ACD" w14:paraId="3B5FC04B" w14:textId="77777777" w:rsidTr="00586E3E">
        <w:trPr>
          <w:trHeight w:val="11128"/>
        </w:trPr>
        <w:tc>
          <w:tcPr>
            <w:tcW w:w="5000" w:type="pct"/>
            <w:vAlign w:val="center"/>
          </w:tcPr>
          <w:p w14:paraId="10197201" w14:textId="0366B090" w:rsidR="00D23655" w:rsidRPr="00666ACD" w:rsidRDefault="00E37B21" w:rsidP="00136837">
            <w:pPr>
              <w:pStyle w:val="nazevprace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 xml:space="preserve">A </w:t>
            </w:r>
            <w:proofErr w:type="spellStart"/>
            <w:r w:rsidRPr="00666ACD">
              <w:rPr>
                <w:rFonts w:ascii="Times New Roman" w:hAnsi="Times New Roman"/>
              </w:rPr>
              <w:t>backup</w:t>
            </w:r>
            <w:proofErr w:type="spellEnd"/>
            <w:r w:rsidRPr="00666ACD">
              <w:rPr>
                <w:rFonts w:ascii="Times New Roman" w:hAnsi="Times New Roman"/>
              </w:rPr>
              <w:t xml:space="preserve"> </w:t>
            </w:r>
            <w:proofErr w:type="spellStart"/>
            <w:r w:rsidRPr="00666ACD">
              <w:rPr>
                <w:rFonts w:ascii="Times New Roman" w:hAnsi="Times New Roman"/>
              </w:rPr>
              <w:t>tool</w:t>
            </w:r>
            <w:proofErr w:type="spellEnd"/>
            <w:r w:rsidRPr="00666ACD">
              <w:rPr>
                <w:rFonts w:ascii="Times New Roman" w:hAnsi="Times New Roman"/>
              </w:rPr>
              <w:t xml:space="preserve"> </w:t>
            </w:r>
            <w:proofErr w:type="spellStart"/>
            <w:r w:rsidRPr="00666ACD">
              <w:rPr>
                <w:rFonts w:ascii="Times New Roman" w:hAnsi="Times New Roman"/>
              </w:rPr>
              <w:t>based</w:t>
            </w:r>
            <w:proofErr w:type="spellEnd"/>
            <w:r w:rsidRPr="00666ACD">
              <w:rPr>
                <w:rFonts w:ascii="Times New Roman" w:hAnsi="Times New Roman"/>
              </w:rPr>
              <w:t xml:space="preserve"> on </w:t>
            </w:r>
            <w:proofErr w:type="spellStart"/>
            <w:r w:rsidRPr="00666ACD">
              <w:rPr>
                <w:rFonts w:ascii="Times New Roman" w:hAnsi="Times New Roman"/>
              </w:rPr>
              <w:t>specific</w:t>
            </w:r>
            <w:proofErr w:type="spellEnd"/>
            <w:r w:rsidRPr="00666ACD">
              <w:rPr>
                <w:rFonts w:ascii="Times New Roman" w:hAnsi="Times New Roman"/>
              </w:rPr>
              <w:t xml:space="preserve"> </w:t>
            </w:r>
            <w:proofErr w:type="spellStart"/>
            <w:r w:rsidRPr="00666ACD">
              <w:rPr>
                <w:rFonts w:ascii="Times New Roman" w:hAnsi="Times New Roman"/>
              </w:rPr>
              <w:t>requirements</w:t>
            </w:r>
            <w:proofErr w:type="spellEnd"/>
          </w:p>
          <w:p w14:paraId="3B373B86" w14:textId="77777777" w:rsidR="00D23655" w:rsidRPr="00666ACD" w:rsidRDefault="00D23655" w:rsidP="00136837">
            <w:pPr>
              <w:jc w:val="center"/>
              <w:rPr>
                <w:rFonts w:ascii="Times New Roman" w:hAnsi="Times New Roman"/>
              </w:rPr>
            </w:pPr>
          </w:p>
          <w:p w14:paraId="50F34F22" w14:textId="77777777" w:rsidR="00D23655" w:rsidRPr="00666ACD" w:rsidRDefault="00D23655" w:rsidP="00136837">
            <w:pPr>
              <w:jc w:val="center"/>
              <w:rPr>
                <w:rFonts w:ascii="Times New Roman" w:hAnsi="Times New Roman"/>
              </w:rPr>
            </w:pPr>
          </w:p>
          <w:p w14:paraId="212FA1D2" w14:textId="2E886073" w:rsidR="00D23655" w:rsidRPr="00666ACD" w:rsidRDefault="00E37B21" w:rsidP="00136837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 xml:space="preserve">BACHELOR </w:t>
            </w:r>
            <w:r w:rsidR="00D23655" w:rsidRPr="00666ACD">
              <w:rPr>
                <w:rFonts w:ascii="Times New Roman" w:hAnsi="Times New Roman"/>
              </w:rPr>
              <w:t>THESIS</w:t>
            </w:r>
          </w:p>
        </w:tc>
      </w:tr>
      <w:tr w:rsidR="00D23655" w:rsidRPr="00666ACD" w14:paraId="121C1C95" w14:textId="77777777" w:rsidTr="00586E3E">
        <w:trPr>
          <w:trHeight w:val="966"/>
        </w:trPr>
        <w:tc>
          <w:tcPr>
            <w:tcW w:w="5000" w:type="pct"/>
          </w:tcPr>
          <w:p w14:paraId="6360D044" w14:textId="23648D25" w:rsidR="00D23655" w:rsidRPr="00666ACD" w:rsidRDefault="00D23655" w:rsidP="00136837">
            <w:pPr>
              <w:rPr>
                <w:rFonts w:ascii="Times New Roman" w:hAnsi="Times New Roman"/>
              </w:rPr>
            </w:pPr>
            <w:proofErr w:type="spellStart"/>
            <w:r w:rsidRPr="00666ACD">
              <w:rPr>
                <w:rStyle w:val="StylArial145bzarovnnnastedChar"/>
                <w:rFonts w:ascii="Times New Roman" w:hAnsi="Times New Roman"/>
              </w:rPr>
              <w:t>Author</w:t>
            </w:r>
            <w:proofErr w:type="spellEnd"/>
            <w:r w:rsidRPr="00666ACD">
              <w:rPr>
                <w:rStyle w:val="StylArial145bzarovnnnastedChar"/>
                <w:rFonts w:ascii="Times New Roman" w:hAnsi="Times New Roman"/>
              </w:rPr>
              <w:t xml:space="preserve">: </w:t>
            </w:r>
            <w:bookmarkStart w:id="0" w:name="name"/>
            <w:r w:rsidRPr="00666ACD">
              <w:rPr>
                <w:rStyle w:val="StylArial145bzarovnnnastedChar"/>
                <w:rFonts w:ascii="Times New Roman" w:hAnsi="Times New Roman"/>
              </w:rPr>
              <w:tab/>
            </w:r>
            <w:bookmarkEnd w:id="0"/>
            <w:r w:rsidR="00E37B21" w:rsidRPr="00666ACD">
              <w:rPr>
                <w:rFonts w:ascii="Times New Roman" w:hAnsi="Times New Roman"/>
                <w:sz w:val="29"/>
                <w:szCs w:val="20"/>
              </w:rPr>
              <w:t>Filip Podsedník</w:t>
            </w:r>
          </w:p>
          <w:p w14:paraId="1422A470" w14:textId="6A987D5C" w:rsidR="00D23655" w:rsidRPr="00666ACD" w:rsidRDefault="00D23655" w:rsidP="00136837">
            <w:pPr>
              <w:pStyle w:val="StylArial145bzarovnnnasted"/>
              <w:jc w:val="left"/>
              <w:rPr>
                <w:rFonts w:ascii="Times New Roman" w:hAnsi="Times New Roman"/>
              </w:rPr>
            </w:pPr>
            <w:r w:rsidRPr="00666ACD">
              <w:rPr>
                <w:rStyle w:val="StylArial145bzarovnnnastedChar"/>
                <w:rFonts w:ascii="Times New Roman" w:hAnsi="Times New Roman"/>
              </w:rPr>
              <w:t>Supervisor:</w:t>
            </w:r>
            <w:r w:rsidRPr="00666ACD">
              <w:rPr>
                <w:rFonts w:ascii="Times New Roman" w:hAnsi="Times New Roman"/>
              </w:rPr>
              <w:t xml:space="preserve"> </w:t>
            </w:r>
            <w:bookmarkStart w:id="1" w:name="supervisor"/>
            <w:r w:rsidRPr="00666ACD">
              <w:rPr>
                <w:rFonts w:ascii="Times New Roman" w:hAnsi="Times New Roman"/>
              </w:rPr>
              <w:tab/>
            </w:r>
            <w:bookmarkEnd w:id="1"/>
            <w:r w:rsidR="00E37B21" w:rsidRPr="00666ACD">
              <w:rPr>
                <w:rFonts w:ascii="Times New Roman" w:hAnsi="Times New Roman"/>
                <w:szCs w:val="29"/>
              </w:rPr>
              <w:t>RNDr. Marek Vajgl, Ph.D.</w:t>
            </w:r>
          </w:p>
          <w:p w14:paraId="100B071A" w14:textId="77777777" w:rsidR="00D23655" w:rsidRPr="00666ACD" w:rsidRDefault="00D23655" w:rsidP="00136837">
            <w:pPr>
              <w:pStyle w:val="StylArial145bzarovnnnasted"/>
              <w:jc w:val="left"/>
              <w:rPr>
                <w:rFonts w:ascii="Times New Roman" w:hAnsi="Times New Roman"/>
              </w:rPr>
            </w:pPr>
          </w:p>
        </w:tc>
      </w:tr>
      <w:tr w:rsidR="00D23655" w:rsidRPr="00666ACD" w14:paraId="069173E4" w14:textId="77777777" w:rsidTr="00586E3E">
        <w:trPr>
          <w:trHeight w:val="317"/>
        </w:trPr>
        <w:tc>
          <w:tcPr>
            <w:tcW w:w="5000" w:type="pct"/>
          </w:tcPr>
          <w:p w14:paraId="5B813314" w14:textId="51DFD892" w:rsidR="00D23655" w:rsidRPr="00666ACD" w:rsidRDefault="00D23655" w:rsidP="00136837">
            <w:pPr>
              <w:pStyle w:val="StylArial145bzarovnnnasted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20</w:t>
            </w:r>
            <w:r w:rsidR="00E37B21" w:rsidRPr="00666ACD">
              <w:rPr>
                <w:rFonts w:ascii="Times New Roman" w:hAnsi="Times New Roman"/>
              </w:rPr>
              <w:t>2</w:t>
            </w:r>
            <w:r w:rsidR="003D57D4">
              <w:rPr>
                <w:rFonts w:ascii="Times New Roman" w:hAnsi="Times New Roman"/>
              </w:rPr>
              <w:t>3</w:t>
            </w:r>
          </w:p>
        </w:tc>
      </w:tr>
    </w:tbl>
    <w:p w14:paraId="45AF2435" w14:textId="74C95A85" w:rsidR="00004B70" w:rsidRPr="008A5BA6" w:rsidRDefault="00D23655" w:rsidP="008A5BA6">
      <w:pPr>
        <w:rPr>
          <w:rFonts w:ascii="Times New Roman" w:hAnsi="Times New Roman"/>
        </w:rPr>
      </w:pPr>
      <w:r w:rsidRPr="00666ACD">
        <w:rPr>
          <w:rFonts w:ascii="Times New Roman" w:hAnsi="Times New Roman"/>
        </w:rPr>
        <w:br w:type="page"/>
      </w:r>
      <w:r w:rsidR="000C3A40">
        <w:rPr>
          <w:rFonts w:ascii="Times New Roman" w:hAnsi="Times New Roman"/>
          <w:noProof/>
        </w:rPr>
        <w:lastRenderedPageBreak/>
        <w:drawing>
          <wp:inline distT="0" distB="0" distL="0" distR="0" wp14:anchorId="188E35FA" wp14:editId="0463693F">
            <wp:extent cx="5581650" cy="770509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7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5BA6" w:rsidRPr="008A5BA6">
        <w:rPr>
          <w:rFonts w:ascii="Times New Roman" w:hAnsi="Times New Roman"/>
        </w:rPr>
        <w:t xml:space="preserve"> </w:t>
      </w:r>
    </w:p>
    <w:p w14:paraId="6B0CE9A8" w14:textId="40BCBE41" w:rsidR="00B746B7" w:rsidRPr="00666ACD" w:rsidRDefault="000C3A40" w:rsidP="00BC793A">
      <w:pPr>
        <w:pStyle w:val="normlntext"/>
      </w:pPr>
      <w:r>
        <w:rPr>
          <w:noProof/>
        </w:rPr>
        <w:lastRenderedPageBreak/>
        <w:drawing>
          <wp:inline distT="0" distB="0" distL="0" distR="0" wp14:anchorId="1D93E13C" wp14:editId="36C8644D">
            <wp:extent cx="5581650" cy="775271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BB27" w14:textId="77777777" w:rsidR="00004B70" w:rsidRPr="00666ACD" w:rsidRDefault="00B746B7" w:rsidP="00004B70">
      <w:pPr>
        <w:pStyle w:val="Nadpisy-AbstraktObsah"/>
      </w:pPr>
      <w:r w:rsidRPr="00666ACD">
        <w:br w:type="page"/>
      </w:r>
      <w:bookmarkStart w:id="2" w:name="_Toc209253201"/>
      <w:bookmarkStart w:id="3" w:name="_Toc209253388"/>
      <w:bookmarkStart w:id="4" w:name="_Toc209253640"/>
      <w:bookmarkStart w:id="5" w:name="_Toc209321242"/>
      <w:bookmarkStart w:id="6" w:name="_Toc209321406"/>
      <w:r w:rsidR="00004B70" w:rsidRPr="00666ACD">
        <w:lastRenderedPageBreak/>
        <w:t>ABSTRAKT</w:t>
      </w:r>
      <w:bookmarkEnd w:id="2"/>
      <w:bookmarkEnd w:id="3"/>
      <w:bookmarkEnd w:id="4"/>
      <w:bookmarkEnd w:id="5"/>
      <w:bookmarkEnd w:id="6"/>
    </w:p>
    <w:p w14:paraId="0B54C161" w14:textId="5112877A" w:rsidR="00004B70" w:rsidRPr="00666ACD" w:rsidRDefault="00167201" w:rsidP="00FA6B13">
      <w:pPr>
        <w:pStyle w:val="normlntext"/>
      </w:pPr>
      <w:r>
        <w:t xml:space="preserve">Bakalářská práce se zabývá vývojem zálohovacího nástroje podle specifických požadavků zákazníka. </w:t>
      </w:r>
      <w:r w:rsidR="00DD4492">
        <w:t xml:space="preserve">Začátek práce se věnuje analýze ostatních zálohovacích nástrojů, které jsou dostupné zdarma. Analýza </w:t>
      </w:r>
      <w:r w:rsidR="00DA03B5">
        <w:t xml:space="preserve">mimo jiné </w:t>
      </w:r>
      <w:r w:rsidR="00DD4492">
        <w:t>zjišťuje, zda nesplňují požadavky zákazníka. V dalších částech práce je popis zákazníkových požadavků a metodika řešení tvorby aplikace</w:t>
      </w:r>
      <w:r w:rsidR="00DA03B5">
        <w:t>, tedy jak bylo postupováno během práce</w:t>
      </w:r>
      <w:r w:rsidR="00DD4492">
        <w:t xml:space="preserve">. </w:t>
      </w:r>
      <w:r w:rsidR="00DA03B5">
        <w:t>Poslední část bakalářské práce je zaměřena na vlastní řešení práce, jaké nástroje pomohly během implementace, a nakonec samostatný popis vytvořeného řešení.</w:t>
      </w:r>
    </w:p>
    <w:p w14:paraId="4D8B6387" w14:textId="52E29503" w:rsidR="00004B70" w:rsidRPr="00666ACD" w:rsidRDefault="00004B70" w:rsidP="00004B70">
      <w:pPr>
        <w:spacing w:after="120" w:line="360" w:lineRule="auto"/>
        <w:jc w:val="both"/>
        <w:rPr>
          <w:rFonts w:ascii="Times New Roman" w:hAnsi="Times New Roman"/>
          <w:i/>
        </w:rPr>
      </w:pPr>
      <w:r w:rsidRPr="00666ACD">
        <w:rPr>
          <w:rFonts w:ascii="Times New Roman" w:hAnsi="Times New Roman"/>
          <w:i/>
        </w:rPr>
        <w:t>Klíčová slova:</w:t>
      </w:r>
      <w:r w:rsidR="005E727D">
        <w:rPr>
          <w:rFonts w:ascii="Times New Roman" w:hAnsi="Times New Roman"/>
          <w:i/>
        </w:rPr>
        <w:t xml:space="preserve"> Zálohování, .NET framework, C#</w:t>
      </w:r>
    </w:p>
    <w:p w14:paraId="6DDEFEBC" w14:textId="77777777" w:rsidR="00004B70" w:rsidRPr="00666ACD" w:rsidRDefault="00004B70" w:rsidP="00004B70">
      <w:pPr>
        <w:spacing w:after="120" w:line="360" w:lineRule="auto"/>
        <w:jc w:val="both"/>
        <w:rPr>
          <w:rFonts w:ascii="Times New Roman" w:hAnsi="Times New Roman"/>
          <w:i/>
        </w:rPr>
      </w:pPr>
    </w:p>
    <w:p w14:paraId="1EDF6371" w14:textId="77777777" w:rsidR="00004B70" w:rsidRPr="00666ACD" w:rsidRDefault="00004B70" w:rsidP="00004B70">
      <w:pPr>
        <w:spacing w:before="120" w:after="360"/>
        <w:outlineLvl w:val="0"/>
        <w:rPr>
          <w:rFonts w:ascii="Times New Roman" w:hAnsi="Times New Roman"/>
          <w:b/>
          <w:bCs/>
          <w:caps/>
          <w:kern w:val="28"/>
          <w:sz w:val="32"/>
          <w:szCs w:val="28"/>
        </w:rPr>
      </w:pPr>
      <w:bookmarkStart w:id="7" w:name="_Toc209253202"/>
      <w:bookmarkStart w:id="8" w:name="_Toc209253389"/>
      <w:bookmarkStart w:id="9" w:name="_Toc209253641"/>
      <w:bookmarkStart w:id="10" w:name="_Toc209321243"/>
      <w:bookmarkStart w:id="11" w:name="_Toc209321407"/>
      <w:r w:rsidRPr="00666ACD">
        <w:rPr>
          <w:rFonts w:ascii="Times New Roman" w:hAnsi="Times New Roman"/>
          <w:b/>
          <w:bCs/>
          <w:caps/>
          <w:kern w:val="28"/>
          <w:sz w:val="32"/>
          <w:szCs w:val="28"/>
        </w:rPr>
        <w:t>ABSTRACT</w:t>
      </w:r>
      <w:bookmarkEnd w:id="7"/>
      <w:bookmarkEnd w:id="8"/>
      <w:bookmarkEnd w:id="9"/>
      <w:bookmarkEnd w:id="10"/>
      <w:bookmarkEnd w:id="11"/>
    </w:p>
    <w:p w14:paraId="3B7ABD01" w14:textId="1540C287" w:rsidR="003D57D4" w:rsidRDefault="003D57D4" w:rsidP="003D57D4">
      <w:pPr>
        <w:pStyle w:val="normlntext"/>
      </w:pP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bachelor</w:t>
      </w:r>
      <w:proofErr w:type="spellEnd"/>
      <w:r w:rsidRPr="003D57D4">
        <w:t xml:space="preserve"> thesis </w:t>
      </w:r>
      <w:proofErr w:type="spellStart"/>
      <w:r w:rsidRPr="003D57D4">
        <w:t>deals</w:t>
      </w:r>
      <w:proofErr w:type="spellEnd"/>
      <w:r w:rsidRPr="003D57D4">
        <w:t xml:space="preserve"> </w:t>
      </w:r>
      <w:proofErr w:type="spellStart"/>
      <w:r w:rsidRPr="003D57D4">
        <w:t>with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development </w:t>
      </w:r>
      <w:proofErr w:type="spellStart"/>
      <w:r w:rsidRPr="003D57D4">
        <w:t>of</w:t>
      </w:r>
      <w:proofErr w:type="spellEnd"/>
      <w:r w:rsidRPr="003D57D4">
        <w:t xml:space="preserve"> a </w:t>
      </w:r>
      <w:proofErr w:type="spellStart"/>
      <w:r w:rsidRPr="003D57D4">
        <w:t>backup</w:t>
      </w:r>
      <w:proofErr w:type="spellEnd"/>
      <w:r w:rsidRPr="003D57D4">
        <w:t xml:space="preserve"> </w:t>
      </w:r>
      <w:proofErr w:type="spellStart"/>
      <w:r w:rsidRPr="003D57D4">
        <w:t>tool</w:t>
      </w:r>
      <w:proofErr w:type="spellEnd"/>
      <w:r w:rsidRPr="003D57D4">
        <w:t xml:space="preserve"> </w:t>
      </w:r>
      <w:proofErr w:type="spellStart"/>
      <w:r w:rsidRPr="003D57D4">
        <w:t>based</w:t>
      </w:r>
      <w:proofErr w:type="spellEnd"/>
      <w:r w:rsidRPr="003D57D4">
        <w:t xml:space="preserve"> on </w:t>
      </w:r>
      <w:proofErr w:type="spellStart"/>
      <w:r w:rsidRPr="003D57D4">
        <w:t>customer</w:t>
      </w:r>
      <w:r w:rsidR="008A5BA6" w:rsidRPr="003D57D4">
        <w:t>’</w:t>
      </w:r>
      <w:r w:rsidRPr="003D57D4">
        <w:t>s</w:t>
      </w:r>
      <w:proofErr w:type="spellEnd"/>
      <w:r w:rsidRPr="003D57D4">
        <w:t xml:space="preserve"> </w:t>
      </w:r>
      <w:proofErr w:type="spellStart"/>
      <w:r w:rsidRPr="003D57D4">
        <w:t>specific</w:t>
      </w:r>
      <w:proofErr w:type="spellEnd"/>
      <w:r w:rsidRPr="003D57D4">
        <w:t xml:space="preserve"> </w:t>
      </w:r>
      <w:proofErr w:type="spellStart"/>
      <w:r w:rsidRPr="003D57D4">
        <w:t>requirements</w:t>
      </w:r>
      <w:proofErr w:type="spellEnd"/>
      <w:r w:rsidRPr="003D57D4">
        <w:t xml:space="preserve">. </w:t>
      </w:r>
      <w:proofErr w:type="spellStart"/>
      <w:r w:rsidRPr="003D57D4">
        <w:t>Firstly</w:t>
      </w:r>
      <w:proofErr w:type="spellEnd"/>
      <w:r w:rsidRPr="003D57D4">
        <w:t xml:space="preserve">, </w:t>
      </w:r>
      <w:proofErr w:type="spellStart"/>
      <w:r w:rsidRPr="003D57D4">
        <w:t>the</w:t>
      </w:r>
      <w:proofErr w:type="spellEnd"/>
      <w:r w:rsidRPr="003D57D4">
        <w:t xml:space="preserve"> thesis </w:t>
      </w:r>
      <w:proofErr w:type="spellStart"/>
      <w:r w:rsidRPr="003D57D4">
        <w:t>focuses</w:t>
      </w:r>
      <w:proofErr w:type="spellEnd"/>
      <w:r w:rsidRPr="003D57D4">
        <w:t xml:space="preserve"> on </w:t>
      </w:r>
      <w:proofErr w:type="spellStart"/>
      <w:r w:rsidRPr="003D57D4">
        <w:t>an</w:t>
      </w:r>
      <w:proofErr w:type="spellEnd"/>
      <w:r w:rsidRPr="003D57D4">
        <w:t xml:space="preserve"> </w:t>
      </w:r>
      <w:proofErr w:type="spellStart"/>
      <w:r w:rsidRPr="003D57D4">
        <w:t>analysis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other</w:t>
      </w:r>
      <w:proofErr w:type="spellEnd"/>
      <w:r w:rsidRPr="003D57D4">
        <w:t xml:space="preserve"> </w:t>
      </w:r>
      <w:proofErr w:type="spellStart"/>
      <w:r w:rsidRPr="003D57D4">
        <w:t>backup</w:t>
      </w:r>
      <w:proofErr w:type="spellEnd"/>
      <w:r w:rsidRPr="003D57D4">
        <w:t xml:space="preserve"> </w:t>
      </w:r>
      <w:proofErr w:type="spellStart"/>
      <w:r w:rsidRPr="003D57D4">
        <w:t>tools</w:t>
      </w:r>
      <w:proofErr w:type="spellEnd"/>
      <w:r w:rsidRPr="003D57D4">
        <w:t xml:space="preserve"> </w:t>
      </w:r>
      <w:proofErr w:type="spellStart"/>
      <w:r w:rsidRPr="003D57D4">
        <w:t>that</w:t>
      </w:r>
      <w:proofErr w:type="spellEnd"/>
      <w:r w:rsidRPr="003D57D4">
        <w:t xml:space="preserve"> are </w:t>
      </w:r>
      <w:proofErr w:type="spellStart"/>
      <w:r w:rsidRPr="003D57D4">
        <w:t>available</w:t>
      </w:r>
      <w:proofErr w:type="spellEnd"/>
      <w:r w:rsidRPr="003D57D4">
        <w:t xml:space="preserve"> </w:t>
      </w:r>
      <w:proofErr w:type="spellStart"/>
      <w:r w:rsidRPr="003D57D4">
        <w:t>for</w:t>
      </w:r>
      <w:proofErr w:type="spellEnd"/>
      <w:r w:rsidRPr="003D57D4">
        <w:t xml:space="preserve"> free and </w:t>
      </w:r>
      <w:proofErr w:type="spellStart"/>
      <w:r w:rsidRPr="003D57D4">
        <w:t>determines</w:t>
      </w:r>
      <w:proofErr w:type="spellEnd"/>
      <w:r w:rsidRPr="003D57D4">
        <w:t xml:space="preserve"> </w:t>
      </w:r>
      <w:proofErr w:type="spellStart"/>
      <w:r w:rsidRPr="003D57D4">
        <w:t>whether</w:t>
      </w:r>
      <w:proofErr w:type="spellEnd"/>
      <w:r w:rsidRPr="003D57D4">
        <w:t xml:space="preserve"> </w:t>
      </w:r>
      <w:proofErr w:type="spellStart"/>
      <w:r w:rsidRPr="003D57D4">
        <w:t>they</w:t>
      </w:r>
      <w:proofErr w:type="spellEnd"/>
      <w:r w:rsidRPr="003D57D4">
        <w:t xml:space="preserve"> meet </w:t>
      </w:r>
      <w:proofErr w:type="spellStart"/>
      <w:r w:rsidRPr="003D57D4">
        <w:t>customer</w:t>
      </w:r>
      <w:r w:rsidR="008A5BA6" w:rsidRPr="003D57D4">
        <w:t>’</w:t>
      </w:r>
      <w:r w:rsidRPr="003D57D4">
        <w:t>s</w:t>
      </w:r>
      <w:proofErr w:type="spellEnd"/>
      <w:r w:rsidRPr="003D57D4">
        <w:t xml:space="preserve"> </w:t>
      </w:r>
      <w:proofErr w:type="spellStart"/>
      <w:r w:rsidRPr="003D57D4">
        <w:t>requirements</w:t>
      </w:r>
      <w:proofErr w:type="spellEnd"/>
      <w:r w:rsidRPr="003D57D4">
        <w:t xml:space="preserve">. </w:t>
      </w:r>
      <w:proofErr w:type="spellStart"/>
      <w:r w:rsidRPr="003D57D4">
        <w:t>Secondly</w:t>
      </w:r>
      <w:proofErr w:type="spellEnd"/>
      <w:r w:rsidRPr="003D57D4">
        <w:t xml:space="preserve">, </w:t>
      </w:r>
      <w:proofErr w:type="spellStart"/>
      <w:r w:rsidRPr="003D57D4">
        <w:t>it</w:t>
      </w:r>
      <w:proofErr w:type="spellEnd"/>
      <w:r w:rsidRPr="003D57D4">
        <w:t xml:space="preserve"> </w:t>
      </w:r>
      <w:proofErr w:type="spellStart"/>
      <w:r w:rsidRPr="003D57D4">
        <w:t>describes</w:t>
      </w:r>
      <w:proofErr w:type="spellEnd"/>
      <w:r w:rsidRPr="003D57D4">
        <w:t xml:space="preserve"> </w:t>
      </w:r>
      <w:proofErr w:type="spellStart"/>
      <w:r w:rsidRPr="003D57D4">
        <w:t>customer’</w:t>
      </w:r>
      <w:r>
        <w:t>s</w:t>
      </w:r>
      <w:proofErr w:type="spellEnd"/>
      <w:r w:rsidRPr="003D57D4">
        <w:t xml:space="preserve"> </w:t>
      </w:r>
      <w:proofErr w:type="spellStart"/>
      <w:r w:rsidRPr="003D57D4">
        <w:t>requirements</w:t>
      </w:r>
      <w:proofErr w:type="spellEnd"/>
      <w:r w:rsidRPr="003D57D4">
        <w:t xml:space="preserve"> and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methodology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application</w:t>
      </w:r>
      <w:proofErr w:type="spellEnd"/>
      <w:r w:rsidRPr="003D57D4">
        <w:t xml:space="preserve"> development </w:t>
      </w:r>
      <w:proofErr w:type="spellStart"/>
      <w:r w:rsidRPr="003D57D4">
        <w:t>solution</w:t>
      </w:r>
      <w:proofErr w:type="spellEnd"/>
      <w:r w:rsidRPr="003D57D4">
        <w:t xml:space="preserve">, </w:t>
      </w:r>
      <w:proofErr w:type="spellStart"/>
      <w:r w:rsidRPr="003D57D4">
        <w:t>i.e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progress</w:t>
      </w:r>
      <w:proofErr w:type="spellEnd"/>
      <w:r w:rsidRPr="003D57D4">
        <w:t xml:space="preserve"> </w:t>
      </w:r>
      <w:proofErr w:type="spellStart"/>
      <w:r w:rsidRPr="003D57D4">
        <w:t>during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process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writing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thesis. </w:t>
      </w:r>
      <w:proofErr w:type="spellStart"/>
      <w:r w:rsidRPr="003D57D4">
        <w:t>Lastly</w:t>
      </w:r>
      <w:proofErr w:type="spellEnd"/>
      <w:r w:rsidRPr="003D57D4">
        <w:t xml:space="preserve">,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bachelor</w:t>
      </w:r>
      <w:proofErr w:type="spellEnd"/>
      <w:r w:rsidRPr="003D57D4">
        <w:t xml:space="preserve"> thesis </w:t>
      </w:r>
      <w:proofErr w:type="spellStart"/>
      <w:r w:rsidRPr="003D57D4">
        <w:t>aims</w:t>
      </w:r>
      <w:proofErr w:type="spellEnd"/>
      <w:r w:rsidRPr="003D57D4">
        <w:t xml:space="preserve"> </w:t>
      </w:r>
      <w:proofErr w:type="spellStart"/>
      <w:r w:rsidRPr="003D57D4">
        <w:t>at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solution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work</w:t>
      </w:r>
      <w:proofErr w:type="spellEnd"/>
      <w:r w:rsidRPr="003D57D4">
        <w:t xml:space="preserve"> done,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instruments</w:t>
      </w:r>
      <w:proofErr w:type="spellEnd"/>
      <w:r w:rsidRPr="003D57D4">
        <w:t xml:space="preserve"> </w:t>
      </w:r>
      <w:proofErr w:type="spellStart"/>
      <w:r w:rsidRPr="003D57D4">
        <w:t>which</w:t>
      </w:r>
      <w:proofErr w:type="spellEnd"/>
      <w:r w:rsidRPr="003D57D4">
        <w:t xml:space="preserve"> </w:t>
      </w:r>
      <w:proofErr w:type="spellStart"/>
      <w:r w:rsidRPr="003D57D4">
        <w:t>helped</w:t>
      </w:r>
      <w:proofErr w:type="spellEnd"/>
      <w:r w:rsidRPr="003D57D4">
        <w:t xml:space="preserve"> </w:t>
      </w:r>
      <w:proofErr w:type="spellStart"/>
      <w:r w:rsidRPr="003D57D4">
        <w:t>during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implementation</w:t>
      </w:r>
      <w:proofErr w:type="spellEnd"/>
      <w:r w:rsidRPr="003D57D4">
        <w:t xml:space="preserve">, and </w:t>
      </w:r>
      <w:proofErr w:type="spellStart"/>
      <w:r w:rsidRPr="003D57D4">
        <w:t>finally</w:t>
      </w:r>
      <w:proofErr w:type="spellEnd"/>
      <w:r w:rsidRPr="003D57D4">
        <w:t xml:space="preserve">,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description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created</w:t>
      </w:r>
      <w:proofErr w:type="spellEnd"/>
      <w:r w:rsidRPr="003D57D4">
        <w:t xml:space="preserve"> </w:t>
      </w:r>
      <w:proofErr w:type="spellStart"/>
      <w:r w:rsidRPr="003D57D4">
        <w:t>solution</w:t>
      </w:r>
      <w:proofErr w:type="spellEnd"/>
      <w:r w:rsidRPr="003D57D4">
        <w:t>.</w:t>
      </w:r>
    </w:p>
    <w:p w14:paraId="630A8F17" w14:textId="2D5127A2" w:rsidR="00004B70" w:rsidRPr="00666ACD" w:rsidRDefault="00004B70" w:rsidP="00004B70">
      <w:pPr>
        <w:spacing w:after="120" w:line="360" w:lineRule="auto"/>
        <w:jc w:val="both"/>
        <w:rPr>
          <w:rFonts w:ascii="Times New Roman" w:hAnsi="Times New Roman"/>
          <w:i/>
        </w:rPr>
      </w:pPr>
      <w:proofErr w:type="spellStart"/>
      <w:r w:rsidRPr="00666ACD">
        <w:rPr>
          <w:rFonts w:ascii="Times New Roman" w:hAnsi="Times New Roman"/>
          <w:i/>
        </w:rPr>
        <w:t>Key</w:t>
      </w:r>
      <w:proofErr w:type="spellEnd"/>
      <w:r w:rsidR="003D57D4">
        <w:rPr>
          <w:rFonts w:ascii="Times New Roman" w:hAnsi="Times New Roman"/>
          <w:i/>
        </w:rPr>
        <w:t xml:space="preserve"> </w:t>
      </w:r>
      <w:proofErr w:type="spellStart"/>
      <w:r w:rsidRPr="00666ACD">
        <w:rPr>
          <w:rFonts w:ascii="Times New Roman" w:hAnsi="Times New Roman"/>
          <w:i/>
        </w:rPr>
        <w:t>words</w:t>
      </w:r>
      <w:proofErr w:type="spellEnd"/>
      <w:r w:rsidRPr="00666ACD">
        <w:rPr>
          <w:rFonts w:ascii="Times New Roman" w:hAnsi="Times New Roman"/>
          <w:i/>
        </w:rPr>
        <w:t>:</w:t>
      </w:r>
      <w:r w:rsidR="003D57D4" w:rsidRPr="003D57D4">
        <w:t xml:space="preserve"> </w:t>
      </w:r>
      <w:proofErr w:type="spellStart"/>
      <w:r w:rsidR="003D57D4" w:rsidRPr="003D57D4">
        <w:rPr>
          <w:rFonts w:ascii="Times New Roman" w:hAnsi="Times New Roman"/>
          <w:i/>
        </w:rPr>
        <w:t>Backup</w:t>
      </w:r>
      <w:proofErr w:type="spellEnd"/>
      <w:r w:rsidR="003D57D4" w:rsidRPr="003D57D4">
        <w:rPr>
          <w:rFonts w:ascii="Times New Roman" w:hAnsi="Times New Roman"/>
          <w:i/>
        </w:rPr>
        <w:t>, .NET framework, C#</w:t>
      </w:r>
    </w:p>
    <w:p w14:paraId="27205347" w14:textId="77777777" w:rsidR="00C547A0" w:rsidRPr="00666ACD" w:rsidRDefault="00C547A0" w:rsidP="00BC793A">
      <w:pPr>
        <w:pStyle w:val="normlntext"/>
      </w:pPr>
    </w:p>
    <w:p w14:paraId="1E27902E" w14:textId="77777777" w:rsidR="00004B70" w:rsidRPr="00666ACD" w:rsidRDefault="00163294" w:rsidP="00004B70">
      <w:pPr>
        <w:pStyle w:val="Nadpisy-AbstraktObsah"/>
      </w:pPr>
      <w:r w:rsidRPr="00666ACD">
        <w:br w:type="page"/>
      </w:r>
      <w:r w:rsidR="00004B70" w:rsidRPr="00666ACD">
        <w:lastRenderedPageBreak/>
        <w:t>čestné prohlášení</w:t>
      </w:r>
    </w:p>
    <w:p w14:paraId="6ED2EFD4" w14:textId="77777777" w:rsidR="00004B70" w:rsidRPr="00666ACD" w:rsidRDefault="00004B70" w:rsidP="00004B70">
      <w:pPr>
        <w:pStyle w:val="Nadpisy-AbstraktObsah"/>
      </w:pPr>
    </w:p>
    <w:p w14:paraId="2D477DEB" w14:textId="65E9720B" w:rsidR="00004B70" w:rsidRPr="00666ACD" w:rsidRDefault="00004B70" w:rsidP="00004B70">
      <w:pPr>
        <w:pStyle w:val="normlntext"/>
      </w:pPr>
      <w:r w:rsidRPr="00666ACD">
        <w:t>Já, níže podepsaný student, tímto čestně prohlašuji, že text mnou odevzdané závěrečné práce v písemné podobě je totožný s textem závěrečné práce vloženým v databázi DIPL2.</w:t>
      </w:r>
    </w:p>
    <w:p w14:paraId="2AB67B69" w14:textId="77777777" w:rsidR="00004B70" w:rsidRPr="00666ACD" w:rsidRDefault="00004B70" w:rsidP="00004B70">
      <w:pPr>
        <w:rPr>
          <w:rFonts w:ascii="Times New Roman" w:hAnsi="Times New Roman"/>
        </w:rPr>
      </w:pPr>
      <w:r w:rsidRPr="00666ACD">
        <w:rPr>
          <w:rFonts w:ascii="Times New Roman" w:hAnsi="Times New Roman"/>
        </w:rPr>
        <w:t xml:space="preserve">                                                                                                            </w:t>
      </w:r>
    </w:p>
    <w:p w14:paraId="35A93939" w14:textId="77777777" w:rsidR="00004B70" w:rsidRPr="00666ACD" w:rsidRDefault="00004B70" w:rsidP="00004B70">
      <w:pPr>
        <w:rPr>
          <w:rFonts w:ascii="Times New Roman" w:hAnsi="Times New Roman"/>
        </w:rPr>
      </w:pPr>
    </w:p>
    <w:p w14:paraId="3804FD86" w14:textId="77777777" w:rsidR="00004B70" w:rsidRPr="00666ACD" w:rsidRDefault="00004B70" w:rsidP="00004B70">
      <w:pPr>
        <w:rPr>
          <w:rFonts w:ascii="Times New Roman" w:hAnsi="Times New Roman"/>
        </w:rPr>
      </w:pPr>
    </w:p>
    <w:p w14:paraId="327ED1E6" w14:textId="77777777" w:rsidR="00004B70" w:rsidRPr="00666ACD" w:rsidRDefault="00004B70" w:rsidP="00004B70">
      <w:pPr>
        <w:rPr>
          <w:rFonts w:ascii="Times New Roman" w:hAnsi="Times New Roman"/>
        </w:rPr>
      </w:pPr>
      <w:r w:rsidRPr="00666ACD">
        <w:rPr>
          <w:rFonts w:ascii="Times New Roman" w:hAnsi="Times New Roman"/>
        </w:rPr>
        <w:t>Ostrava dne</w:t>
      </w:r>
    </w:p>
    <w:p w14:paraId="464744B0" w14:textId="77777777" w:rsidR="00004B70" w:rsidRPr="00666ACD" w:rsidRDefault="00004B70" w:rsidP="00004B70">
      <w:pPr>
        <w:rPr>
          <w:rFonts w:ascii="Times New Roman" w:hAnsi="Times New Roman"/>
        </w:rPr>
      </w:pPr>
    </w:p>
    <w:p w14:paraId="3722EF80" w14:textId="77777777" w:rsidR="00004B70" w:rsidRPr="00666ACD" w:rsidRDefault="00004B70" w:rsidP="00004B70">
      <w:pPr>
        <w:rPr>
          <w:rFonts w:ascii="Times New Roman" w:hAnsi="Times New Roman"/>
        </w:rPr>
      </w:pPr>
    </w:p>
    <w:p w14:paraId="524AD9FD" w14:textId="77777777" w:rsidR="00004B70" w:rsidRPr="00666ACD" w:rsidRDefault="00004B70" w:rsidP="00004B70">
      <w:pPr>
        <w:rPr>
          <w:rFonts w:ascii="Times New Roman" w:hAnsi="Times New Roman"/>
        </w:rPr>
      </w:pPr>
      <w:r w:rsidRPr="00666ACD">
        <w:rPr>
          <w:rFonts w:ascii="Times New Roman" w:hAnsi="Times New Roman"/>
        </w:rPr>
        <w:t>………………………………</w:t>
      </w:r>
    </w:p>
    <w:p w14:paraId="1C99AC9C" w14:textId="1154DA77" w:rsidR="00004B70" w:rsidRPr="00666ACD" w:rsidRDefault="00004B70" w:rsidP="00004B70">
      <w:pPr>
        <w:rPr>
          <w:rFonts w:ascii="Times New Roman" w:hAnsi="Times New Roman"/>
        </w:rPr>
      </w:pPr>
      <w:r w:rsidRPr="00666ACD">
        <w:rPr>
          <w:rFonts w:ascii="Times New Roman" w:hAnsi="Times New Roman"/>
        </w:rPr>
        <w:t>podpis studenta</w:t>
      </w:r>
    </w:p>
    <w:p w14:paraId="4E7F8D26" w14:textId="77777777" w:rsidR="00C33F40" w:rsidRPr="00666ACD" w:rsidRDefault="00C33F40" w:rsidP="00004B70">
      <w:pPr>
        <w:pStyle w:val="Nadpisy-AbstraktObsah"/>
      </w:pPr>
    </w:p>
    <w:p w14:paraId="0E56D8A7" w14:textId="77777777" w:rsidR="0092160D" w:rsidRPr="00666ACD" w:rsidRDefault="000A6066" w:rsidP="00ED5797">
      <w:pPr>
        <w:jc w:val="both"/>
        <w:rPr>
          <w:rFonts w:ascii="Times New Roman" w:hAnsi="Times New Roman"/>
        </w:rPr>
      </w:pPr>
      <w:r w:rsidRPr="00666ACD">
        <w:rPr>
          <w:rFonts w:ascii="Times New Roman" w:hAnsi="Times New Roman"/>
          <w:i/>
        </w:rPr>
        <w:br w:type="page"/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787"/>
      </w:tblGrid>
      <w:tr w:rsidR="0092160D" w:rsidRPr="00666ACD" w14:paraId="2816A0F7" w14:textId="77777777" w:rsidTr="000E19A8">
        <w:trPr>
          <w:trHeight w:val="3168"/>
        </w:trPr>
        <w:tc>
          <w:tcPr>
            <w:tcW w:w="5000" w:type="pct"/>
          </w:tcPr>
          <w:p w14:paraId="34C23D16" w14:textId="7073709C" w:rsidR="0092160D" w:rsidRDefault="0092160D" w:rsidP="000E19A8">
            <w:pPr>
              <w:jc w:val="both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lastRenderedPageBreak/>
              <w:t>Poděkování</w:t>
            </w:r>
          </w:p>
          <w:p w14:paraId="17B3FA06" w14:textId="77777777" w:rsidR="008A5BA6" w:rsidRPr="00666ACD" w:rsidRDefault="008A5BA6" w:rsidP="000E19A8">
            <w:pPr>
              <w:jc w:val="both"/>
              <w:rPr>
                <w:rFonts w:ascii="Times New Roman" w:hAnsi="Times New Roman"/>
              </w:rPr>
            </w:pPr>
          </w:p>
          <w:p w14:paraId="1AAE343C" w14:textId="11BD03E1" w:rsidR="0092160D" w:rsidRPr="00666ACD" w:rsidRDefault="000C1743" w:rsidP="000E19A8">
            <w:p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Velice děkuji </w:t>
            </w:r>
            <w:r w:rsidRPr="000C1743">
              <w:rPr>
                <w:rFonts w:ascii="Times New Roman" w:hAnsi="Times New Roman"/>
              </w:rPr>
              <w:t>RNDr. Mar</w:t>
            </w:r>
            <w:r>
              <w:rPr>
                <w:rFonts w:ascii="Times New Roman" w:hAnsi="Times New Roman"/>
              </w:rPr>
              <w:t>ku</w:t>
            </w:r>
            <w:r w:rsidRPr="000C1743">
              <w:rPr>
                <w:rFonts w:ascii="Times New Roman" w:hAnsi="Times New Roman"/>
              </w:rPr>
              <w:t xml:space="preserve"> </w:t>
            </w:r>
            <w:proofErr w:type="spellStart"/>
            <w:r w:rsidRPr="000C1743">
              <w:rPr>
                <w:rFonts w:ascii="Times New Roman" w:hAnsi="Times New Roman"/>
              </w:rPr>
              <w:t>Vajgl</w:t>
            </w:r>
            <w:r>
              <w:rPr>
                <w:rFonts w:ascii="Times New Roman" w:hAnsi="Times New Roman"/>
              </w:rPr>
              <w:t>ovi</w:t>
            </w:r>
            <w:proofErr w:type="spellEnd"/>
            <w:r w:rsidRPr="000C1743">
              <w:rPr>
                <w:rFonts w:ascii="Times New Roman" w:hAnsi="Times New Roman"/>
              </w:rPr>
              <w:t>, Ph.D.</w:t>
            </w:r>
            <w:r>
              <w:rPr>
                <w:rFonts w:ascii="Times New Roman" w:hAnsi="Times New Roman"/>
              </w:rPr>
              <w:t xml:space="preserve"> za ochotné vedení, trpělivost a konstruktivní kritiku při vedení mé bakalářské práce. </w:t>
            </w:r>
          </w:p>
        </w:tc>
      </w:tr>
      <w:tr w:rsidR="0092160D" w:rsidRPr="00666ACD" w14:paraId="32686627" w14:textId="77777777" w:rsidTr="000E19A8">
        <w:trPr>
          <w:trHeight w:val="3168"/>
        </w:trPr>
        <w:tc>
          <w:tcPr>
            <w:tcW w:w="5000" w:type="pct"/>
            <w:vAlign w:val="bottom"/>
          </w:tcPr>
          <w:p w14:paraId="0729DBEE" w14:textId="32BC0C32" w:rsidR="0092160D" w:rsidRPr="00666ACD" w:rsidRDefault="0092160D" w:rsidP="008D3188">
            <w:pPr>
              <w:pStyle w:val="normlntext"/>
            </w:pPr>
            <w:r w:rsidRPr="00666ACD">
              <w:t>Prohlašuji, že předložená práce je mým původním autorským dílem, které jsem vypracoval samostatně. Veškerou literaturu a další zdroje, z nichž jsem při zpracování čerpal, v práci řádně cituji a jsou uvedeny v seznamu použité literatury.</w:t>
            </w:r>
          </w:p>
          <w:p w14:paraId="6BE6F5C7" w14:textId="77777777" w:rsidR="0092160D" w:rsidRPr="00666ACD" w:rsidRDefault="0092160D" w:rsidP="000E19A8">
            <w:pPr>
              <w:jc w:val="both"/>
              <w:rPr>
                <w:rFonts w:ascii="Times New Roman" w:hAnsi="Times New Roman"/>
              </w:rPr>
            </w:pPr>
          </w:p>
          <w:p w14:paraId="166FB59A" w14:textId="77777777" w:rsidR="0092160D" w:rsidRPr="00666ACD" w:rsidRDefault="0092160D" w:rsidP="000E19A8">
            <w:pPr>
              <w:jc w:val="center"/>
              <w:rPr>
                <w:rFonts w:ascii="Times New Roman" w:hAnsi="Times New Roman"/>
              </w:rPr>
            </w:pPr>
          </w:p>
          <w:p w14:paraId="56969469" w14:textId="77777777" w:rsidR="0092160D" w:rsidRPr="00666ACD" w:rsidRDefault="0092160D" w:rsidP="000E19A8">
            <w:pPr>
              <w:spacing w:before="240" w:after="240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V Ostravě dne . . . . . . . . . . . .</w:t>
            </w:r>
          </w:p>
          <w:p w14:paraId="69C85436" w14:textId="77777777" w:rsidR="0092160D" w:rsidRPr="00666ACD" w:rsidRDefault="0092160D" w:rsidP="000E19A8">
            <w:pPr>
              <w:spacing w:before="240" w:after="240"/>
              <w:jc w:val="right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. . . . . . . . . . . . . . . . . .</w:t>
            </w:r>
          </w:p>
          <w:p w14:paraId="4553942D" w14:textId="77777777" w:rsidR="0092160D" w:rsidRPr="00666ACD" w:rsidRDefault="0092160D" w:rsidP="000E19A8">
            <w:pPr>
              <w:spacing w:before="240" w:after="240"/>
              <w:jc w:val="right"/>
              <w:rPr>
                <w:rFonts w:ascii="Times New Roman" w:hAnsi="Times New Roman"/>
              </w:rPr>
            </w:pPr>
            <w:r w:rsidRPr="00666ACD">
              <w:rPr>
                <w:rFonts w:ascii="Times New Roman" w:hAnsi="Times New Roman"/>
              </w:rPr>
              <w:t>(podpis)</w:t>
            </w:r>
          </w:p>
        </w:tc>
      </w:tr>
    </w:tbl>
    <w:p w14:paraId="75D7AF71" w14:textId="33CDDE24" w:rsidR="007F612D" w:rsidRPr="00E51D7D" w:rsidRDefault="007F612D" w:rsidP="003F4D31">
      <w:pPr>
        <w:pStyle w:val="Nadpisy-AbstraktObsah"/>
      </w:pPr>
      <w:bookmarkStart w:id="12" w:name="_Toc209253203"/>
      <w:bookmarkStart w:id="13" w:name="_Toc209253390"/>
      <w:bookmarkStart w:id="14" w:name="_Toc209253642"/>
      <w:bookmarkStart w:id="15" w:name="_Toc209321244"/>
      <w:bookmarkStart w:id="16" w:name="_Toc209321408"/>
    </w:p>
    <w:p w14:paraId="6A23BDE8" w14:textId="47E8F2D5" w:rsidR="0092160D" w:rsidRPr="00666ACD" w:rsidRDefault="00D713C4" w:rsidP="00D23655">
      <w:pPr>
        <w:pStyle w:val="Nadpisy-AbstraktObsah"/>
      </w:pPr>
      <w:r w:rsidRPr="00666ACD">
        <w:br w:type="page"/>
      </w:r>
      <w:r w:rsidR="0092160D" w:rsidRPr="00666ACD">
        <w:lastRenderedPageBreak/>
        <w:t>OBSAH</w:t>
      </w:r>
      <w:bookmarkEnd w:id="12"/>
      <w:bookmarkEnd w:id="13"/>
      <w:bookmarkEnd w:id="14"/>
      <w:bookmarkEnd w:id="15"/>
      <w:bookmarkEnd w:id="16"/>
    </w:p>
    <w:p w14:paraId="4A173F43" w14:textId="257AF3DA" w:rsidR="000C3A40" w:rsidRDefault="000E19A8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666ACD">
        <w:rPr>
          <w:rFonts w:ascii="Times New Roman" w:hAnsi="Times New Roman"/>
        </w:rPr>
        <w:fldChar w:fldCharType="begin"/>
      </w:r>
      <w:r w:rsidRPr="00666ACD">
        <w:rPr>
          <w:rFonts w:ascii="Times New Roman" w:hAnsi="Times New Roman"/>
        </w:rPr>
        <w:instrText xml:space="preserve"> TOC \h \z \t "Nadpisy;1;Nadpis A;1;Nadpis B;2;Nadpis C;3" </w:instrText>
      </w:r>
      <w:r w:rsidRPr="00666ACD">
        <w:rPr>
          <w:rFonts w:ascii="Times New Roman" w:hAnsi="Times New Roman"/>
        </w:rPr>
        <w:fldChar w:fldCharType="separate"/>
      </w:r>
      <w:hyperlink w:anchor="_Toc132322028" w:history="1">
        <w:r w:rsidR="000C3A40" w:rsidRPr="00F235FA">
          <w:rPr>
            <w:rStyle w:val="Hypertextovodkaz"/>
            <w:noProof/>
          </w:rPr>
          <w:t>ÚVOD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_Toc132322028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11</w:t>
        </w:r>
        <w:r w:rsidR="000C3A40">
          <w:rPr>
            <w:noProof/>
            <w:webHidden/>
          </w:rPr>
          <w:fldChar w:fldCharType="end"/>
        </w:r>
      </w:hyperlink>
    </w:p>
    <w:p w14:paraId="78E2D590" w14:textId="51921844" w:rsidR="000C3A40" w:rsidRDefault="00000000">
      <w:pPr>
        <w:pStyle w:val="Obsah1"/>
        <w:tabs>
          <w:tab w:val="left" w:pos="482"/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29" w:history="1">
        <w:r w:rsidR="000C3A40" w:rsidRPr="00F235FA">
          <w:rPr>
            <w:rStyle w:val="Hypertextovodkaz"/>
            <w:noProof/>
          </w:rPr>
          <w:t>1</w:t>
        </w:r>
        <w:r w:rsidR="000C3A40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analýza současného stavu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_Toc132322029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12</w:t>
        </w:r>
        <w:r w:rsidR="000C3A40">
          <w:rPr>
            <w:noProof/>
            <w:webHidden/>
          </w:rPr>
          <w:fldChar w:fldCharType="end"/>
        </w:r>
      </w:hyperlink>
    </w:p>
    <w:p w14:paraId="3127E88E" w14:textId="5CA236C0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0" w:history="1">
        <w:r w:rsidR="000C3A40" w:rsidRPr="00F235FA">
          <w:rPr>
            <w:rStyle w:val="Hypertextovodkaz"/>
            <w:noProof/>
          </w:rPr>
          <w:t>1.1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Volně dostupné aplikace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12</w:t>
        </w:r>
        <w:r w:rsidR="000C3A40">
          <w:rPr>
            <w:noProof/>
            <w:webHidden/>
          </w:rPr>
          <w:fldChar w:fldCharType="end"/>
        </w:r>
      </w:hyperlink>
    </w:p>
    <w:p w14:paraId="63115125" w14:textId="1F0AC897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1" w:history="1">
        <w:r w:rsidR="000C3A40" w:rsidRPr="00F235FA">
          <w:rPr>
            <w:rStyle w:val="Hypertextovodkaz"/>
            <w:noProof/>
          </w:rPr>
          <w:t>1.1.1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SyncBackFree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12</w:t>
        </w:r>
        <w:r w:rsidR="000C3A40">
          <w:rPr>
            <w:noProof/>
            <w:webHidden/>
          </w:rPr>
          <w:fldChar w:fldCharType="end"/>
        </w:r>
      </w:hyperlink>
    </w:p>
    <w:p w14:paraId="2A62F62C" w14:textId="749BC532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2" w:history="1">
        <w:r w:rsidR="000C3A40" w:rsidRPr="00F235FA">
          <w:rPr>
            <w:rStyle w:val="Hypertextovodkaz"/>
            <w:noProof/>
          </w:rPr>
          <w:t>1.1.2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FreeFileSync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12</w:t>
        </w:r>
        <w:r w:rsidR="000C3A40">
          <w:rPr>
            <w:noProof/>
            <w:webHidden/>
          </w:rPr>
          <w:fldChar w:fldCharType="end"/>
        </w:r>
      </w:hyperlink>
    </w:p>
    <w:p w14:paraId="318AC7E2" w14:textId="6D585037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3" w:history="1">
        <w:r w:rsidR="000C3A40" w:rsidRPr="00F235FA">
          <w:rPr>
            <w:rStyle w:val="Hypertextovodkaz"/>
            <w:noProof/>
          </w:rPr>
          <w:t>1.1.3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SyncFolders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13</w:t>
        </w:r>
        <w:r w:rsidR="000C3A40">
          <w:rPr>
            <w:noProof/>
            <w:webHidden/>
          </w:rPr>
          <w:fldChar w:fldCharType="end"/>
        </w:r>
      </w:hyperlink>
    </w:p>
    <w:p w14:paraId="3422F109" w14:textId="33F5A5AF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4" w:history="1">
        <w:r w:rsidR="000C3A40" w:rsidRPr="00F235FA">
          <w:rPr>
            <w:rStyle w:val="Hypertextovodkaz"/>
            <w:noProof/>
          </w:rPr>
          <w:t>1.1.4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BackUpTime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13</w:t>
        </w:r>
        <w:r w:rsidR="000C3A40">
          <w:rPr>
            <w:noProof/>
            <w:webHidden/>
          </w:rPr>
          <w:fldChar w:fldCharType="end"/>
        </w:r>
      </w:hyperlink>
    </w:p>
    <w:p w14:paraId="3B85A822" w14:textId="614D1FCF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5" w:history="1">
        <w:r w:rsidR="000C3A40" w:rsidRPr="00F235FA">
          <w:rPr>
            <w:rStyle w:val="Hypertextovodkaz"/>
            <w:noProof/>
          </w:rPr>
          <w:t>1.1.5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PureSync 4.7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13</w:t>
        </w:r>
        <w:r w:rsidR="000C3A40">
          <w:rPr>
            <w:noProof/>
            <w:webHidden/>
          </w:rPr>
          <w:fldChar w:fldCharType="end"/>
        </w:r>
      </w:hyperlink>
    </w:p>
    <w:p w14:paraId="118FED3B" w14:textId="4310D3B8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6" w:history="1">
        <w:r w:rsidR="000C3A40" w:rsidRPr="00F235FA">
          <w:rPr>
            <w:rStyle w:val="Hypertextovodkaz"/>
            <w:noProof/>
          </w:rPr>
          <w:t>1.2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Analýza závěrečných prací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14</w:t>
        </w:r>
        <w:r w:rsidR="000C3A40">
          <w:rPr>
            <w:noProof/>
            <w:webHidden/>
          </w:rPr>
          <w:fldChar w:fldCharType="end"/>
        </w:r>
      </w:hyperlink>
    </w:p>
    <w:p w14:paraId="598CB1D8" w14:textId="7EF35E4D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7" w:history="1">
        <w:r w:rsidR="000C3A40" w:rsidRPr="00F235FA">
          <w:rPr>
            <w:rStyle w:val="Hypertextovodkaz"/>
            <w:noProof/>
          </w:rPr>
          <w:t>1.3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Závěr analýzy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_Toc132322037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14</w:t>
        </w:r>
        <w:r w:rsidR="000C3A40">
          <w:rPr>
            <w:noProof/>
            <w:webHidden/>
          </w:rPr>
          <w:fldChar w:fldCharType="end"/>
        </w:r>
      </w:hyperlink>
    </w:p>
    <w:p w14:paraId="058F9B44" w14:textId="21E03EF2" w:rsidR="000C3A40" w:rsidRDefault="00000000">
      <w:pPr>
        <w:pStyle w:val="Obsah1"/>
        <w:tabs>
          <w:tab w:val="left" w:pos="482"/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38" w:history="1">
        <w:r w:rsidR="000C3A40" w:rsidRPr="00F235FA">
          <w:rPr>
            <w:rStyle w:val="Hypertextovodkaz"/>
            <w:noProof/>
          </w:rPr>
          <w:t>2</w:t>
        </w:r>
        <w:r w:rsidR="000C3A40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CÍL PRÁCE A FORMÁLNÍ POŽADAVKY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16</w:t>
        </w:r>
        <w:r w:rsidR="000C3A40">
          <w:rPr>
            <w:noProof/>
            <w:webHidden/>
          </w:rPr>
          <w:fldChar w:fldCharType="end"/>
        </w:r>
      </w:hyperlink>
    </w:p>
    <w:p w14:paraId="7144337A" w14:textId="3F03ACBF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39" w:history="1">
        <w:r w:rsidR="000C3A40" w:rsidRPr="00F235FA">
          <w:rPr>
            <w:rStyle w:val="Hypertextovodkaz"/>
            <w:noProof/>
          </w:rPr>
          <w:t>2.1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Vize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_Toc132322039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16</w:t>
        </w:r>
        <w:r w:rsidR="000C3A40">
          <w:rPr>
            <w:noProof/>
            <w:webHidden/>
          </w:rPr>
          <w:fldChar w:fldCharType="end"/>
        </w:r>
      </w:hyperlink>
    </w:p>
    <w:p w14:paraId="6077BCDD" w14:textId="72D5AE14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0" w:history="1">
        <w:r w:rsidR="000C3A40" w:rsidRPr="00F235FA">
          <w:rPr>
            <w:rStyle w:val="Hypertextovodkaz"/>
            <w:noProof/>
          </w:rPr>
          <w:t>2.2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Seznam funkčních požadavků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16</w:t>
        </w:r>
        <w:r w:rsidR="000C3A40">
          <w:rPr>
            <w:noProof/>
            <w:webHidden/>
          </w:rPr>
          <w:fldChar w:fldCharType="end"/>
        </w:r>
      </w:hyperlink>
    </w:p>
    <w:p w14:paraId="6C9559B3" w14:textId="55F48247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1" w:history="1">
        <w:r w:rsidR="000C3A40" w:rsidRPr="00F235FA">
          <w:rPr>
            <w:rStyle w:val="Hypertextovodkaz"/>
            <w:noProof/>
          </w:rPr>
          <w:t>2.3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Nefunkční požadavek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17</w:t>
        </w:r>
        <w:r w:rsidR="000C3A40">
          <w:rPr>
            <w:noProof/>
            <w:webHidden/>
          </w:rPr>
          <w:fldChar w:fldCharType="end"/>
        </w:r>
      </w:hyperlink>
    </w:p>
    <w:p w14:paraId="389F2C0D" w14:textId="3BFC039A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2" w:history="1">
        <w:r w:rsidR="000C3A40" w:rsidRPr="00F235FA">
          <w:rPr>
            <w:rStyle w:val="Hypertextovodkaz"/>
            <w:noProof/>
          </w:rPr>
          <w:t>2.4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Use case a scénáře použití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18</w:t>
        </w:r>
        <w:r w:rsidR="000C3A40">
          <w:rPr>
            <w:noProof/>
            <w:webHidden/>
          </w:rPr>
          <w:fldChar w:fldCharType="end"/>
        </w:r>
      </w:hyperlink>
    </w:p>
    <w:p w14:paraId="4D69CAA9" w14:textId="633A6931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3" w:history="1">
        <w:r w:rsidR="000C3A40" w:rsidRPr="00F235FA">
          <w:rPr>
            <w:rStyle w:val="Hypertextovodkaz"/>
            <w:noProof/>
          </w:rPr>
          <w:t>2.4.1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Use case scenario 1 – vytvoření projektu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19</w:t>
        </w:r>
        <w:r w:rsidR="000C3A40">
          <w:rPr>
            <w:noProof/>
            <w:webHidden/>
          </w:rPr>
          <w:fldChar w:fldCharType="end"/>
        </w:r>
      </w:hyperlink>
    </w:p>
    <w:p w14:paraId="6E908A5C" w14:textId="5B42161B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4" w:history="1">
        <w:r w:rsidR="000C3A40" w:rsidRPr="00F235FA">
          <w:rPr>
            <w:rStyle w:val="Hypertextovodkaz"/>
            <w:noProof/>
          </w:rPr>
          <w:t>2.4.2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Use case scenario 2 – úprava projektu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19</w:t>
        </w:r>
        <w:r w:rsidR="000C3A40">
          <w:rPr>
            <w:noProof/>
            <w:webHidden/>
          </w:rPr>
          <w:fldChar w:fldCharType="end"/>
        </w:r>
      </w:hyperlink>
    </w:p>
    <w:p w14:paraId="3A18EAE0" w14:textId="41D18B6D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5" w:history="1">
        <w:r w:rsidR="000C3A40" w:rsidRPr="00F235FA">
          <w:rPr>
            <w:rStyle w:val="Hypertextovodkaz"/>
            <w:noProof/>
          </w:rPr>
          <w:t>2.4.3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Use case scenario 3 – zálohování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20</w:t>
        </w:r>
        <w:r w:rsidR="000C3A40">
          <w:rPr>
            <w:noProof/>
            <w:webHidden/>
          </w:rPr>
          <w:fldChar w:fldCharType="end"/>
        </w:r>
      </w:hyperlink>
    </w:p>
    <w:p w14:paraId="68F76C2A" w14:textId="70715DDB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6" w:history="1">
        <w:r w:rsidR="000C3A40" w:rsidRPr="00F235FA">
          <w:rPr>
            <w:rStyle w:val="Hypertextovodkaz"/>
            <w:noProof/>
          </w:rPr>
          <w:t>2.4.4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Use case scenario 4 – obnovování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20</w:t>
        </w:r>
        <w:r w:rsidR="000C3A40">
          <w:rPr>
            <w:noProof/>
            <w:webHidden/>
          </w:rPr>
          <w:fldChar w:fldCharType="end"/>
        </w:r>
      </w:hyperlink>
    </w:p>
    <w:p w14:paraId="76FD6A76" w14:textId="1C89A10A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7" w:history="1">
        <w:r w:rsidR="000C3A40" w:rsidRPr="00F235FA">
          <w:rPr>
            <w:rStyle w:val="Hypertextovodkaz"/>
            <w:noProof/>
          </w:rPr>
          <w:t>2.5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Risk list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_Toc132322047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21</w:t>
        </w:r>
        <w:r w:rsidR="000C3A40">
          <w:rPr>
            <w:noProof/>
            <w:webHidden/>
          </w:rPr>
          <w:fldChar w:fldCharType="end"/>
        </w:r>
      </w:hyperlink>
    </w:p>
    <w:p w14:paraId="72EA1D96" w14:textId="08A20CC7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48" w:history="1">
        <w:r w:rsidR="000C3A40" w:rsidRPr="00F235FA">
          <w:rPr>
            <w:rStyle w:val="Hypertextovodkaz"/>
            <w:noProof/>
          </w:rPr>
          <w:t>2.6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Hrubý plán práce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22</w:t>
        </w:r>
        <w:r w:rsidR="000C3A40">
          <w:rPr>
            <w:noProof/>
            <w:webHidden/>
          </w:rPr>
          <w:fldChar w:fldCharType="end"/>
        </w:r>
      </w:hyperlink>
    </w:p>
    <w:p w14:paraId="1A7DF2EA" w14:textId="12035A08" w:rsidR="000C3A40" w:rsidRDefault="00000000">
      <w:pPr>
        <w:pStyle w:val="Obsah1"/>
        <w:tabs>
          <w:tab w:val="left" w:pos="482"/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49" w:history="1">
        <w:r w:rsidR="000C3A40" w:rsidRPr="00F235FA">
          <w:rPr>
            <w:rStyle w:val="Hypertextovodkaz"/>
            <w:noProof/>
          </w:rPr>
          <w:t>3</w:t>
        </w:r>
        <w:r w:rsidR="000C3A40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Metodika řešení práce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_Toc132322049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23</w:t>
        </w:r>
        <w:r w:rsidR="000C3A40">
          <w:rPr>
            <w:noProof/>
            <w:webHidden/>
          </w:rPr>
          <w:fldChar w:fldCharType="end"/>
        </w:r>
      </w:hyperlink>
    </w:p>
    <w:p w14:paraId="6CDCB261" w14:textId="20ED7933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0" w:history="1">
        <w:r w:rsidR="000C3A40" w:rsidRPr="00F235FA">
          <w:rPr>
            <w:rStyle w:val="Hypertextovodkaz"/>
            <w:noProof/>
          </w:rPr>
          <w:t>3.1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Způsob implementace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23</w:t>
        </w:r>
        <w:r w:rsidR="000C3A40">
          <w:rPr>
            <w:noProof/>
            <w:webHidden/>
          </w:rPr>
          <w:fldChar w:fldCharType="end"/>
        </w:r>
      </w:hyperlink>
    </w:p>
    <w:p w14:paraId="69B415FE" w14:textId="1E10457D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1" w:history="1">
        <w:r w:rsidR="000C3A40" w:rsidRPr="00F235FA">
          <w:rPr>
            <w:rStyle w:val="Hypertextovodkaz"/>
            <w:noProof/>
          </w:rPr>
          <w:t>3.2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Pravidelné konzultace s vedoucím práce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23</w:t>
        </w:r>
        <w:r w:rsidR="000C3A40">
          <w:rPr>
            <w:noProof/>
            <w:webHidden/>
          </w:rPr>
          <w:fldChar w:fldCharType="end"/>
        </w:r>
      </w:hyperlink>
    </w:p>
    <w:p w14:paraId="3CBC9AB3" w14:textId="1205D535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2" w:history="1">
        <w:r w:rsidR="000C3A40" w:rsidRPr="00F235FA">
          <w:rPr>
            <w:rStyle w:val="Hypertextovodkaz"/>
            <w:noProof/>
          </w:rPr>
          <w:t>3.3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Eliminace rizik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23</w:t>
        </w:r>
        <w:r w:rsidR="000C3A40">
          <w:rPr>
            <w:noProof/>
            <w:webHidden/>
          </w:rPr>
          <w:fldChar w:fldCharType="end"/>
        </w:r>
      </w:hyperlink>
    </w:p>
    <w:p w14:paraId="2A878E4F" w14:textId="09889F22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3" w:history="1">
        <w:r w:rsidR="000C3A40" w:rsidRPr="00F235FA">
          <w:rPr>
            <w:rStyle w:val="Hypertextovodkaz"/>
            <w:noProof/>
          </w:rPr>
          <w:t>3.4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Kontrola požadavků vedoucím práce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24</w:t>
        </w:r>
        <w:r w:rsidR="000C3A40">
          <w:rPr>
            <w:noProof/>
            <w:webHidden/>
          </w:rPr>
          <w:fldChar w:fldCharType="end"/>
        </w:r>
      </w:hyperlink>
    </w:p>
    <w:p w14:paraId="2D6B38E7" w14:textId="6C3F1963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4" w:history="1">
        <w:r w:rsidR="000C3A40" w:rsidRPr="00F235FA">
          <w:rPr>
            <w:rStyle w:val="Hypertextovodkaz"/>
            <w:noProof/>
          </w:rPr>
          <w:t>3.5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Testování funkčnosti aplikace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24</w:t>
        </w:r>
        <w:r w:rsidR="000C3A40">
          <w:rPr>
            <w:noProof/>
            <w:webHidden/>
          </w:rPr>
          <w:fldChar w:fldCharType="end"/>
        </w:r>
      </w:hyperlink>
    </w:p>
    <w:p w14:paraId="0572C559" w14:textId="158647E8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5" w:history="1">
        <w:r w:rsidR="000C3A40" w:rsidRPr="00F235FA">
          <w:rPr>
            <w:rStyle w:val="Hypertextovodkaz"/>
            <w:noProof/>
          </w:rPr>
          <w:t>3.6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Správa požadavků aplikace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24</w:t>
        </w:r>
        <w:r w:rsidR="000C3A40">
          <w:rPr>
            <w:noProof/>
            <w:webHidden/>
          </w:rPr>
          <w:fldChar w:fldCharType="end"/>
        </w:r>
      </w:hyperlink>
    </w:p>
    <w:p w14:paraId="1F098921" w14:textId="4918C879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6" w:history="1">
        <w:r w:rsidR="000C3A40" w:rsidRPr="00F235FA">
          <w:rPr>
            <w:rStyle w:val="Hypertextovodkaz"/>
            <w:noProof/>
          </w:rPr>
          <w:t>3.7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Repozitář GitHub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25</w:t>
        </w:r>
        <w:r w:rsidR="000C3A40">
          <w:rPr>
            <w:noProof/>
            <w:webHidden/>
          </w:rPr>
          <w:fldChar w:fldCharType="end"/>
        </w:r>
      </w:hyperlink>
    </w:p>
    <w:p w14:paraId="4BDE6764" w14:textId="26ED636A" w:rsidR="000C3A40" w:rsidRDefault="00000000">
      <w:pPr>
        <w:pStyle w:val="Obsah1"/>
        <w:tabs>
          <w:tab w:val="left" w:pos="482"/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57" w:history="1">
        <w:r w:rsidR="000C3A40" w:rsidRPr="00F235FA">
          <w:rPr>
            <w:rStyle w:val="Hypertextovodkaz"/>
            <w:noProof/>
          </w:rPr>
          <w:t>4</w:t>
        </w:r>
        <w:r w:rsidR="000C3A40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Vlastní řešení práce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_Toc132322057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2E314E35" w14:textId="633882A5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8" w:history="1">
        <w:r w:rsidR="000C3A40" w:rsidRPr="00F235FA">
          <w:rPr>
            <w:rStyle w:val="Hypertextovodkaz"/>
            <w:noProof/>
          </w:rPr>
          <w:t>4.1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Windows Forms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349209CB" w14:textId="18775848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59" w:history="1">
        <w:r w:rsidR="000C3A40" w:rsidRPr="00F235FA">
          <w:rPr>
            <w:rStyle w:val="Hypertextovodkaz"/>
            <w:noProof/>
          </w:rPr>
          <w:t>4.2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Prostředí Visual Studio 2022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_Toc132322059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618E6F9C" w14:textId="3392E4D2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0" w:history="1">
        <w:r w:rsidR="000C3A40" w:rsidRPr="00F235FA">
          <w:rPr>
            <w:rStyle w:val="Hypertextovodkaz"/>
            <w:noProof/>
          </w:rPr>
          <w:t>4.3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Microsoft Docs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305C9CB9" w14:textId="453DA57A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1" w:history="1">
        <w:r w:rsidR="000C3A40" w:rsidRPr="00F235FA">
          <w:rPr>
            <w:rStyle w:val="Hypertextovodkaz"/>
            <w:noProof/>
          </w:rPr>
          <w:t>4.4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Stack Overflow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6BF53202" w14:textId="25DB128B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2" w:history="1">
        <w:r w:rsidR="000C3A40" w:rsidRPr="00F235FA">
          <w:rPr>
            <w:rStyle w:val="Hypertextovodkaz"/>
            <w:noProof/>
          </w:rPr>
          <w:t>4.5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Class diagram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26</w:t>
        </w:r>
        <w:r w:rsidR="000C3A40">
          <w:rPr>
            <w:noProof/>
            <w:webHidden/>
          </w:rPr>
          <w:fldChar w:fldCharType="end"/>
        </w:r>
      </w:hyperlink>
    </w:p>
    <w:p w14:paraId="388C5789" w14:textId="4B81A4B0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3" w:history="1">
        <w:r w:rsidR="000C3A40" w:rsidRPr="00F235FA">
          <w:rPr>
            <w:rStyle w:val="Hypertextovodkaz"/>
            <w:noProof/>
          </w:rPr>
          <w:t>4.6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Deployment diagram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28</w:t>
        </w:r>
        <w:r w:rsidR="000C3A40">
          <w:rPr>
            <w:noProof/>
            <w:webHidden/>
          </w:rPr>
          <w:fldChar w:fldCharType="end"/>
        </w:r>
      </w:hyperlink>
    </w:p>
    <w:p w14:paraId="7B06F051" w14:textId="7385538F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4" w:history="1">
        <w:r w:rsidR="000C3A40" w:rsidRPr="00F235FA">
          <w:rPr>
            <w:rStyle w:val="Hypertextovodkaz"/>
            <w:noProof/>
          </w:rPr>
          <w:t>4.6.1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Minimální nároky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28</w:t>
        </w:r>
        <w:r w:rsidR="000C3A40">
          <w:rPr>
            <w:noProof/>
            <w:webHidden/>
          </w:rPr>
          <w:fldChar w:fldCharType="end"/>
        </w:r>
      </w:hyperlink>
    </w:p>
    <w:p w14:paraId="543E538D" w14:textId="15CE02A3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5" w:history="1">
        <w:r w:rsidR="000C3A40" w:rsidRPr="00F235FA">
          <w:rPr>
            <w:rStyle w:val="Hypertextovodkaz"/>
            <w:noProof/>
          </w:rPr>
          <w:t>4.7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Způsob nasazení vytvořeného řešení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28</w:t>
        </w:r>
        <w:r w:rsidR="000C3A40">
          <w:rPr>
            <w:noProof/>
            <w:webHidden/>
          </w:rPr>
          <w:fldChar w:fldCharType="end"/>
        </w:r>
      </w:hyperlink>
    </w:p>
    <w:p w14:paraId="76183970" w14:textId="7A516581" w:rsidR="000C3A40" w:rsidRDefault="00000000">
      <w:pPr>
        <w:pStyle w:val="Obsah1"/>
        <w:tabs>
          <w:tab w:val="left" w:pos="482"/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66" w:history="1">
        <w:r w:rsidR="000C3A40" w:rsidRPr="00F235FA">
          <w:rPr>
            <w:rStyle w:val="Hypertextovodkaz"/>
            <w:noProof/>
          </w:rPr>
          <w:t>5</w:t>
        </w:r>
        <w:r w:rsidR="000C3A40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Popis vytvořeného řešení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29</w:t>
        </w:r>
        <w:r w:rsidR="000C3A40">
          <w:rPr>
            <w:noProof/>
            <w:webHidden/>
          </w:rPr>
          <w:fldChar w:fldCharType="end"/>
        </w:r>
      </w:hyperlink>
    </w:p>
    <w:p w14:paraId="1A606923" w14:textId="798B0931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7" w:history="1">
        <w:r w:rsidR="000C3A40" w:rsidRPr="00F235FA">
          <w:rPr>
            <w:rStyle w:val="Hypertextovodkaz"/>
            <w:noProof/>
          </w:rPr>
          <w:t>5.1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instalace aplikace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_Toc132322067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29</w:t>
        </w:r>
        <w:r w:rsidR="000C3A40">
          <w:rPr>
            <w:noProof/>
            <w:webHidden/>
          </w:rPr>
          <w:fldChar w:fldCharType="end"/>
        </w:r>
      </w:hyperlink>
    </w:p>
    <w:p w14:paraId="7FAE2978" w14:textId="56D3B7AF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8" w:history="1">
        <w:r w:rsidR="000C3A40" w:rsidRPr="00F235FA">
          <w:rPr>
            <w:rStyle w:val="Hypertextovodkaz"/>
            <w:noProof/>
          </w:rPr>
          <w:t>5.2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Vytváření projektů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31</w:t>
        </w:r>
        <w:r w:rsidR="000C3A40">
          <w:rPr>
            <w:noProof/>
            <w:webHidden/>
          </w:rPr>
          <w:fldChar w:fldCharType="end"/>
        </w:r>
      </w:hyperlink>
    </w:p>
    <w:p w14:paraId="5779E4EB" w14:textId="3BD6F3DB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69" w:history="1">
        <w:r w:rsidR="000C3A40" w:rsidRPr="00F235FA">
          <w:rPr>
            <w:rStyle w:val="Hypertextovodkaz"/>
            <w:noProof/>
          </w:rPr>
          <w:t>5.2.1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vytvoření projektu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_Toc132322069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31</w:t>
        </w:r>
        <w:r w:rsidR="000C3A40">
          <w:rPr>
            <w:noProof/>
            <w:webHidden/>
          </w:rPr>
          <w:fldChar w:fldCharType="end"/>
        </w:r>
      </w:hyperlink>
    </w:p>
    <w:p w14:paraId="7A4FDCD1" w14:textId="0DF0EAAA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0" w:history="1">
        <w:r w:rsidR="000C3A40" w:rsidRPr="00F235FA">
          <w:rPr>
            <w:rStyle w:val="Hypertextovodkaz"/>
            <w:noProof/>
          </w:rPr>
          <w:t>5.3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Správa projektů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33</w:t>
        </w:r>
        <w:r w:rsidR="000C3A40">
          <w:rPr>
            <w:noProof/>
            <w:webHidden/>
          </w:rPr>
          <w:fldChar w:fldCharType="end"/>
        </w:r>
      </w:hyperlink>
    </w:p>
    <w:p w14:paraId="64D728C6" w14:textId="6F864E71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1" w:history="1">
        <w:r w:rsidR="000C3A40" w:rsidRPr="00F235FA">
          <w:rPr>
            <w:rStyle w:val="Hypertextovodkaz"/>
            <w:noProof/>
          </w:rPr>
          <w:t>5.3.1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zobrazení projektu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33</w:t>
        </w:r>
        <w:r w:rsidR="000C3A40">
          <w:rPr>
            <w:noProof/>
            <w:webHidden/>
          </w:rPr>
          <w:fldChar w:fldCharType="end"/>
        </w:r>
      </w:hyperlink>
    </w:p>
    <w:p w14:paraId="2D440EAB" w14:textId="5945F9F2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2" w:history="1">
        <w:r w:rsidR="000C3A40" w:rsidRPr="00F235FA">
          <w:rPr>
            <w:rStyle w:val="Hypertextovodkaz"/>
            <w:noProof/>
          </w:rPr>
          <w:t>5.4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Simulace zálohování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34</w:t>
        </w:r>
        <w:r w:rsidR="000C3A40">
          <w:rPr>
            <w:noProof/>
            <w:webHidden/>
          </w:rPr>
          <w:fldChar w:fldCharType="end"/>
        </w:r>
      </w:hyperlink>
    </w:p>
    <w:p w14:paraId="26F38EB0" w14:textId="394FFFE2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3" w:history="1">
        <w:r w:rsidR="000C3A40" w:rsidRPr="00F235FA">
          <w:rPr>
            <w:rStyle w:val="Hypertextovodkaz"/>
            <w:noProof/>
          </w:rPr>
          <w:t>5.4.1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simulace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34</w:t>
        </w:r>
        <w:r w:rsidR="000C3A40">
          <w:rPr>
            <w:noProof/>
            <w:webHidden/>
          </w:rPr>
          <w:fldChar w:fldCharType="end"/>
        </w:r>
      </w:hyperlink>
    </w:p>
    <w:p w14:paraId="68B5C43C" w14:textId="6DBAAA64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4" w:history="1">
        <w:r w:rsidR="000C3A40" w:rsidRPr="00F235FA">
          <w:rPr>
            <w:rStyle w:val="Hypertextovodkaz"/>
            <w:noProof/>
          </w:rPr>
          <w:t>5.5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Zálohování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34</w:t>
        </w:r>
        <w:r w:rsidR="000C3A40">
          <w:rPr>
            <w:noProof/>
            <w:webHidden/>
          </w:rPr>
          <w:fldChar w:fldCharType="end"/>
        </w:r>
      </w:hyperlink>
    </w:p>
    <w:p w14:paraId="20362AE2" w14:textId="49AF3EF7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5" w:history="1">
        <w:r w:rsidR="000C3A40" w:rsidRPr="00F235FA">
          <w:rPr>
            <w:rStyle w:val="Hypertextovodkaz"/>
            <w:noProof/>
          </w:rPr>
          <w:t>5.5.1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zálohování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35</w:t>
        </w:r>
        <w:r w:rsidR="000C3A40">
          <w:rPr>
            <w:noProof/>
            <w:webHidden/>
          </w:rPr>
          <w:fldChar w:fldCharType="end"/>
        </w:r>
      </w:hyperlink>
    </w:p>
    <w:p w14:paraId="5917E7F5" w14:textId="621BBEAA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6" w:history="1">
        <w:r w:rsidR="000C3A40" w:rsidRPr="00F235FA">
          <w:rPr>
            <w:rStyle w:val="Hypertextovodkaz"/>
            <w:noProof/>
          </w:rPr>
          <w:t>5.6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Obnovování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35</w:t>
        </w:r>
        <w:r w:rsidR="000C3A40">
          <w:rPr>
            <w:noProof/>
            <w:webHidden/>
          </w:rPr>
          <w:fldChar w:fldCharType="end"/>
        </w:r>
      </w:hyperlink>
    </w:p>
    <w:p w14:paraId="052A8344" w14:textId="12E9E0C0" w:rsidR="000C3A40" w:rsidRDefault="00000000">
      <w:pPr>
        <w:pStyle w:val="Obsah3"/>
        <w:tabs>
          <w:tab w:val="left" w:pos="132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7" w:history="1">
        <w:r w:rsidR="000C3A40" w:rsidRPr="00F235FA">
          <w:rPr>
            <w:rStyle w:val="Hypertextovodkaz"/>
            <w:noProof/>
          </w:rPr>
          <w:t>5.6.1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Ukázka obnovování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_Toc132322077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36</w:t>
        </w:r>
        <w:r w:rsidR="000C3A40">
          <w:rPr>
            <w:noProof/>
            <w:webHidden/>
          </w:rPr>
          <w:fldChar w:fldCharType="end"/>
        </w:r>
      </w:hyperlink>
    </w:p>
    <w:p w14:paraId="4AFA7256" w14:textId="13265D0D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8" w:history="1">
        <w:r w:rsidR="000C3A40" w:rsidRPr="00F235FA">
          <w:rPr>
            <w:rStyle w:val="Hypertextovodkaz"/>
            <w:noProof/>
          </w:rPr>
          <w:t>5.7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Shrnutí vytvořeného řešení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_Toc132322078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37</w:t>
        </w:r>
        <w:r w:rsidR="000C3A40">
          <w:rPr>
            <w:noProof/>
            <w:webHidden/>
          </w:rPr>
          <w:fldChar w:fldCharType="end"/>
        </w:r>
      </w:hyperlink>
    </w:p>
    <w:p w14:paraId="050134A6" w14:textId="0C480403" w:rsidR="000C3A40" w:rsidRDefault="00000000">
      <w:pPr>
        <w:pStyle w:val="Obsah2"/>
        <w:tabs>
          <w:tab w:val="left" w:pos="88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79" w:history="1">
        <w:r w:rsidR="000C3A40" w:rsidRPr="00F235FA">
          <w:rPr>
            <w:rStyle w:val="Hypertextovodkaz"/>
            <w:noProof/>
          </w:rPr>
          <w:t>5.8</w:t>
        </w:r>
        <w:r w:rsidR="000C3A40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C3A40" w:rsidRPr="00F235FA">
          <w:rPr>
            <w:rStyle w:val="Hypertextovodkaz"/>
            <w:noProof/>
          </w:rPr>
          <w:t>Shrnutí metodiky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_Toc132322079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38</w:t>
        </w:r>
        <w:r w:rsidR="000C3A40">
          <w:rPr>
            <w:noProof/>
            <w:webHidden/>
          </w:rPr>
          <w:fldChar w:fldCharType="end"/>
        </w:r>
      </w:hyperlink>
    </w:p>
    <w:p w14:paraId="1A4D6AE5" w14:textId="112F0610" w:rsidR="000C3A40" w:rsidRDefault="00000000">
      <w:pPr>
        <w:pStyle w:val="Obsah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80" w:history="1">
        <w:r w:rsidR="000C3A40" w:rsidRPr="00F235FA">
          <w:rPr>
            <w:rStyle w:val="Hypertextovodkaz"/>
            <w:noProof/>
          </w:rPr>
          <w:t>ZÁVĚR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_Toc132322080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39</w:t>
        </w:r>
        <w:r w:rsidR="000C3A40">
          <w:rPr>
            <w:noProof/>
            <w:webHidden/>
          </w:rPr>
          <w:fldChar w:fldCharType="end"/>
        </w:r>
      </w:hyperlink>
    </w:p>
    <w:p w14:paraId="270A9B93" w14:textId="4864ECA5" w:rsidR="000C3A40" w:rsidRDefault="00000000">
      <w:pPr>
        <w:pStyle w:val="Obsah2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2081" w:history="1">
        <w:r w:rsidR="000C3A40" w:rsidRPr="00F235FA">
          <w:rPr>
            <w:rStyle w:val="Hypertextovodkaz"/>
            <w:noProof/>
          </w:rPr>
          <w:t>RESUMÉ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_Toc132322081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40</w:t>
        </w:r>
        <w:r w:rsidR="000C3A40">
          <w:rPr>
            <w:noProof/>
            <w:webHidden/>
          </w:rPr>
          <w:fldChar w:fldCharType="end"/>
        </w:r>
      </w:hyperlink>
    </w:p>
    <w:p w14:paraId="5CFF1BB6" w14:textId="3B4E5B38" w:rsidR="000C3A40" w:rsidRDefault="00000000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82" w:history="1">
        <w:r w:rsidR="000C3A40" w:rsidRPr="00F235FA">
          <w:rPr>
            <w:rStyle w:val="Hypertextovodkaz"/>
            <w:noProof/>
          </w:rPr>
          <w:t>SUMMARY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_Toc132322082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41</w:t>
        </w:r>
        <w:r w:rsidR="000C3A40">
          <w:rPr>
            <w:noProof/>
            <w:webHidden/>
          </w:rPr>
          <w:fldChar w:fldCharType="end"/>
        </w:r>
      </w:hyperlink>
    </w:p>
    <w:p w14:paraId="41D6EFA1" w14:textId="2243B230" w:rsidR="000C3A40" w:rsidRDefault="00000000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83" w:history="1">
        <w:r w:rsidR="000C3A40" w:rsidRPr="00F235FA">
          <w:rPr>
            <w:rStyle w:val="Hypertextovodkaz"/>
            <w:noProof/>
          </w:rPr>
          <w:t>SEZNAM POUŽITÉ LITERATURY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_Toc132322083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42</w:t>
        </w:r>
        <w:r w:rsidR="000C3A40">
          <w:rPr>
            <w:noProof/>
            <w:webHidden/>
          </w:rPr>
          <w:fldChar w:fldCharType="end"/>
        </w:r>
      </w:hyperlink>
    </w:p>
    <w:p w14:paraId="6DB3DD82" w14:textId="7291A199" w:rsidR="000C3A40" w:rsidRDefault="00000000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84" w:history="1">
        <w:r w:rsidR="000C3A40" w:rsidRPr="00F235FA">
          <w:rPr>
            <w:rStyle w:val="Hypertextovodkaz"/>
            <w:noProof/>
          </w:rPr>
          <w:t>SEZNAM OBRÁZKŮ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_Toc132322084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43</w:t>
        </w:r>
        <w:r w:rsidR="000C3A40">
          <w:rPr>
            <w:noProof/>
            <w:webHidden/>
          </w:rPr>
          <w:fldChar w:fldCharType="end"/>
        </w:r>
      </w:hyperlink>
    </w:p>
    <w:p w14:paraId="2845C541" w14:textId="6CF9FD6C" w:rsidR="000C3A40" w:rsidRDefault="00000000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85" w:history="1">
        <w:r w:rsidR="000C3A40" w:rsidRPr="00F235FA">
          <w:rPr>
            <w:rStyle w:val="Hypertextovodkaz"/>
            <w:noProof/>
          </w:rPr>
          <w:t>SEZNAM TABULEK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_Toc132322085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44</w:t>
        </w:r>
        <w:r w:rsidR="000C3A40">
          <w:rPr>
            <w:noProof/>
            <w:webHidden/>
          </w:rPr>
          <w:fldChar w:fldCharType="end"/>
        </w:r>
      </w:hyperlink>
    </w:p>
    <w:p w14:paraId="17AD205D" w14:textId="73836B03" w:rsidR="000C3A40" w:rsidRDefault="00000000">
      <w:pPr>
        <w:pStyle w:val="Obsah1"/>
        <w:tabs>
          <w:tab w:val="right" w:leader="dot" w:pos="8777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32322086" w:history="1">
        <w:r w:rsidR="000C3A40" w:rsidRPr="00F235FA">
          <w:rPr>
            <w:rStyle w:val="Hypertextovodkaz"/>
            <w:noProof/>
          </w:rPr>
          <w:t>SEZNAM PŘÍLOH</w:t>
        </w:r>
        <w:r w:rsidR="000C3A40">
          <w:rPr>
            <w:noProof/>
            <w:webHidden/>
          </w:rPr>
          <w:tab/>
        </w:r>
        <w:r w:rsidR="000C3A40">
          <w:rPr>
            <w:noProof/>
            <w:webHidden/>
          </w:rPr>
          <w:fldChar w:fldCharType="begin"/>
        </w:r>
        <w:r w:rsidR="000C3A40">
          <w:rPr>
            <w:noProof/>
            <w:webHidden/>
          </w:rPr>
          <w:instrText xml:space="preserve"> PAGEREF _Toc132322086 \h </w:instrText>
        </w:r>
        <w:r w:rsidR="000C3A40">
          <w:rPr>
            <w:noProof/>
            <w:webHidden/>
          </w:rPr>
        </w:r>
        <w:r w:rsidR="000C3A40">
          <w:rPr>
            <w:noProof/>
            <w:webHidden/>
          </w:rPr>
          <w:fldChar w:fldCharType="separate"/>
        </w:r>
        <w:r w:rsidR="000C3A40">
          <w:rPr>
            <w:noProof/>
            <w:webHidden/>
          </w:rPr>
          <w:t>45</w:t>
        </w:r>
        <w:r w:rsidR="000C3A40">
          <w:rPr>
            <w:noProof/>
            <w:webHidden/>
          </w:rPr>
          <w:fldChar w:fldCharType="end"/>
        </w:r>
      </w:hyperlink>
    </w:p>
    <w:p w14:paraId="7276C1EF" w14:textId="67BF49C7" w:rsidR="000E19A8" w:rsidRPr="00666ACD" w:rsidRDefault="000E19A8" w:rsidP="0092160D">
      <w:pPr>
        <w:rPr>
          <w:rFonts w:ascii="Times New Roman" w:hAnsi="Times New Roman"/>
        </w:rPr>
        <w:sectPr w:rsidR="000E19A8" w:rsidRPr="00666ACD" w:rsidSect="00D23655">
          <w:footerReference w:type="default" r:id="rId10"/>
          <w:pgSz w:w="11906" w:h="16838" w:code="9"/>
          <w:pgMar w:top="1701" w:right="1134" w:bottom="1134" w:left="1985" w:header="709" w:footer="709" w:gutter="0"/>
          <w:pgNumType w:start="1"/>
          <w:cols w:space="708"/>
          <w:docGrid w:linePitch="360"/>
        </w:sectPr>
      </w:pPr>
      <w:r w:rsidRPr="00666ACD">
        <w:rPr>
          <w:rFonts w:ascii="Times New Roman" w:hAnsi="Times New Roman"/>
        </w:rPr>
        <w:fldChar w:fldCharType="end"/>
      </w:r>
    </w:p>
    <w:p w14:paraId="50FAF4B2" w14:textId="77777777" w:rsidR="0092160D" w:rsidRPr="00666ACD" w:rsidRDefault="0092160D" w:rsidP="0092160D">
      <w:pPr>
        <w:pStyle w:val="Nadpisy"/>
      </w:pPr>
      <w:bookmarkStart w:id="17" w:name="_Toc209253204"/>
      <w:bookmarkStart w:id="18" w:name="_Toc209253391"/>
      <w:bookmarkStart w:id="19" w:name="_Toc209321245"/>
      <w:bookmarkStart w:id="20" w:name="_Toc132322028"/>
      <w:r w:rsidRPr="00666ACD">
        <w:lastRenderedPageBreak/>
        <w:t>ÚVOD</w:t>
      </w:r>
      <w:bookmarkEnd w:id="17"/>
      <w:bookmarkEnd w:id="18"/>
      <w:bookmarkEnd w:id="19"/>
      <w:bookmarkEnd w:id="20"/>
    </w:p>
    <w:p w14:paraId="125ED15D" w14:textId="29603030" w:rsidR="00720821" w:rsidRPr="00EC7A75" w:rsidRDefault="00C633D1" w:rsidP="00FA6B13">
      <w:pPr>
        <w:pStyle w:val="normlntext"/>
      </w:pPr>
      <w:r w:rsidRPr="00EC7A75">
        <w:t>Zálohování dat je důležitá součást práce na počítači. Zejména, když uživatel má cenná data, jako například osobní dokumenty, fotografie, důležité smlouvy</w:t>
      </w:r>
      <w:r w:rsidR="004A361A">
        <w:t xml:space="preserve"> nebo</w:t>
      </w:r>
      <w:r w:rsidRPr="00EC7A75">
        <w:t xml:space="preserve"> účetnictví. </w:t>
      </w:r>
      <w:r w:rsidR="00720821" w:rsidRPr="00EC7A75">
        <w:t xml:space="preserve">Bakalářská práce se věnuje tvorbě vlastního zálohovacího nástroje podle specifických požadavků zákazníka. </w:t>
      </w:r>
    </w:p>
    <w:p w14:paraId="468A28B4" w14:textId="7D0B4126" w:rsidR="00D70095" w:rsidRPr="00EC7A75" w:rsidRDefault="00720821" w:rsidP="00FA6B13">
      <w:pPr>
        <w:pStyle w:val="normlntext"/>
      </w:pPr>
      <w:r w:rsidRPr="00EC7A75">
        <w:t xml:space="preserve">První kapitola </w:t>
      </w:r>
      <w:r w:rsidR="00653ECB" w:rsidRPr="00EC7A75">
        <w:t>bude</w:t>
      </w:r>
      <w:r w:rsidRPr="00EC7A75">
        <w:t xml:space="preserve"> zaměřena na analýzu současného stavu, kdy je úkolem zjistit volně dostupné zálohovací nástroje, které jsou zdarma. </w:t>
      </w:r>
      <w:r w:rsidR="00791E38">
        <w:t>Dále</w:t>
      </w:r>
      <w:r w:rsidRPr="00EC7A75">
        <w:t xml:space="preserve"> </w:t>
      </w:r>
      <w:r w:rsidR="00653ECB" w:rsidRPr="00EC7A75">
        <w:t>bude</w:t>
      </w:r>
      <w:r w:rsidR="003A6571" w:rsidRPr="00EC7A75">
        <w:t xml:space="preserve"> cílem</w:t>
      </w:r>
      <w:r w:rsidR="00791E38">
        <w:t xml:space="preserve"> v kapitole</w:t>
      </w:r>
      <w:r w:rsidR="003A6571" w:rsidRPr="00EC7A75">
        <w:t xml:space="preserve"> shrnout bakalářské a diplomové práce, které se věnují podobným tématům, jako je například zálohování anebo tvorba zálohovacího nástroje.</w:t>
      </w:r>
    </w:p>
    <w:p w14:paraId="2BD6A445" w14:textId="2CEAA2CF" w:rsidR="003A6571" w:rsidRPr="00EC7A75" w:rsidRDefault="003A6571" w:rsidP="00FA6B13">
      <w:pPr>
        <w:pStyle w:val="normlntext"/>
      </w:pPr>
      <w:r w:rsidRPr="00EC7A75">
        <w:t xml:space="preserve">Požadavky zákazníka </w:t>
      </w:r>
      <w:r w:rsidR="00653ECB" w:rsidRPr="00EC7A75">
        <w:t>budou</w:t>
      </w:r>
      <w:r w:rsidRPr="00EC7A75">
        <w:t xml:space="preserve"> popsány ve </w:t>
      </w:r>
      <w:r w:rsidR="00791E38">
        <w:t>druhé</w:t>
      </w:r>
      <w:r w:rsidRPr="00EC7A75">
        <w:t xml:space="preserve"> kapitole, ty </w:t>
      </w:r>
      <w:r w:rsidR="00653ECB" w:rsidRPr="00EC7A75">
        <w:t>budou</w:t>
      </w:r>
      <w:r w:rsidRPr="00EC7A75">
        <w:t xml:space="preserve"> posbírány především pomocí uživatelských příběhů a případem užití. </w:t>
      </w:r>
      <w:r w:rsidR="00791E38">
        <w:t>Třetí</w:t>
      </w:r>
      <w:r w:rsidRPr="00EC7A75">
        <w:t xml:space="preserve"> kapitola se </w:t>
      </w:r>
      <w:r w:rsidR="00653ECB" w:rsidRPr="00EC7A75">
        <w:t>bude zabývat</w:t>
      </w:r>
      <w:r w:rsidRPr="00EC7A75">
        <w:t xml:space="preserve"> metodikou řešení práce, </w:t>
      </w:r>
      <w:r w:rsidR="00DE5C4D" w:rsidRPr="00EC7A75">
        <w:t>například</w:t>
      </w:r>
      <w:r w:rsidRPr="00EC7A75">
        <w:t xml:space="preserve"> jaký postup</w:t>
      </w:r>
      <w:r w:rsidR="00DE5C4D" w:rsidRPr="00EC7A75">
        <w:t xml:space="preserve"> se zvolí</w:t>
      </w:r>
      <w:r w:rsidRPr="00EC7A75">
        <w:t xml:space="preserve"> při tvorbě </w:t>
      </w:r>
      <w:r w:rsidR="00DE5C4D" w:rsidRPr="00EC7A75">
        <w:t xml:space="preserve">zálohovacího nástroje. </w:t>
      </w:r>
    </w:p>
    <w:p w14:paraId="7D1A2FEE" w14:textId="6337FFEA" w:rsidR="00AD408E" w:rsidRPr="00EC7A75" w:rsidRDefault="00791E38" w:rsidP="00FA6B13">
      <w:pPr>
        <w:pStyle w:val="normlntext"/>
      </w:pPr>
      <w:r>
        <w:t>Čtvrtá</w:t>
      </w:r>
      <w:r w:rsidR="00DE5C4D" w:rsidRPr="00EC7A75">
        <w:t xml:space="preserve"> kapitola se </w:t>
      </w:r>
      <w:r w:rsidR="00653ECB" w:rsidRPr="00EC7A75">
        <w:t>bude zaobírat</w:t>
      </w:r>
      <w:r w:rsidR="00DE5C4D" w:rsidRPr="00EC7A75">
        <w:t xml:space="preserve"> vlastním řešením práce</w:t>
      </w:r>
      <w:r w:rsidR="004804D8" w:rsidRPr="00EC7A75">
        <w:t xml:space="preserve">. Součástí této kapitoly </w:t>
      </w:r>
      <w:r w:rsidR="00653ECB" w:rsidRPr="00EC7A75">
        <w:t>budou</w:t>
      </w:r>
      <w:r w:rsidR="004804D8" w:rsidRPr="00EC7A75">
        <w:t xml:space="preserve"> nástroje, které </w:t>
      </w:r>
      <w:r w:rsidR="00653ECB" w:rsidRPr="00EC7A75">
        <w:t>budou</w:t>
      </w:r>
      <w:r w:rsidR="004804D8" w:rsidRPr="00EC7A75">
        <w:t xml:space="preserve"> použity pro usnadnění při vyvíjení aplikace. Poslední </w:t>
      </w:r>
      <w:r>
        <w:t>pátá</w:t>
      </w:r>
      <w:r w:rsidR="004804D8" w:rsidRPr="00EC7A75">
        <w:t xml:space="preserve"> kapitola </w:t>
      </w:r>
      <w:r w:rsidR="00653ECB" w:rsidRPr="00EC7A75">
        <w:t>bude</w:t>
      </w:r>
      <w:r w:rsidR="004804D8" w:rsidRPr="00EC7A75">
        <w:t xml:space="preserve"> věnována samostatným popisem vytvořené aplikace pro zálohování.</w:t>
      </w:r>
    </w:p>
    <w:p w14:paraId="3D486BA4" w14:textId="3C2F4942" w:rsidR="0092160D" w:rsidRPr="00666ACD" w:rsidRDefault="0092160D" w:rsidP="006833E1">
      <w:pPr>
        <w:pStyle w:val="NadpisA"/>
        <w:jc w:val="both"/>
        <w:rPr>
          <w:rFonts w:cs="Times New Roman"/>
        </w:rPr>
      </w:pPr>
      <w:r w:rsidRPr="00AD408E">
        <w:br w:type="page"/>
      </w:r>
      <w:bookmarkStart w:id="21" w:name="_Toc132322029"/>
      <w:r w:rsidR="009E1912" w:rsidRPr="00666ACD">
        <w:rPr>
          <w:rFonts w:cs="Times New Roman"/>
        </w:rPr>
        <w:lastRenderedPageBreak/>
        <w:t>analýza současného stavu</w:t>
      </w:r>
      <w:bookmarkEnd w:id="21"/>
    </w:p>
    <w:p w14:paraId="1E563BC9" w14:textId="45827AE4" w:rsidR="00D70095" w:rsidRPr="00FA1349" w:rsidRDefault="0087653F" w:rsidP="00FA1349">
      <w:pPr>
        <w:pStyle w:val="normlntext"/>
      </w:pPr>
      <w:bookmarkStart w:id="22" w:name="_Toc209253206"/>
      <w:bookmarkStart w:id="23" w:name="_Toc209253393"/>
      <w:bookmarkStart w:id="24" w:name="_Toc209321247"/>
      <w:r w:rsidRPr="00FA1349">
        <w:t>K</w:t>
      </w:r>
      <w:r w:rsidR="00B30C2B" w:rsidRPr="00FA1349">
        <w:t>apitola je rozdělena na dvě části. V první části je analýza současného stavu, která se zabývá volně dostupnými aplikacemi</w:t>
      </w:r>
      <w:r w:rsidR="00FA1349">
        <w:t>, které by zákazníkovi mohl</w:t>
      </w:r>
      <w:r w:rsidR="004A361A">
        <w:t>y</w:t>
      </w:r>
      <w:r w:rsidR="00FA1349">
        <w:t xml:space="preserve"> vyhovovat. </w:t>
      </w:r>
      <w:r w:rsidR="00FA1349" w:rsidRPr="00FA1349">
        <w:t xml:space="preserve">Pro zálohování dat </w:t>
      </w:r>
      <w:r w:rsidR="004A361A">
        <w:t>je možné</w:t>
      </w:r>
      <w:r w:rsidR="00FA1349" w:rsidRPr="00FA1349">
        <w:t xml:space="preserve"> použít spousta programů, ale ne všechny </w:t>
      </w:r>
      <w:r w:rsidR="004A361A">
        <w:t>budou</w:t>
      </w:r>
      <w:r w:rsidR="00FA1349" w:rsidRPr="00FA1349">
        <w:t xml:space="preserve"> vyhovovat požadavkům zákazníka. </w:t>
      </w:r>
      <w:r w:rsidRPr="00FA1349">
        <w:t>Druhá část se zabývá rešerší závěrečných prací na téma zálohování.</w:t>
      </w:r>
    </w:p>
    <w:p w14:paraId="0188DA28" w14:textId="64688FC2" w:rsidR="000B66DA" w:rsidRDefault="007425BD" w:rsidP="000B66DA">
      <w:pPr>
        <w:pStyle w:val="NadpisB"/>
      </w:pPr>
      <w:bookmarkStart w:id="25" w:name="_Toc132322030"/>
      <w:r>
        <w:t>Volně dostupné a</w:t>
      </w:r>
      <w:r w:rsidR="000B66DA">
        <w:t>plikace</w:t>
      </w:r>
      <w:bookmarkEnd w:id="25"/>
    </w:p>
    <w:p w14:paraId="1C1E1972" w14:textId="48818B8C" w:rsidR="00687713" w:rsidRPr="00687713" w:rsidRDefault="00687713" w:rsidP="00687713">
      <w:pPr>
        <w:pStyle w:val="normlntext"/>
      </w:pPr>
      <w:r>
        <w:t>Tato kapitola je zaměřena na analýzu dostupných aplikací. Ke každé aplikaci je</w:t>
      </w:r>
      <w:r w:rsidR="007425BD">
        <w:t xml:space="preserve"> v podkapitole</w:t>
      </w:r>
      <w:r>
        <w:t xml:space="preserve"> uveden popis aplikace a </w:t>
      </w:r>
      <w:r w:rsidR="007425BD">
        <w:t>následující</w:t>
      </w:r>
      <w:r>
        <w:t xml:space="preserve"> odstavec</w:t>
      </w:r>
      <w:r w:rsidR="007425BD">
        <w:t xml:space="preserve"> </w:t>
      </w:r>
      <w:r>
        <w:t>se věnuje</w:t>
      </w:r>
      <w:r w:rsidR="007425BD">
        <w:t xml:space="preserve"> tomu,</w:t>
      </w:r>
      <w:r>
        <w:t xml:space="preserve"> zda aplikace splňuje</w:t>
      </w:r>
      <w:r w:rsidR="004A361A">
        <w:t xml:space="preserve">, anebo </w:t>
      </w:r>
      <w:r>
        <w:t>nesplňuje požadavky klienta.</w:t>
      </w:r>
    </w:p>
    <w:p w14:paraId="19FA5843" w14:textId="2739F778" w:rsidR="009E1912" w:rsidRPr="00666ACD" w:rsidRDefault="0049468C" w:rsidP="004F42EF">
      <w:pPr>
        <w:pStyle w:val="NadpisC"/>
      </w:pPr>
      <w:bookmarkStart w:id="26" w:name="_Toc132322031"/>
      <w:proofErr w:type="spellStart"/>
      <w:r w:rsidRPr="00666ACD">
        <w:t>SyncBackFree</w:t>
      </w:r>
      <w:bookmarkEnd w:id="26"/>
      <w:proofErr w:type="spellEnd"/>
    </w:p>
    <w:p w14:paraId="7EB9F1AC" w14:textId="171C77BC" w:rsidR="006833E1" w:rsidRPr="00666ACD" w:rsidRDefault="0049468C" w:rsidP="000B66DA">
      <w:pPr>
        <w:pStyle w:val="normlntext"/>
        <w:spacing w:after="120"/>
      </w:pPr>
      <w:r w:rsidRPr="00666ACD">
        <w:t xml:space="preserve">Zálohovací aplikace </w:t>
      </w:r>
      <w:proofErr w:type="spellStart"/>
      <w:r w:rsidRPr="00666ACD">
        <w:t>SyncBackFree</w:t>
      </w:r>
      <w:proofErr w:type="spellEnd"/>
      <w:r w:rsidR="00666ACD" w:rsidRPr="00666ACD">
        <w:t xml:space="preserve"> je freeware</w:t>
      </w:r>
      <w:r w:rsidRPr="00666ACD">
        <w:t xml:space="preserve"> umožňuj</w:t>
      </w:r>
      <w:r w:rsidR="00666ACD" w:rsidRPr="00666ACD">
        <w:t>ící</w:t>
      </w:r>
      <w:r w:rsidRPr="00666ACD">
        <w:t xml:space="preserve"> uživateli vytvářet profily, přepínat mezi jednoduchý</w:t>
      </w:r>
      <w:r w:rsidR="000C1743">
        <w:t>m</w:t>
      </w:r>
      <w:r w:rsidRPr="00666ACD">
        <w:t xml:space="preserve"> a pokročilejším zálohováním. V jednoduchém režim</w:t>
      </w:r>
      <w:r w:rsidR="000C1743">
        <w:t>u</w:t>
      </w:r>
      <w:r w:rsidRPr="00666ACD">
        <w:t xml:space="preserve"> si může uživatel vybrat jaké konkrétní soubory mají být zálohovány.</w:t>
      </w:r>
      <w:r w:rsidR="00E1233F" w:rsidRPr="00666ACD">
        <w:t xml:space="preserve"> V tom pokročilém </w:t>
      </w:r>
      <w:r w:rsidR="002E5921" w:rsidRPr="00666ACD">
        <w:t xml:space="preserve">je možnost šifrování a komprese. </w:t>
      </w:r>
      <w:r w:rsidRPr="00666ACD">
        <w:t xml:space="preserve">Pomocí filtrů </w:t>
      </w:r>
      <w:r w:rsidR="002E5921" w:rsidRPr="00666ACD">
        <w:t xml:space="preserve">lze </w:t>
      </w:r>
      <w:r w:rsidR="002610CC" w:rsidRPr="00666ACD">
        <w:t>zvolit soubory, které mají, nebo nemají být</w:t>
      </w:r>
      <w:r w:rsidR="000B66DA">
        <w:t xml:space="preserve"> </w:t>
      </w:r>
      <w:r w:rsidR="002610CC" w:rsidRPr="00666ACD">
        <w:t>zálohovány.</w:t>
      </w:r>
      <w:r w:rsidR="00065CEF">
        <w:t xml:space="preserve"> </w:t>
      </w:r>
      <w:r w:rsidR="00260C49" w:rsidRPr="00666ACD">
        <w:t>Aplikace</w:t>
      </w:r>
      <w:r w:rsidR="000B66DA">
        <w:t xml:space="preserve"> </w:t>
      </w:r>
      <w:r w:rsidR="00260C49" w:rsidRPr="00666ACD">
        <w:t>je dostupná na</w:t>
      </w:r>
      <w:r w:rsidR="00E1233F" w:rsidRPr="00666ACD">
        <w:t xml:space="preserve"> </w:t>
      </w:r>
      <w:hyperlink r:id="rId11" w:history="1">
        <w:r w:rsidR="00E1233F" w:rsidRPr="00666ACD">
          <w:rPr>
            <w:rStyle w:val="Hypertextovodkaz"/>
          </w:rPr>
          <w:t>https://www.2brightsparks.com/freeware/index.html</w:t>
        </w:r>
      </w:hyperlink>
      <w:r w:rsidR="00260C49" w:rsidRPr="00666ACD">
        <w:t>.</w:t>
      </w:r>
    </w:p>
    <w:p w14:paraId="59B1443C" w14:textId="21E7AB90" w:rsidR="002610CC" w:rsidRPr="00666ACD" w:rsidRDefault="002610CC" w:rsidP="005E6364">
      <w:pPr>
        <w:pStyle w:val="normlntext"/>
      </w:pPr>
      <w:r w:rsidRPr="00666ACD">
        <w:t xml:space="preserve">Aplikace umožňuje používat filtrování podle </w:t>
      </w:r>
      <w:r w:rsidR="00B33F28" w:rsidRPr="00666ACD">
        <w:t>podsložek</w:t>
      </w:r>
      <w:r w:rsidRPr="00666ACD">
        <w:t xml:space="preserve"> pro zahrnutí souborů do zálohování, anebo naopak je ze zálohování vyloučit.</w:t>
      </w:r>
      <w:r w:rsidR="00E76DA5" w:rsidRPr="00666ACD">
        <w:t xml:space="preserve"> </w:t>
      </w:r>
      <w:r w:rsidR="00F74C4D" w:rsidRPr="00666ACD">
        <w:t xml:space="preserve">Umožňuje spouštět simulaci zálohování. </w:t>
      </w:r>
      <w:r w:rsidR="00E76DA5" w:rsidRPr="00666ACD">
        <w:t>Dále pak obnovovat soubory.</w:t>
      </w:r>
      <w:r w:rsidRPr="00666ACD">
        <w:t xml:space="preserve"> </w:t>
      </w:r>
      <w:r w:rsidR="00E76DA5" w:rsidRPr="00666ACD">
        <w:t>Avšak a</w:t>
      </w:r>
      <w:r w:rsidRPr="00666ACD">
        <w:t>plikace nevyh</w:t>
      </w:r>
      <w:r w:rsidR="00E76DA5" w:rsidRPr="00666ACD">
        <w:t>ovuje požadavkům pro filtraci na základě atribut</w:t>
      </w:r>
      <w:r w:rsidR="00260C49" w:rsidRPr="00666ACD">
        <w:t>u</w:t>
      </w:r>
      <w:r w:rsidR="00E76DA5" w:rsidRPr="00666ACD">
        <w:t xml:space="preserve"> soubor</w:t>
      </w:r>
      <w:r w:rsidR="00260C49" w:rsidRPr="00666ACD">
        <w:t>ů a velikosti</w:t>
      </w:r>
      <w:r w:rsidR="000C1743">
        <w:t xml:space="preserve"> souboru</w:t>
      </w:r>
      <w:r w:rsidR="00260C49" w:rsidRPr="00666ACD">
        <w:t xml:space="preserve">. </w:t>
      </w:r>
    </w:p>
    <w:p w14:paraId="3B77120C" w14:textId="3A6BB30D" w:rsidR="00E1233F" w:rsidRPr="00666ACD" w:rsidRDefault="002E5921" w:rsidP="004F42EF">
      <w:pPr>
        <w:pStyle w:val="NadpisC"/>
      </w:pPr>
      <w:bookmarkStart w:id="27" w:name="_Toc132322032"/>
      <w:proofErr w:type="spellStart"/>
      <w:r w:rsidRPr="00666ACD">
        <w:t>FreeFileSync</w:t>
      </w:r>
      <w:bookmarkEnd w:id="27"/>
      <w:proofErr w:type="spellEnd"/>
    </w:p>
    <w:p w14:paraId="161DB3DF" w14:textId="7D592031" w:rsidR="002536F3" w:rsidRPr="00666ACD" w:rsidRDefault="002E5921" w:rsidP="005E6364">
      <w:pPr>
        <w:pStyle w:val="normlntext"/>
      </w:pPr>
      <w:proofErr w:type="spellStart"/>
      <w:r w:rsidRPr="00666ACD">
        <w:t>FreeFileSync</w:t>
      </w:r>
      <w:proofErr w:type="spellEnd"/>
      <w:r w:rsidRPr="00666ACD">
        <w:t xml:space="preserve"> je </w:t>
      </w:r>
      <w:r w:rsidR="00666ACD">
        <w:t xml:space="preserve">open-source </w:t>
      </w:r>
      <w:r w:rsidRPr="00666ACD">
        <w:t xml:space="preserve">aplikace, která umožňuje pravidelně zálohovat </w:t>
      </w:r>
      <w:r w:rsidR="002536F3" w:rsidRPr="00666ACD">
        <w:t xml:space="preserve">mimo jiné </w:t>
      </w:r>
      <w:r w:rsidRPr="00666ACD">
        <w:t>na základě porovnávání podle velikosti souboru, data</w:t>
      </w:r>
      <w:r w:rsidR="004A361A">
        <w:t xml:space="preserve"> vytvoření</w:t>
      </w:r>
      <w:r w:rsidRPr="00666ACD">
        <w:t xml:space="preserve"> anebo i podle obsahu souboru. </w:t>
      </w:r>
      <w:r w:rsidR="009573DA" w:rsidRPr="00666ACD">
        <w:t xml:space="preserve">Dokáže také synchronizovat. Filtrování </w:t>
      </w:r>
      <w:r w:rsidR="002536F3" w:rsidRPr="00666ACD">
        <w:t>umožňuje filtrovat podle podsložek, přípon</w:t>
      </w:r>
      <w:r w:rsidR="009D2BEF">
        <w:t xml:space="preserve"> nebo </w:t>
      </w:r>
      <w:r w:rsidR="002536F3" w:rsidRPr="00666ACD">
        <w:t>část</w:t>
      </w:r>
      <w:r w:rsidR="009D2BEF">
        <w:t>i</w:t>
      </w:r>
      <w:r w:rsidR="002536F3" w:rsidRPr="00666ACD">
        <w:t xml:space="preserve"> názvu v souboru.</w:t>
      </w:r>
      <w:r w:rsidR="009573DA" w:rsidRPr="00666ACD">
        <w:t xml:space="preserve"> Je možné zapnout ignorování prázdných složek. </w:t>
      </w:r>
      <w:r w:rsidR="002536F3" w:rsidRPr="00666ACD">
        <w:t xml:space="preserve">Aplikace je dostupná na </w:t>
      </w:r>
      <w:hyperlink r:id="rId12" w:history="1">
        <w:r w:rsidR="002536F3" w:rsidRPr="00666ACD">
          <w:rPr>
            <w:rStyle w:val="Hypertextovodkaz"/>
          </w:rPr>
          <w:t>https://freefilesync.org/download.php</w:t>
        </w:r>
      </w:hyperlink>
      <w:r w:rsidR="002536F3" w:rsidRPr="00666ACD">
        <w:t xml:space="preserve">. </w:t>
      </w:r>
    </w:p>
    <w:p w14:paraId="32EBBC6D" w14:textId="69C06350" w:rsidR="002536F3" w:rsidRPr="00666ACD" w:rsidRDefault="002536F3" w:rsidP="005E6364">
      <w:pPr>
        <w:pStyle w:val="normlntext"/>
      </w:pPr>
      <w:r w:rsidRPr="00666ACD">
        <w:lastRenderedPageBreak/>
        <w:t xml:space="preserve">Požadavek pro filtrování </w:t>
      </w:r>
      <w:r w:rsidR="00B33F28" w:rsidRPr="00666ACD">
        <w:t>podle podsložek, přípon, výskytů řetězce v názvu souboru je splněn.</w:t>
      </w:r>
      <w:r w:rsidR="00F74C4D" w:rsidRPr="00666ACD">
        <w:t xml:space="preserve"> Poskytuje náhled pro zálohování.</w:t>
      </w:r>
      <w:r w:rsidR="00B33F28" w:rsidRPr="00666ACD">
        <w:t xml:space="preserve"> Aplikace nevyhovuje požadavkům pro filtrování podle data</w:t>
      </w:r>
      <w:r w:rsidR="004A361A">
        <w:t xml:space="preserve"> posledního přístupu</w:t>
      </w:r>
      <w:r w:rsidR="00B33F28" w:rsidRPr="00666ACD">
        <w:t xml:space="preserve">, velikosti </w:t>
      </w:r>
      <w:r w:rsidR="004717ED">
        <w:t>a</w:t>
      </w:r>
      <w:r w:rsidR="00B33F28" w:rsidRPr="00666ACD">
        <w:t xml:space="preserve"> atributu</w:t>
      </w:r>
      <w:r w:rsidR="004717ED">
        <w:t xml:space="preserve"> souboru</w:t>
      </w:r>
      <w:r w:rsidR="00B33F28" w:rsidRPr="00666ACD">
        <w:t xml:space="preserve">. </w:t>
      </w:r>
    </w:p>
    <w:p w14:paraId="0EACEF9F" w14:textId="09FDD9C1" w:rsidR="00F74C4D" w:rsidRPr="00666ACD" w:rsidRDefault="00F74C4D" w:rsidP="004F42EF">
      <w:pPr>
        <w:pStyle w:val="NadpisC"/>
      </w:pPr>
      <w:bookmarkStart w:id="28" w:name="_Toc132322033"/>
      <w:proofErr w:type="spellStart"/>
      <w:r w:rsidRPr="00666ACD">
        <w:t>SyncFolders</w:t>
      </w:r>
      <w:bookmarkEnd w:id="28"/>
      <w:proofErr w:type="spellEnd"/>
    </w:p>
    <w:p w14:paraId="6A978645" w14:textId="1339BBD1" w:rsidR="00F74C4D" w:rsidRPr="00666ACD" w:rsidRDefault="00F74C4D" w:rsidP="005E6364">
      <w:pPr>
        <w:pStyle w:val="normlntext"/>
      </w:pPr>
      <w:r w:rsidRPr="00666ACD">
        <w:t>Zálohovací nástroj</w:t>
      </w:r>
      <w:r w:rsidR="00666ACD">
        <w:t xml:space="preserve"> </w:t>
      </w:r>
      <w:proofErr w:type="spellStart"/>
      <w:r w:rsidRPr="00666ACD">
        <w:t>SyncFolders</w:t>
      </w:r>
      <w:proofErr w:type="spellEnd"/>
      <w:r w:rsidR="00666ACD">
        <w:t xml:space="preserve"> s licencí freeware</w:t>
      </w:r>
      <w:r w:rsidRPr="00666ACD">
        <w:t xml:space="preserve"> umožňuje vytvářet pravidla pro kopírování, zálohování nebo obousměrnou synchronizaci. Tyto pravidla se dají </w:t>
      </w:r>
      <w:r w:rsidR="009A2C74">
        <w:t>definovat</w:t>
      </w:r>
      <w:r w:rsidRPr="00666ACD">
        <w:t xml:space="preserve"> </w:t>
      </w:r>
      <w:r w:rsidR="009A2C74">
        <w:t>využitím</w:t>
      </w:r>
      <w:r w:rsidRPr="00666ACD">
        <w:t xml:space="preserve"> filtrů </w:t>
      </w:r>
      <w:r w:rsidR="009A2C74">
        <w:t xml:space="preserve">pro </w:t>
      </w:r>
      <w:r w:rsidR="00AB1AFD">
        <w:t>atributy</w:t>
      </w:r>
      <w:r w:rsidRPr="00666ACD">
        <w:t xml:space="preserve"> souboru</w:t>
      </w:r>
      <w:r w:rsidR="009A2C74">
        <w:t xml:space="preserve"> anebo za pomocí regulárních výrazů</w:t>
      </w:r>
      <w:r w:rsidRPr="00666ACD">
        <w:t xml:space="preserve"> v</w:t>
      </w:r>
      <w:r w:rsidR="009A2C74">
        <w:t> </w:t>
      </w:r>
      <w:r w:rsidRPr="00666ACD">
        <w:t>cestě</w:t>
      </w:r>
      <w:r w:rsidR="009A2C74">
        <w:t xml:space="preserve"> umístění</w:t>
      </w:r>
      <w:r w:rsidRPr="00666ACD">
        <w:t xml:space="preserve"> souboru. Aplikace taky umožňuje vybrat si maximální velikost souboru</w:t>
      </w:r>
      <w:r w:rsidR="00FA1349">
        <w:t>, dále poskytuje p</w:t>
      </w:r>
      <w:r w:rsidRPr="00666ACD">
        <w:t>orovnáv</w:t>
      </w:r>
      <w:r w:rsidR="00FA1349">
        <w:t>ání</w:t>
      </w:r>
      <w:r w:rsidRPr="00666ACD">
        <w:t xml:space="preserve"> soubo</w:t>
      </w:r>
      <w:r w:rsidR="00B24C4C" w:rsidRPr="00666ACD">
        <w:t>r</w:t>
      </w:r>
      <w:r w:rsidR="00FA1349">
        <w:t>ů</w:t>
      </w:r>
      <w:r w:rsidR="00B24C4C" w:rsidRPr="00666ACD">
        <w:t xml:space="preserve"> pomocí času i velikosti souboru. Umožňuje také verzování záloh. Aplikace je dostupná na </w:t>
      </w:r>
      <w:hyperlink r:id="rId13" w:history="1">
        <w:r w:rsidR="00B24C4C" w:rsidRPr="00666ACD">
          <w:rPr>
            <w:rStyle w:val="Hypertextovodkaz"/>
          </w:rPr>
          <w:t>http://www.syncfolders.elementfx.com/</w:t>
        </w:r>
      </w:hyperlink>
      <w:r w:rsidR="00B24C4C" w:rsidRPr="00666ACD">
        <w:t xml:space="preserve">. </w:t>
      </w:r>
    </w:p>
    <w:p w14:paraId="0FAB1BD9" w14:textId="14907274" w:rsidR="00B24C4C" w:rsidRPr="00666ACD" w:rsidRDefault="00B24C4C" w:rsidP="005E6364">
      <w:pPr>
        <w:pStyle w:val="normlntext"/>
      </w:pPr>
      <w:r w:rsidRPr="00666ACD">
        <w:t xml:space="preserve">Aplikace </w:t>
      </w:r>
      <w:proofErr w:type="spellStart"/>
      <w:r w:rsidRPr="00666ACD">
        <w:t>SyncFolders</w:t>
      </w:r>
      <w:proofErr w:type="spellEnd"/>
      <w:r w:rsidRPr="00666ACD">
        <w:t xml:space="preserve"> splňuje požadavky pro filtrování podle cesty souboru. Umožňuje nastavení pro maximální velikost souboru, ale </w:t>
      </w:r>
      <w:r w:rsidR="009D2BEF">
        <w:t xml:space="preserve">není splněn </w:t>
      </w:r>
      <w:r w:rsidRPr="00666ACD">
        <w:t>požadavek pro minimální velikost soubor</w:t>
      </w:r>
      <w:r w:rsidR="009D2BEF">
        <w:t>u</w:t>
      </w:r>
      <w:r w:rsidRPr="00666ACD">
        <w:t>. Aplikace neumožňuje simulaci zálohování. Aplikace nabízí zahrn</w:t>
      </w:r>
      <w:r w:rsidR="004A361A">
        <w:t xml:space="preserve">utí </w:t>
      </w:r>
      <w:r w:rsidRPr="00666ACD">
        <w:t>soubor</w:t>
      </w:r>
      <w:r w:rsidR="004A361A">
        <w:t>ů</w:t>
      </w:r>
      <w:r w:rsidRPr="00666ACD">
        <w:t xml:space="preserve"> podle atributu souboru. </w:t>
      </w:r>
    </w:p>
    <w:p w14:paraId="211C363C" w14:textId="5EE17FCF" w:rsidR="00B24C4C" w:rsidRPr="00666ACD" w:rsidRDefault="00365563" w:rsidP="004F42EF">
      <w:pPr>
        <w:pStyle w:val="NadpisC"/>
      </w:pPr>
      <w:bookmarkStart w:id="29" w:name="_Toc132322034"/>
      <w:proofErr w:type="spellStart"/>
      <w:r w:rsidRPr="00666ACD">
        <w:t>BackUpTime</w:t>
      </w:r>
      <w:bookmarkEnd w:id="29"/>
      <w:proofErr w:type="spellEnd"/>
    </w:p>
    <w:p w14:paraId="0BF10291" w14:textId="4E3B2485" w:rsidR="005833C2" w:rsidRPr="008501A2" w:rsidRDefault="005833C2" w:rsidP="008501A2">
      <w:pPr>
        <w:pStyle w:val="normlntext"/>
      </w:pPr>
      <w:r w:rsidRPr="008501A2">
        <w:t xml:space="preserve">Zálohovací nástroj </w:t>
      </w:r>
      <w:proofErr w:type="spellStart"/>
      <w:r w:rsidRPr="008501A2">
        <w:t>BackUpTime</w:t>
      </w:r>
      <w:proofErr w:type="spellEnd"/>
      <w:r w:rsidR="00666ACD" w:rsidRPr="008501A2">
        <w:t xml:space="preserve"> je shareware </w:t>
      </w:r>
      <w:r w:rsidRPr="008501A2">
        <w:t xml:space="preserve">aplikace, která umožňuje zálohovat a archivovat. Neposkytuje žádné filtrování, nastavení na základě velikosti anebo atributu. Filtrovat je možné pouze na základě přípony souboru. Aplikace </w:t>
      </w:r>
      <w:r w:rsidR="00FA1349" w:rsidRPr="008501A2">
        <w:t xml:space="preserve">je </w:t>
      </w:r>
      <w:r w:rsidRPr="008501A2">
        <w:t>dostupná na</w:t>
      </w:r>
      <w:r w:rsidR="00962AC6">
        <w:t xml:space="preserve"> </w:t>
      </w:r>
      <w:hyperlink r:id="rId14" w:history="1">
        <w:r w:rsidR="00962AC6" w:rsidRPr="00962AC6">
          <w:rPr>
            <w:rStyle w:val="Hypertextovodkaz"/>
          </w:rPr>
          <w:t>http://www.hiteksoftware.com/jaba/data-backup-software.htm</w:t>
        </w:r>
      </w:hyperlink>
      <w:r w:rsidR="00962AC6">
        <w:rPr>
          <w:rStyle w:val="Hypertextovodkaz"/>
          <w:color w:val="auto"/>
          <w:u w:val="none"/>
        </w:rPr>
        <w:t>.</w:t>
      </w:r>
      <w:r w:rsidRPr="008501A2">
        <w:t xml:space="preserve"> </w:t>
      </w:r>
    </w:p>
    <w:p w14:paraId="345F9225" w14:textId="552D1354" w:rsidR="00B85920" w:rsidRPr="008501A2" w:rsidRDefault="005833C2" w:rsidP="008501A2">
      <w:pPr>
        <w:pStyle w:val="normlntext"/>
      </w:pPr>
      <w:r w:rsidRPr="008501A2">
        <w:t xml:space="preserve">Aplikace </w:t>
      </w:r>
      <w:proofErr w:type="spellStart"/>
      <w:r w:rsidRPr="008501A2">
        <w:t>BackUpTime</w:t>
      </w:r>
      <w:proofErr w:type="spellEnd"/>
      <w:r w:rsidRPr="008501A2">
        <w:t xml:space="preserve"> umožňuje prosté zálohování a nesplňuje požadavky klienta. </w:t>
      </w:r>
      <w:r w:rsidR="009A2C74">
        <w:t>Aplikace nesplňuje požadavky pro</w:t>
      </w:r>
      <w:r w:rsidRPr="008501A2">
        <w:t xml:space="preserve"> filtrování na základě regulárních výrazů, data vytvoření, posledního zápisu, na základě velikosti anebo atributů. </w:t>
      </w:r>
      <w:r w:rsidR="00DB5E2F" w:rsidRPr="008501A2">
        <w:t xml:space="preserve">Aplikace neumožňuje spouštět simulaci zálohování. </w:t>
      </w:r>
    </w:p>
    <w:p w14:paraId="20C5CE5F" w14:textId="6FD2B1F3" w:rsidR="00B85920" w:rsidRPr="00666ACD" w:rsidRDefault="00B85920" w:rsidP="004F42EF">
      <w:pPr>
        <w:pStyle w:val="NadpisC"/>
      </w:pPr>
      <w:bookmarkStart w:id="30" w:name="_Toc132322035"/>
      <w:proofErr w:type="spellStart"/>
      <w:r w:rsidRPr="00666ACD">
        <w:t>PureSync</w:t>
      </w:r>
      <w:proofErr w:type="spellEnd"/>
      <w:r w:rsidRPr="00666ACD">
        <w:t xml:space="preserve"> 4.7</w:t>
      </w:r>
      <w:bookmarkEnd w:id="30"/>
    </w:p>
    <w:p w14:paraId="495CE9D6" w14:textId="072DB306" w:rsidR="00CA2F90" w:rsidRPr="00666ACD" w:rsidRDefault="00A11884" w:rsidP="008501A2">
      <w:pPr>
        <w:pStyle w:val="normlntext"/>
      </w:pPr>
      <w:r w:rsidRPr="00666ACD">
        <w:t>A</w:t>
      </w:r>
      <w:r w:rsidR="00B85920" w:rsidRPr="00666ACD">
        <w:t xml:space="preserve">plikace </w:t>
      </w:r>
      <w:proofErr w:type="spellStart"/>
      <w:r w:rsidR="00B85920" w:rsidRPr="00666ACD">
        <w:t>PureSync</w:t>
      </w:r>
      <w:proofErr w:type="spellEnd"/>
      <w:r w:rsidR="00666ACD">
        <w:t xml:space="preserve"> je freeware</w:t>
      </w:r>
      <w:r w:rsidR="00B85920" w:rsidRPr="00666ACD">
        <w:t xml:space="preserve"> umožňuj</w:t>
      </w:r>
      <w:r w:rsidR="00666ACD">
        <w:t>ící</w:t>
      </w:r>
      <w:r w:rsidR="00B85920" w:rsidRPr="00666ACD">
        <w:t xml:space="preserve"> vybírat si složky a soubory k zálohování podle přípon, nastavovat pravidelné zálohování, porovnává již zálohované soubory. Dále pak umožňuje přesouvat a mazat soubory podle dostupného nastavení. </w:t>
      </w:r>
      <w:r w:rsidRPr="00666ACD">
        <w:t xml:space="preserve">Umožňuje nastavit </w:t>
      </w:r>
      <w:r w:rsidRPr="00666ACD">
        <w:lastRenderedPageBreak/>
        <w:t xml:space="preserve">hloubku pro podsložky. Aplikace </w:t>
      </w:r>
      <w:r w:rsidR="00FA1349">
        <w:t xml:space="preserve">je </w:t>
      </w:r>
      <w:r w:rsidRPr="00666ACD">
        <w:t xml:space="preserve">dostupná na </w:t>
      </w:r>
      <w:hyperlink r:id="rId15" w:history="1">
        <w:r w:rsidRPr="00666ACD">
          <w:rPr>
            <w:rStyle w:val="Hypertextovodkaz"/>
          </w:rPr>
          <w:t>https://www.puresync.de/download/</w:t>
        </w:r>
      </w:hyperlink>
      <w:r w:rsidRPr="00666ACD">
        <w:t>.</w:t>
      </w:r>
      <w:r w:rsidR="008501A2">
        <w:t xml:space="preserve"> </w:t>
      </w:r>
      <w:r w:rsidR="00B85920" w:rsidRPr="00666ACD">
        <w:t xml:space="preserve">Aplikace umožňuje </w:t>
      </w:r>
      <w:r w:rsidRPr="00666ACD">
        <w:t>filtrovat soubory podle podsložek, data vytvoření, velikosti souboru.  Zobrazuje náhled pro zálohování.  Aplikace splňuje většinu požadavk</w:t>
      </w:r>
      <w:r w:rsidR="00365563" w:rsidRPr="00666ACD">
        <w:t>ů</w:t>
      </w:r>
      <w:r w:rsidRPr="00666ACD">
        <w:t xml:space="preserve">, </w:t>
      </w:r>
      <w:r w:rsidR="00365563" w:rsidRPr="00666ACD">
        <w:t>kromě požadavku</w:t>
      </w:r>
      <w:r w:rsidR="009A2C74">
        <w:t xml:space="preserve"> </w:t>
      </w:r>
      <w:r w:rsidR="00365563" w:rsidRPr="00666ACD">
        <w:t xml:space="preserve">na </w:t>
      </w:r>
      <w:r w:rsidR="003D076B">
        <w:t xml:space="preserve">simulaci a filtrování podle </w:t>
      </w:r>
      <w:r w:rsidR="00DE10C4">
        <w:t xml:space="preserve">typu </w:t>
      </w:r>
      <w:r w:rsidR="003D076B">
        <w:t>souboru.</w:t>
      </w:r>
    </w:p>
    <w:p w14:paraId="55B0FF64" w14:textId="4662A4A9" w:rsidR="000B7F81" w:rsidRPr="00666ACD" w:rsidRDefault="00065CEF" w:rsidP="004F42EF">
      <w:pPr>
        <w:pStyle w:val="NadpisB"/>
      </w:pPr>
      <w:bookmarkStart w:id="31" w:name="_Toc132322036"/>
      <w:r>
        <w:t>Analýza závěrečných prací</w:t>
      </w:r>
      <w:bookmarkEnd w:id="31"/>
    </w:p>
    <w:p w14:paraId="36A15190" w14:textId="5581DE58" w:rsidR="000B7F81" w:rsidRPr="00666ACD" w:rsidRDefault="000B7F81" w:rsidP="005E6364">
      <w:pPr>
        <w:pStyle w:val="normlntext"/>
      </w:pPr>
      <w:r w:rsidRPr="00666ACD">
        <w:t>Diplomová práce</w:t>
      </w:r>
      <w:r w:rsidR="008436BE">
        <w:t xml:space="preserve"> </w:t>
      </w:r>
      <w:proofErr w:type="spellStart"/>
      <w:r w:rsidR="008436BE">
        <w:t>M.Macháňa</w:t>
      </w:r>
      <w:proofErr w:type="spellEnd"/>
      <w:r w:rsidRPr="00666ACD">
        <w:t xml:space="preserve"> se zabývá zálohováním dat ve firemním prostředí. Informuje čtenáře s hlavními principy a technologiemi, používanými pro vytváření záloh dat a s jejich následnou obnovou. Praktická část je věnována rozboru a zhodnocení aktuálního stavu zálohování dat v konkrétní společnosti [1]. </w:t>
      </w:r>
    </w:p>
    <w:p w14:paraId="008EEB23" w14:textId="78FCE858" w:rsidR="000B7F81" w:rsidRPr="00666ACD" w:rsidRDefault="005B2F3F" w:rsidP="005E6364">
      <w:pPr>
        <w:pStyle w:val="normlntext"/>
      </w:pPr>
      <w:r>
        <w:t>B</w:t>
      </w:r>
      <w:r w:rsidR="000B7F81" w:rsidRPr="00666ACD">
        <w:t>akalářská práce</w:t>
      </w:r>
      <w:r>
        <w:t xml:space="preserve"> P. Němce</w:t>
      </w:r>
      <w:r w:rsidR="000B7F81" w:rsidRPr="00666ACD">
        <w:t xml:space="preserve"> rozebírá základní informace o zálohování dat, technologie, typy a druhy uložišť pro zálohování dat. V další části se práce věnuje potřebnému softwaru pro domácí uživatele. Dále popisuje využití domácí sítě a </w:t>
      </w:r>
      <w:r w:rsidR="00AB1AFD" w:rsidRPr="00666ACD">
        <w:t>internetu</w:t>
      </w:r>
      <w:r w:rsidR="000B7F81" w:rsidRPr="00666ACD">
        <w:t xml:space="preserve"> pro zálohování [2]. </w:t>
      </w:r>
    </w:p>
    <w:p w14:paraId="5A2B5701" w14:textId="1B6B6733" w:rsidR="000B7F81" w:rsidRPr="00666ACD" w:rsidRDefault="000B7F81" w:rsidP="005E6364">
      <w:pPr>
        <w:pStyle w:val="normlntext"/>
      </w:pPr>
      <w:r w:rsidRPr="00666ACD">
        <w:t>Bakalářská práce</w:t>
      </w:r>
      <w:r w:rsidR="005B2F3F">
        <w:t xml:space="preserve"> </w:t>
      </w:r>
      <w:proofErr w:type="spellStart"/>
      <w:r w:rsidR="005B2F3F">
        <w:t>K.Hajného</w:t>
      </w:r>
      <w:proofErr w:type="spellEnd"/>
      <w:r w:rsidRPr="00666ACD">
        <w:t xml:space="preserve"> hledá desktopové nástroje pro zálohování dat</w:t>
      </w:r>
      <w:r w:rsidR="006A684F">
        <w:t>, které by</w:t>
      </w:r>
      <w:r w:rsidRPr="00666ACD">
        <w:t xml:space="preserve"> splňova</w:t>
      </w:r>
      <w:r w:rsidR="006A684F">
        <w:t xml:space="preserve">ly </w:t>
      </w:r>
      <w:r w:rsidRPr="00666ACD">
        <w:t>požadavky</w:t>
      </w:r>
      <w:r w:rsidR="006A684F">
        <w:t xml:space="preserve"> zákazníka</w:t>
      </w:r>
      <w:r w:rsidRPr="00666ACD">
        <w:t xml:space="preserve"> pro zálohování. Analyzuje neplacené volně dostupné nástroje. Z vyplynulé analýzy vznikl nástroj, který splňuje požadavky</w:t>
      </w:r>
      <w:r w:rsidR="006A684F">
        <w:t xml:space="preserve"> zákazníka</w:t>
      </w:r>
      <w:r w:rsidRPr="00666ACD">
        <w:t xml:space="preserve"> [3]. </w:t>
      </w:r>
    </w:p>
    <w:p w14:paraId="15BE95A3" w14:textId="082F119E" w:rsidR="000B7F81" w:rsidRPr="00666ACD" w:rsidRDefault="000B7F81" w:rsidP="000B7F81">
      <w:pPr>
        <w:pStyle w:val="NadpisB"/>
        <w:rPr>
          <w:rFonts w:cs="Times New Roman"/>
        </w:rPr>
      </w:pPr>
      <w:bookmarkStart w:id="32" w:name="_Toc132322037"/>
      <w:r w:rsidRPr="00666ACD">
        <w:rPr>
          <w:rFonts w:cs="Times New Roman"/>
        </w:rPr>
        <w:t>Závěr</w:t>
      </w:r>
      <w:r w:rsidR="00DE10C4">
        <w:rPr>
          <w:rFonts w:cs="Times New Roman"/>
        </w:rPr>
        <w:t xml:space="preserve"> analýzy</w:t>
      </w:r>
      <w:bookmarkEnd w:id="32"/>
    </w:p>
    <w:p w14:paraId="174C56BD" w14:textId="18258136" w:rsidR="004F42EF" w:rsidRDefault="00DD52B7" w:rsidP="00E81BA7">
      <w:pPr>
        <w:pStyle w:val="normlntext"/>
      </w:pPr>
      <w:r w:rsidRPr="00666ACD">
        <w:t xml:space="preserve"> </w:t>
      </w:r>
      <w:r w:rsidR="000B7F81" w:rsidRPr="00666ACD">
        <w:t>Podobným tématem se již pár bakalářských prací a diplomových prací zabývalo, ale výsledek buď nenaplňuje</w:t>
      </w:r>
      <w:r w:rsidR="006A684F">
        <w:t xml:space="preserve"> aktuální</w:t>
      </w:r>
      <w:r w:rsidR="000B7F81" w:rsidRPr="00666ACD">
        <w:t xml:space="preserve"> požadavky pro klienta anebo výstupem není potřebný software pro zákazníka. </w:t>
      </w:r>
      <w:r w:rsidR="005E6364">
        <w:t>Práce by</w:t>
      </w:r>
      <w:r w:rsidR="000B7F81" w:rsidRPr="00666ACD">
        <w:t xml:space="preserve"> se </w:t>
      </w:r>
      <w:r w:rsidR="005E6364">
        <w:t xml:space="preserve">měla </w:t>
      </w:r>
      <w:r w:rsidR="000B7F81" w:rsidRPr="00666ACD">
        <w:t>zabývat jak analýzou současných aplikací, tak naplnit požadavky zákazníka pro zálohovací nástroj, jenž by měl být výstupem</w:t>
      </w:r>
      <w:r w:rsidR="005E6364">
        <w:t xml:space="preserve"> </w:t>
      </w:r>
      <w:r w:rsidR="000B7F81" w:rsidRPr="00666ACD">
        <w:t>bakalářské práce.</w:t>
      </w:r>
      <w:r w:rsidR="007831F0">
        <w:t xml:space="preserve"> Shrnutí volně dostupných aplikací je shrnuto v následující tabulce.</w:t>
      </w:r>
    </w:p>
    <w:p w14:paraId="7A6E9575" w14:textId="77777777" w:rsidR="00BA300D" w:rsidRDefault="00BA300D" w:rsidP="00BA300D"/>
    <w:p w14:paraId="11AD0B2D" w14:textId="77777777" w:rsidR="00BA300D" w:rsidRPr="00E81BA7" w:rsidRDefault="00BA300D" w:rsidP="00E81BA7">
      <w:pPr>
        <w:pStyle w:val="normlntext"/>
        <w:rPr>
          <w:rFonts w:ascii="Times New (W1)" w:hAnsi="Times New (W1)"/>
          <w:i/>
          <w:iCs/>
        </w:rPr>
      </w:pPr>
    </w:p>
    <w:p w14:paraId="17DABBB9" w14:textId="77777777" w:rsidR="00E7007F" w:rsidRPr="00666ACD" w:rsidRDefault="00CA2F90" w:rsidP="00CF0A1F">
      <w:pPr>
        <w:pStyle w:val="NadpisA"/>
        <w:numPr>
          <w:ilvl w:val="0"/>
          <w:numId w:val="0"/>
        </w:numPr>
        <w:rPr>
          <w:rFonts w:cs="Times New Roman"/>
        </w:rPr>
      </w:pPr>
      <w:r w:rsidRPr="00666ACD">
        <w:rPr>
          <w:rFonts w:cs="Times New Roman"/>
        </w:rPr>
        <w:br w:type="page"/>
      </w:r>
    </w:p>
    <w:p w14:paraId="33DB5E52" w14:textId="09F3CC30" w:rsidR="000521B5" w:rsidRPr="000521B5" w:rsidRDefault="000521B5" w:rsidP="000521B5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33" w:name="_Toc132323153"/>
      <w:r w:rsidRPr="003B5941">
        <w:rPr>
          <w:b w:val="0"/>
          <w:bCs w:val="0"/>
          <w:i/>
          <w:iCs/>
          <w:sz w:val="24"/>
          <w:szCs w:val="24"/>
        </w:rPr>
        <w:lastRenderedPageBreak/>
        <w:t xml:space="preserve">Tabulka </w:t>
      </w:r>
      <w:r w:rsidRPr="003B5941">
        <w:rPr>
          <w:b w:val="0"/>
          <w:bCs w:val="0"/>
          <w:i/>
          <w:iCs/>
          <w:sz w:val="24"/>
          <w:szCs w:val="24"/>
        </w:rPr>
        <w:fldChar w:fldCharType="begin"/>
      </w:r>
      <w:r w:rsidRPr="003B5941">
        <w:rPr>
          <w:b w:val="0"/>
          <w:bCs w:val="0"/>
          <w:i/>
          <w:iCs/>
          <w:sz w:val="24"/>
          <w:szCs w:val="24"/>
        </w:rPr>
        <w:instrText xml:space="preserve"> SEQ Tabulka \* ARABIC </w:instrText>
      </w:r>
      <w:r w:rsidRPr="003B5941">
        <w:rPr>
          <w:b w:val="0"/>
          <w:bCs w:val="0"/>
          <w:i/>
          <w:iCs/>
          <w:sz w:val="24"/>
          <w:szCs w:val="24"/>
        </w:rPr>
        <w:fldChar w:fldCharType="separate"/>
      </w:r>
      <w:r>
        <w:rPr>
          <w:b w:val="0"/>
          <w:bCs w:val="0"/>
          <w:i/>
          <w:iCs/>
          <w:noProof/>
          <w:sz w:val="24"/>
          <w:szCs w:val="24"/>
        </w:rPr>
        <w:t>1</w:t>
      </w:r>
      <w:r w:rsidRPr="003B5941">
        <w:rPr>
          <w:b w:val="0"/>
          <w:bCs w:val="0"/>
          <w:i/>
          <w:iCs/>
          <w:sz w:val="24"/>
          <w:szCs w:val="24"/>
        </w:rPr>
        <w:fldChar w:fldCharType="end"/>
      </w:r>
      <w:r w:rsidRPr="003B5941">
        <w:rPr>
          <w:b w:val="0"/>
          <w:bCs w:val="0"/>
          <w:i/>
          <w:iCs/>
          <w:sz w:val="24"/>
          <w:szCs w:val="24"/>
        </w:rPr>
        <w:t xml:space="preserve"> - Porovnání aplikací</w:t>
      </w:r>
      <w:bookmarkEnd w:id="33"/>
    </w:p>
    <w:tbl>
      <w:tblPr>
        <w:tblpPr w:leftFromText="180" w:rightFromText="180" w:vertAnchor="text" w:horzAnchor="margin" w:tblpXSpec="center" w:tblpY="79"/>
        <w:tblW w:w="10031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1305"/>
        <w:gridCol w:w="1874"/>
        <w:gridCol w:w="1528"/>
        <w:gridCol w:w="1053"/>
        <w:gridCol w:w="1260"/>
        <w:gridCol w:w="1373"/>
      </w:tblGrid>
      <w:tr w:rsidR="000521B5" w14:paraId="0FB0D138" w14:textId="77777777" w:rsidTr="000521B5">
        <w:trPr>
          <w:trHeight w:val="1184"/>
        </w:trPr>
        <w:tc>
          <w:tcPr>
            <w:tcW w:w="1638" w:type="dxa"/>
            <w:shd w:val="clear" w:color="auto" w:fill="auto"/>
          </w:tcPr>
          <w:p w14:paraId="4851648E" w14:textId="77777777" w:rsidR="000521B5" w:rsidRDefault="000521B5" w:rsidP="000521B5">
            <w:pPr>
              <w:pStyle w:val="normlntext"/>
              <w:rPr>
                <w:b/>
                <w:bCs/>
              </w:rPr>
            </w:pPr>
          </w:p>
        </w:tc>
        <w:tc>
          <w:tcPr>
            <w:tcW w:w="1305" w:type="dxa"/>
            <w:shd w:val="clear" w:color="auto" w:fill="auto"/>
          </w:tcPr>
          <w:p w14:paraId="758B89F4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SyncBackFree</w:t>
            </w:r>
            <w:proofErr w:type="spellEnd"/>
          </w:p>
        </w:tc>
        <w:tc>
          <w:tcPr>
            <w:tcW w:w="1874" w:type="dxa"/>
            <w:shd w:val="clear" w:color="auto" w:fill="auto"/>
          </w:tcPr>
          <w:p w14:paraId="053844D7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FreeFileSync</w:t>
            </w:r>
            <w:proofErr w:type="spellEnd"/>
          </w:p>
        </w:tc>
        <w:tc>
          <w:tcPr>
            <w:tcW w:w="1528" w:type="dxa"/>
            <w:shd w:val="clear" w:color="auto" w:fill="auto"/>
          </w:tcPr>
          <w:p w14:paraId="5AB58E7F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SyncFolders</w:t>
            </w:r>
            <w:proofErr w:type="spellEnd"/>
          </w:p>
        </w:tc>
        <w:tc>
          <w:tcPr>
            <w:tcW w:w="1053" w:type="dxa"/>
            <w:shd w:val="clear" w:color="auto" w:fill="auto"/>
          </w:tcPr>
          <w:p w14:paraId="0228864B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BackUpTime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14:paraId="67B48ACA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PureSync</w:t>
            </w:r>
            <w:proofErr w:type="spellEnd"/>
          </w:p>
        </w:tc>
        <w:tc>
          <w:tcPr>
            <w:tcW w:w="1373" w:type="dxa"/>
            <w:shd w:val="clear" w:color="auto" w:fill="auto"/>
          </w:tcPr>
          <w:p w14:paraId="143D5349" w14:textId="77777777" w:rsidR="000521B5" w:rsidRDefault="000521B5" w:rsidP="000521B5">
            <w:pPr>
              <w:pStyle w:val="normln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Vytvořená aplikace</w:t>
            </w:r>
          </w:p>
        </w:tc>
      </w:tr>
      <w:tr w:rsidR="000521B5" w14:paraId="3F8D81E8" w14:textId="77777777" w:rsidTr="000521B5">
        <w:trPr>
          <w:trHeight w:val="514"/>
        </w:trPr>
        <w:tc>
          <w:tcPr>
            <w:tcW w:w="1638" w:type="dxa"/>
            <w:shd w:val="clear" w:color="auto" w:fill="F2F2F2"/>
          </w:tcPr>
          <w:p w14:paraId="0D56FF94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Projekty</w:t>
            </w:r>
          </w:p>
        </w:tc>
        <w:tc>
          <w:tcPr>
            <w:tcW w:w="1305" w:type="dxa"/>
            <w:shd w:val="clear" w:color="auto" w:fill="F2F2F2"/>
          </w:tcPr>
          <w:p w14:paraId="5D978703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874" w:type="dxa"/>
            <w:shd w:val="clear" w:color="auto" w:fill="F2F2F2"/>
          </w:tcPr>
          <w:p w14:paraId="19236B6A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528" w:type="dxa"/>
            <w:shd w:val="clear" w:color="auto" w:fill="F2F2F2"/>
          </w:tcPr>
          <w:p w14:paraId="7EDC7581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F2F2F2"/>
          </w:tcPr>
          <w:p w14:paraId="6A94D850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260" w:type="dxa"/>
            <w:shd w:val="clear" w:color="auto" w:fill="F2F2F2"/>
          </w:tcPr>
          <w:p w14:paraId="6B3B580A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373" w:type="dxa"/>
            <w:shd w:val="clear" w:color="auto" w:fill="F2F2F2"/>
          </w:tcPr>
          <w:p w14:paraId="5EAD75CF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4FC8A79C" w14:textId="77777777" w:rsidTr="000521B5">
        <w:trPr>
          <w:trHeight w:val="424"/>
        </w:trPr>
        <w:tc>
          <w:tcPr>
            <w:tcW w:w="1638" w:type="dxa"/>
            <w:shd w:val="clear" w:color="auto" w:fill="auto"/>
          </w:tcPr>
          <w:p w14:paraId="32BD76DA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Regulární výrazy</w:t>
            </w:r>
          </w:p>
        </w:tc>
        <w:tc>
          <w:tcPr>
            <w:tcW w:w="1305" w:type="dxa"/>
            <w:shd w:val="clear" w:color="auto" w:fill="auto"/>
          </w:tcPr>
          <w:p w14:paraId="29854D4F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874" w:type="dxa"/>
            <w:shd w:val="clear" w:color="auto" w:fill="auto"/>
          </w:tcPr>
          <w:p w14:paraId="79F38771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528" w:type="dxa"/>
            <w:shd w:val="clear" w:color="auto" w:fill="auto"/>
          </w:tcPr>
          <w:p w14:paraId="0E9FFFA7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auto"/>
          </w:tcPr>
          <w:p w14:paraId="2B1F580D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260" w:type="dxa"/>
            <w:shd w:val="clear" w:color="auto" w:fill="auto"/>
          </w:tcPr>
          <w:p w14:paraId="6C81AEE8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373" w:type="dxa"/>
            <w:shd w:val="clear" w:color="auto" w:fill="auto"/>
          </w:tcPr>
          <w:p w14:paraId="461FDF5C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085704ED" w14:textId="77777777" w:rsidTr="000521B5">
        <w:trPr>
          <w:trHeight w:val="1080"/>
        </w:trPr>
        <w:tc>
          <w:tcPr>
            <w:tcW w:w="1638" w:type="dxa"/>
            <w:shd w:val="clear" w:color="auto" w:fill="F2F2F2"/>
          </w:tcPr>
          <w:p w14:paraId="5FD2E7AF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Filtrování: atributy souborů</w:t>
            </w:r>
          </w:p>
        </w:tc>
        <w:tc>
          <w:tcPr>
            <w:tcW w:w="1305" w:type="dxa"/>
            <w:shd w:val="clear" w:color="auto" w:fill="F2F2F2"/>
          </w:tcPr>
          <w:p w14:paraId="390F0083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874" w:type="dxa"/>
            <w:shd w:val="clear" w:color="auto" w:fill="F2F2F2"/>
          </w:tcPr>
          <w:p w14:paraId="0F937690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528" w:type="dxa"/>
            <w:shd w:val="clear" w:color="auto" w:fill="F2F2F2"/>
          </w:tcPr>
          <w:p w14:paraId="2738250A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F2F2F2"/>
          </w:tcPr>
          <w:p w14:paraId="2FF1C959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260" w:type="dxa"/>
            <w:shd w:val="clear" w:color="auto" w:fill="F2F2F2"/>
          </w:tcPr>
          <w:p w14:paraId="69C63791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373" w:type="dxa"/>
            <w:shd w:val="clear" w:color="auto" w:fill="F2F2F2"/>
          </w:tcPr>
          <w:p w14:paraId="744EA684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1B02AB01" w14:textId="77777777" w:rsidTr="000521B5">
        <w:trPr>
          <w:trHeight w:val="1482"/>
        </w:trPr>
        <w:tc>
          <w:tcPr>
            <w:tcW w:w="1638" w:type="dxa"/>
            <w:shd w:val="clear" w:color="auto" w:fill="auto"/>
          </w:tcPr>
          <w:p w14:paraId="0D64AC07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Filtrování: velikost souboru</w:t>
            </w:r>
          </w:p>
        </w:tc>
        <w:tc>
          <w:tcPr>
            <w:tcW w:w="1305" w:type="dxa"/>
            <w:shd w:val="clear" w:color="auto" w:fill="auto"/>
          </w:tcPr>
          <w:p w14:paraId="6A28374C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874" w:type="dxa"/>
            <w:shd w:val="clear" w:color="auto" w:fill="auto"/>
          </w:tcPr>
          <w:p w14:paraId="23DE45A3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528" w:type="dxa"/>
            <w:shd w:val="clear" w:color="auto" w:fill="auto"/>
          </w:tcPr>
          <w:p w14:paraId="21224EB1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053" w:type="dxa"/>
            <w:shd w:val="clear" w:color="auto" w:fill="auto"/>
          </w:tcPr>
          <w:p w14:paraId="3C3192ED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260" w:type="dxa"/>
            <w:shd w:val="clear" w:color="auto" w:fill="auto"/>
          </w:tcPr>
          <w:p w14:paraId="54DE5188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373" w:type="dxa"/>
            <w:shd w:val="clear" w:color="auto" w:fill="auto"/>
          </w:tcPr>
          <w:p w14:paraId="6FEABA86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5C2B2148" w14:textId="77777777" w:rsidTr="000521B5">
        <w:trPr>
          <w:trHeight w:val="1067"/>
        </w:trPr>
        <w:tc>
          <w:tcPr>
            <w:tcW w:w="1638" w:type="dxa"/>
            <w:shd w:val="clear" w:color="auto" w:fill="F2F2F2"/>
          </w:tcPr>
          <w:p w14:paraId="506716CF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Filtrování podle času</w:t>
            </w:r>
          </w:p>
        </w:tc>
        <w:tc>
          <w:tcPr>
            <w:tcW w:w="1305" w:type="dxa"/>
            <w:shd w:val="clear" w:color="auto" w:fill="F2F2F2"/>
          </w:tcPr>
          <w:p w14:paraId="1DE2EE0D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874" w:type="dxa"/>
            <w:shd w:val="clear" w:color="auto" w:fill="F2F2F2"/>
          </w:tcPr>
          <w:p w14:paraId="25D31CF3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528" w:type="dxa"/>
            <w:shd w:val="clear" w:color="auto" w:fill="F2F2F2"/>
          </w:tcPr>
          <w:p w14:paraId="2F0A60E8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F2F2F2"/>
          </w:tcPr>
          <w:p w14:paraId="3C347AD3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260" w:type="dxa"/>
            <w:shd w:val="clear" w:color="auto" w:fill="F2F2F2"/>
          </w:tcPr>
          <w:p w14:paraId="4458C2A0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373" w:type="dxa"/>
            <w:shd w:val="clear" w:color="auto" w:fill="F2F2F2"/>
          </w:tcPr>
          <w:p w14:paraId="1C2F4307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76D0F6AE" w14:textId="77777777" w:rsidTr="000521B5">
        <w:trPr>
          <w:trHeight w:val="1067"/>
        </w:trPr>
        <w:tc>
          <w:tcPr>
            <w:tcW w:w="1638" w:type="dxa"/>
            <w:shd w:val="clear" w:color="auto" w:fill="auto"/>
          </w:tcPr>
          <w:p w14:paraId="7DA8BAC4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Obnovování souborů</w:t>
            </w:r>
          </w:p>
        </w:tc>
        <w:tc>
          <w:tcPr>
            <w:tcW w:w="1305" w:type="dxa"/>
            <w:shd w:val="clear" w:color="auto" w:fill="auto"/>
          </w:tcPr>
          <w:p w14:paraId="4D11FBD2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874" w:type="dxa"/>
            <w:shd w:val="clear" w:color="auto" w:fill="auto"/>
          </w:tcPr>
          <w:p w14:paraId="45F682A0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528" w:type="dxa"/>
            <w:shd w:val="clear" w:color="auto" w:fill="auto"/>
          </w:tcPr>
          <w:p w14:paraId="1CFE1E13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auto"/>
          </w:tcPr>
          <w:p w14:paraId="5BD49299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260" w:type="dxa"/>
            <w:shd w:val="clear" w:color="auto" w:fill="auto"/>
          </w:tcPr>
          <w:p w14:paraId="0508CD4E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373" w:type="dxa"/>
            <w:shd w:val="clear" w:color="auto" w:fill="auto"/>
          </w:tcPr>
          <w:p w14:paraId="3DB8D505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</w:tr>
      <w:tr w:rsidR="000521B5" w14:paraId="673754F3" w14:textId="77777777" w:rsidTr="000521B5">
        <w:trPr>
          <w:trHeight w:val="1067"/>
        </w:trPr>
        <w:tc>
          <w:tcPr>
            <w:tcW w:w="1638" w:type="dxa"/>
            <w:shd w:val="clear" w:color="auto" w:fill="F2F2F2"/>
          </w:tcPr>
          <w:p w14:paraId="4994778F" w14:textId="77777777" w:rsidR="000521B5" w:rsidRDefault="000521B5" w:rsidP="000521B5">
            <w:pPr>
              <w:pStyle w:val="normlntext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Simulace zálohování</w:t>
            </w:r>
          </w:p>
        </w:tc>
        <w:tc>
          <w:tcPr>
            <w:tcW w:w="1305" w:type="dxa"/>
            <w:shd w:val="clear" w:color="auto" w:fill="F2F2F2"/>
          </w:tcPr>
          <w:p w14:paraId="5FBB76A6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874" w:type="dxa"/>
            <w:shd w:val="clear" w:color="auto" w:fill="F2F2F2"/>
          </w:tcPr>
          <w:p w14:paraId="35C3A602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528" w:type="dxa"/>
            <w:shd w:val="clear" w:color="auto" w:fill="F2F2F2"/>
          </w:tcPr>
          <w:p w14:paraId="2DC45D30" w14:textId="77777777" w:rsidR="000521B5" w:rsidRDefault="000521B5" w:rsidP="000521B5">
            <w:pPr>
              <w:pStyle w:val="normlntext"/>
            </w:pPr>
            <w:r>
              <w:t>Ano</w:t>
            </w:r>
          </w:p>
        </w:tc>
        <w:tc>
          <w:tcPr>
            <w:tcW w:w="1053" w:type="dxa"/>
            <w:shd w:val="clear" w:color="auto" w:fill="F2F2F2"/>
          </w:tcPr>
          <w:p w14:paraId="6137D8B2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260" w:type="dxa"/>
            <w:shd w:val="clear" w:color="auto" w:fill="F2F2F2"/>
          </w:tcPr>
          <w:p w14:paraId="368111D6" w14:textId="77777777" w:rsidR="000521B5" w:rsidRDefault="000521B5" w:rsidP="000521B5">
            <w:pPr>
              <w:pStyle w:val="normlntext"/>
            </w:pPr>
            <w:r>
              <w:t>Ne</w:t>
            </w:r>
          </w:p>
        </w:tc>
        <w:tc>
          <w:tcPr>
            <w:tcW w:w="1373" w:type="dxa"/>
            <w:shd w:val="clear" w:color="auto" w:fill="F2F2F2"/>
          </w:tcPr>
          <w:p w14:paraId="10960B2C" w14:textId="77777777" w:rsidR="000521B5" w:rsidRDefault="000521B5" w:rsidP="000521B5">
            <w:pPr>
              <w:pStyle w:val="normlntext"/>
              <w:keepNext/>
            </w:pPr>
            <w:r>
              <w:t>Ano</w:t>
            </w:r>
          </w:p>
        </w:tc>
      </w:tr>
    </w:tbl>
    <w:p w14:paraId="4ED7724C" w14:textId="5DB2AD89" w:rsidR="00DA4FA3" w:rsidRPr="00DA4FA3" w:rsidRDefault="00CF0A1F" w:rsidP="00123AB1">
      <w:pPr>
        <w:pStyle w:val="NadpisA"/>
      </w:pPr>
      <w:r>
        <w:rPr>
          <w:rFonts w:cs="Times New Roman"/>
        </w:rPr>
        <w:br w:type="page"/>
      </w:r>
      <w:bookmarkStart w:id="34" w:name="_Toc132322038"/>
      <w:r w:rsidR="00CA2F90" w:rsidRPr="00666ACD">
        <w:rPr>
          <w:rFonts w:cs="Times New Roman"/>
        </w:rPr>
        <w:lastRenderedPageBreak/>
        <w:t>CÍL PRÁCE A FORMÁLNÍ POŽADAVKY</w:t>
      </w:r>
      <w:bookmarkEnd w:id="34"/>
    </w:p>
    <w:p w14:paraId="7C4B7770" w14:textId="1D0FCBA0" w:rsidR="000A45D1" w:rsidRPr="00DA4FA3" w:rsidRDefault="000A45D1" w:rsidP="00DA4FA3">
      <w:pPr>
        <w:pStyle w:val="normlntext"/>
      </w:pPr>
      <w:r w:rsidRPr="00DA4FA3">
        <w:t xml:space="preserve">Cílem práce je vyvinout aplikaci pro zákazníka podle </w:t>
      </w:r>
      <w:r w:rsidR="004C33AA">
        <w:t>specifických</w:t>
      </w:r>
      <w:r w:rsidRPr="00DA4FA3">
        <w:t xml:space="preserve"> požadavků. Na počátku práce se </w:t>
      </w:r>
      <w:r w:rsidR="00DE10C4">
        <w:t>vyprac</w:t>
      </w:r>
      <w:r w:rsidR="0077603A">
        <w:t>ovala</w:t>
      </w:r>
      <w:r w:rsidR="00DE10C4">
        <w:t xml:space="preserve"> rešerše závěrečných prací a </w:t>
      </w:r>
      <w:r w:rsidRPr="00DA4FA3">
        <w:t>zanalyz</w:t>
      </w:r>
      <w:r w:rsidR="0077603A">
        <w:t>oval</w:t>
      </w:r>
      <w:r w:rsidR="00DE10C4">
        <w:t xml:space="preserve"> se</w:t>
      </w:r>
      <w:r w:rsidRPr="00DA4FA3">
        <w:t xml:space="preserve"> dosavadní současný stav volně dostupných aplikací, které jsou určené pro zálohování dat. Analýza </w:t>
      </w:r>
      <w:r w:rsidR="0077603A">
        <w:t>brala</w:t>
      </w:r>
      <w:r w:rsidRPr="00DA4FA3">
        <w:t xml:space="preserve"> do úvahy zpracování, ale i požadavky klienta na zálohovací nástroj. </w:t>
      </w:r>
      <w:r w:rsidR="0077603A">
        <w:t xml:space="preserve">Analýzou bylo zjištěno, že neexistuje aplikace, která by zákazníkova vyhovovala a musí být vypracován vlastní zálohovací nástroj. Pro úspěšnou implementaci nástroje </w:t>
      </w:r>
      <w:r w:rsidR="00403CC4">
        <w:t>jsou kladeny cíle –</w:t>
      </w:r>
      <w:r w:rsidRPr="00DA4FA3">
        <w:t xml:space="preserve"> vytvořit metodiku řešení práce, </w:t>
      </w:r>
      <w:r w:rsidR="007F567C" w:rsidRPr="00DA4FA3">
        <w:t xml:space="preserve">na pravidelných schůzkách se zákazníkem </w:t>
      </w:r>
      <w:r w:rsidR="00FC1FAE">
        <w:t>konzultovat průběh práce</w:t>
      </w:r>
      <w:r w:rsidR="007F567C" w:rsidRPr="00DA4FA3">
        <w:t>,</w:t>
      </w:r>
      <w:r w:rsidRPr="00DA4FA3">
        <w:t xml:space="preserve"> vytvořit software pro záloh</w:t>
      </w:r>
      <w:r w:rsidR="006A684F">
        <w:t>ování</w:t>
      </w:r>
      <w:r w:rsidRPr="00DA4FA3">
        <w:t xml:space="preserve"> a obnov</w:t>
      </w:r>
      <w:r w:rsidR="006A684F">
        <w:t>ování</w:t>
      </w:r>
      <w:r w:rsidRPr="00DA4FA3">
        <w:t xml:space="preserve"> dat</w:t>
      </w:r>
      <w:r w:rsidR="007F567C" w:rsidRPr="00DA4FA3">
        <w:t xml:space="preserve"> a na konci práce </w:t>
      </w:r>
      <w:r w:rsidR="00252598" w:rsidRPr="00DA4FA3">
        <w:t>demonstrovat výslednou aplikaci a zhodnotit ji</w:t>
      </w:r>
      <w:r w:rsidRPr="00DA4FA3">
        <w:t>.</w:t>
      </w:r>
    </w:p>
    <w:p w14:paraId="57305747" w14:textId="619F9171" w:rsidR="00CA2F90" w:rsidRPr="00666ACD" w:rsidRDefault="00CA2F90" w:rsidP="006833E1">
      <w:pPr>
        <w:pStyle w:val="NadpisB"/>
        <w:jc w:val="both"/>
        <w:rPr>
          <w:rFonts w:cs="Times New Roman"/>
        </w:rPr>
      </w:pPr>
      <w:bookmarkStart w:id="35" w:name="_Toc132322039"/>
      <w:r w:rsidRPr="00666ACD">
        <w:rPr>
          <w:rFonts w:cs="Times New Roman"/>
        </w:rPr>
        <w:t>Vize</w:t>
      </w:r>
      <w:bookmarkEnd w:id="35"/>
    </w:p>
    <w:p w14:paraId="46501A28" w14:textId="77777777" w:rsidR="00CA2F90" w:rsidRPr="00666ACD" w:rsidRDefault="00CA2F90" w:rsidP="005E6364">
      <w:pPr>
        <w:pStyle w:val="normlntext"/>
      </w:pPr>
      <w:r w:rsidRPr="00666ACD">
        <w:t>Problém: zákazník potřebuje nástroj pro zálohování, ale žádný existující mu nevyhovuje.</w:t>
      </w:r>
    </w:p>
    <w:p w14:paraId="54A4D8D7" w14:textId="1CEA9747" w:rsidR="009E1912" w:rsidRPr="00666ACD" w:rsidRDefault="00CA2F90" w:rsidP="005E6364">
      <w:pPr>
        <w:pStyle w:val="normlntext"/>
      </w:pPr>
      <w:r w:rsidRPr="00666ACD">
        <w:t xml:space="preserve">Řešení: </w:t>
      </w:r>
      <w:r w:rsidR="00581C3A">
        <w:t>tvorba zálohovacího nástroje, který vyhovuje požadavkům zákazníka.</w:t>
      </w:r>
      <w:r w:rsidR="00047CE8">
        <w:t xml:space="preserve"> </w:t>
      </w:r>
      <w:r w:rsidR="000E2B88">
        <w:t>Zejména musí splňovat klíčové funkce jako filtrování, zálohování, obnovování souborů</w:t>
      </w:r>
      <w:r w:rsidR="00403CC4">
        <w:t xml:space="preserve"> a</w:t>
      </w:r>
      <w:r w:rsidR="000E2B88">
        <w:t xml:space="preserve"> tvorba projektů.</w:t>
      </w:r>
    </w:p>
    <w:p w14:paraId="503EE8E3" w14:textId="7BCFBDD7" w:rsidR="009173E3" w:rsidRPr="00666ACD" w:rsidRDefault="009173E3" w:rsidP="006833E1">
      <w:pPr>
        <w:pStyle w:val="NadpisB"/>
        <w:jc w:val="both"/>
        <w:rPr>
          <w:rFonts w:cs="Times New Roman"/>
        </w:rPr>
      </w:pPr>
      <w:bookmarkStart w:id="36" w:name="_Toc132322040"/>
      <w:r w:rsidRPr="00666ACD">
        <w:rPr>
          <w:rFonts w:cs="Times New Roman"/>
        </w:rPr>
        <w:t xml:space="preserve">Seznam </w:t>
      </w:r>
      <w:r w:rsidR="00B962C2">
        <w:rPr>
          <w:rFonts w:cs="Times New Roman"/>
        </w:rPr>
        <w:t xml:space="preserve">funkčních </w:t>
      </w:r>
      <w:r w:rsidRPr="00666ACD">
        <w:rPr>
          <w:rFonts w:cs="Times New Roman"/>
        </w:rPr>
        <w:t>požadavků</w:t>
      </w:r>
      <w:bookmarkEnd w:id="36"/>
    </w:p>
    <w:p w14:paraId="6A11EA48" w14:textId="0603FE67" w:rsidR="009173E3" w:rsidRDefault="009173E3" w:rsidP="005E6364">
      <w:pPr>
        <w:pStyle w:val="normlntext"/>
      </w:pPr>
      <w:r w:rsidRPr="00666ACD">
        <w:t>Seznam požadavků je zachycen </w:t>
      </w:r>
      <w:r w:rsidR="00255C48" w:rsidRPr="00666ACD">
        <w:t>v</w:t>
      </w:r>
      <w:r w:rsidR="006E08ED">
        <w:t> uživatelských příbězích</w:t>
      </w:r>
      <w:r w:rsidR="00D842CC">
        <w:t> </w:t>
      </w:r>
      <w:r w:rsidR="006E08ED">
        <w:t>(</w:t>
      </w:r>
      <w:r w:rsidRPr="00666ACD">
        <w:t>user</w:t>
      </w:r>
      <w:r w:rsidR="00D842CC">
        <w:t>-</w:t>
      </w:r>
      <w:proofErr w:type="spellStart"/>
      <w:r w:rsidR="00D842CC">
        <w:t>stories</w:t>
      </w:r>
      <w:proofErr w:type="spellEnd"/>
      <w:r w:rsidR="006E08ED">
        <w:t>)</w:t>
      </w:r>
      <w:r w:rsidR="00637C76">
        <w:t xml:space="preserve"> dle následující definice:</w:t>
      </w:r>
      <w:r w:rsidRPr="00666ACD">
        <w:t xml:space="preserve"> </w:t>
      </w:r>
      <w:r w:rsidR="004A171B">
        <w:t>„</w:t>
      </w:r>
      <w:r w:rsidR="004A171B" w:rsidRPr="00637C76">
        <w:rPr>
          <w:i/>
          <w:iCs/>
        </w:rPr>
        <w:t>Uživatelský příběh je poznámka, která zachycuje, co uživatel dělá nebo musí udělat v rámci své práce. Každý příběh sestává z krátkého popisu psaného z pohledu uživatele, přirozeným jazykem. Na rozdíl od zachycení tradičních požadavků se příběh zaměřuje na to, co uživatel potřebuje, místo toho, co by měl systém poskytnout“</w:t>
      </w:r>
      <w:r w:rsidR="00637C76">
        <w:rPr>
          <w:i/>
          <w:iCs/>
        </w:rPr>
        <w:t>,</w:t>
      </w:r>
      <w:r w:rsidR="00931A11" w:rsidRPr="00637C76">
        <w:rPr>
          <w:i/>
          <w:iCs/>
        </w:rPr>
        <w:t xml:space="preserve"> </w:t>
      </w:r>
      <w:r w:rsidR="00931A11">
        <w:t>[4]</w:t>
      </w:r>
      <w:r w:rsidR="00637C76">
        <w:t>.</w:t>
      </w:r>
    </w:p>
    <w:p w14:paraId="6B8CE98D" w14:textId="4DEDCC66" w:rsidR="00793085" w:rsidRDefault="00793085" w:rsidP="005E6364">
      <w:pPr>
        <w:pStyle w:val="normlntext"/>
        <w:numPr>
          <w:ilvl w:val="0"/>
          <w:numId w:val="24"/>
        </w:numPr>
      </w:pPr>
      <w:r>
        <w:t>Jako uživatel bych chtěl vytvářet projekty, abych se lépe orientoval při zálohování.</w:t>
      </w:r>
    </w:p>
    <w:p w14:paraId="36C754D9" w14:textId="54B99D66" w:rsidR="00793085" w:rsidRDefault="00793085" w:rsidP="005E6364">
      <w:pPr>
        <w:pStyle w:val="normlntext"/>
        <w:numPr>
          <w:ilvl w:val="0"/>
          <w:numId w:val="24"/>
        </w:numPr>
      </w:pPr>
      <w:r>
        <w:t xml:space="preserve">Jako uživatel </w:t>
      </w:r>
      <w:r w:rsidRPr="00666ACD">
        <w:t>bych chtěl, aby</w:t>
      </w:r>
      <w:r>
        <w:t>ch</w:t>
      </w:r>
      <w:r w:rsidRPr="00666ACD">
        <w:t xml:space="preserve"> </w:t>
      </w:r>
      <w:r>
        <w:t>mohl</w:t>
      </w:r>
      <w:r w:rsidRPr="00666ACD">
        <w:t xml:space="preserve"> filtrova</w:t>
      </w:r>
      <w:r>
        <w:t>t</w:t>
      </w:r>
      <w:r w:rsidRPr="00666ACD">
        <w:t xml:space="preserve"> pomocí regulárních výrazů</w:t>
      </w:r>
      <w:r w:rsidR="00D842CC">
        <w:t xml:space="preserve">, </w:t>
      </w:r>
      <w:r w:rsidR="00D842CC" w:rsidRPr="00666ACD">
        <w:t>abych mohl rychleji určit, které soubory chci zálohovat.</w:t>
      </w:r>
    </w:p>
    <w:p w14:paraId="31E99280" w14:textId="5A37C782" w:rsidR="00793085" w:rsidRDefault="00793085" w:rsidP="005E6364">
      <w:pPr>
        <w:pStyle w:val="normlntext"/>
        <w:numPr>
          <w:ilvl w:val="0"/>
          <w:numId w:val="24"/>
        </w:numPr>
      </w:pPr>
      <w:r>
        <w:t xml:space="preserve">Jako uživatel </w:t>
      </w:r>
      <w:r w:rsidRPr="00666ACD">
        <w:t>bych chtěl, abych mohl filtrovat na základě atributu souboru</w:t>
      </w:r>
      <w:r w:rsidR="00D842CC">
        <w:t>, abych mohl efektivně zálohovat soubory, které potřebuji.</w:t>
      </w:r>
    </w:p>
    <w:p w14:paraId="68A5F484" w14:textId="12334A13" w:rsidR="00793085" w:rsidRDefault="00793085" w:rsidP="005E6364">
      <w:pPr>
        <w:pStyle w:val="normlntext"/>
        <w:numPr>
          <w:ilvl w:val="0"/>
          <w:numId w:val="24"/>
        </w:numPr>
      </w:pPr>
      <w:r>
        <w:lastRenderedPageBreak/>
        <w:t>Jako uživatel b</w:t>
      </w:r>
      <w:r w:rsidRPr="00666ACD">
        <w:t>ych chtěl, abych mohl filtrovat podle velikosti souboru</w:t>
      </w:r>
      <w:r w:rsidR="00D842CC">
        <w:t>, abych mohl určit soubory k zálohování.</w:t>
      </w:r>
    </w:p>
    <w:p w14:paraId="41A258C0" w14:textId="69137494" w:rsidR="00793085" w:rsidRDefault="00793085" w:rsidP="005E6364">
      <w:pPr>
        <w:pStyle w:val="normlntext"/>
        <w:numPr>
          <w:ilvl w:val="0"/>
          <w:numId w:val="24"/>
        </w:numPr>
      </w:pPr>
      <w:r>
        <w:t xml:space="preserve">Jako uživatel </w:t>
      </w:r>
      <w:r w:rsidRPr="00666ACD">
        <w:t>bych chtěl, abych mohl filtrovat podle atributu při práci s</w:t>
      </w:r>
      <w:r w:rsidR="00057330">
        <w:t> </w:t>
      </w:r>
      <w:r w:rsidRPr="00666ACD">
        <w:t>časem</w:t>
      </w:r>
      <w:r w:rsidR="00057330">
        <w:t>.</w:t>
      </w:r>
    </w:p>
    <w:p w14:paraId="0C338DB4" w14:textId="3A3A89F8" w:rsidR="00793085" w:rsidRDefault="00793085" w:rsidP="005E6364">
      <w:pPr>
        <w:pStyle w:val="normlntext"/>
        <w:numPr>
          <w:ilvl w:val="0"/>
          <w:numId w:val="24"/>
        </w:numPr>
      </w:pPr>
      <w:r>
        <w:t>Jako uživatel b</w:t>
      </w:r>
      <w:r w:rsidRPr="00666ACD">
        <w:t>ych chtěl, aby aplikace uměla</w:t>
      </w:r>
      <w:r w:rsidR="00D842CC">
        <w:t xml:space="preserve"> </w:t>
      </w:r>
      <w:r w:rsidR="00E864F7">
        <w:t>obnovovat</w:t>
      </w:r>
      <w:r w:rsidR="00D842CC">
        <w:t xml:space="preserve"> zálohy</w:t>
      </w:r>
      <w:r>
        <w:t>, a</w:t>
      </w:r>
      <w:r w:rsidRPr="00666ACD">
        <w:t>bych nemusel přetahovat zálohované soubory ručně</w:t>
      </w:r>
      <w:r w:rsidR="00D842CC">
        <w:t>.</w:t>
      </w:r>
    </w:p>
    <w:p w14:paraId="6980F5F5" w14:textId="4177EE2A" w:rsidR="00793085" w:rsidRDefault="00793085" w:rsidP="005E6364">
      <w:pPr>
        <w:pStyle w:val="normlntext"/>
        <w:numPr>
          <w:ilvl w:val="0"/>
          <w:numId w:val="24"/>
        </w:numPr>
      </w:pPr>
      <w:r w:rsidRPr="00E864F7">
        <w:t>Jako uživatel bych chtěl simulovat zálohování, abych viděl, kolik souborů by se zálohovalo podle mého nastavení.</w:t>
      </w:r>
    </w:p>
    <w:p w14:paraId="30F88BE3" w14:textId="1F81B440" w:rsidR="005D1F10" w:rsidRDefault="00252598" w:rsidP="00BB131B">
      <w:pPr>
        <w:pStyle w:val="NadpisB"/>
      </w:pPr>
      <w:bookmarkStart w:id="37" w:name="_Toc132322041"/>
      <w:r>
        <w:t>Nefunkční</w:t>
      </w:r>
      <w:r w:rsidR="005D1F10">
        <w:t xml:space="preserve"> požadav</w:t>
      </w:r>
      <w:r w:rsidR="000F3442">
        <w:t>ek</w:t>
      </w:r>
      <w:bookmarkEnd w:id="37"/>
    </w:p>
    <w:p w14:paraId="5BA15DB9" w14:textId="72EC6E62" w:rsidR="000F3442" w:rsidRPr="00BB131B" w:rsidRDefault="000A47D5" w:rsidP="00BB131B">
      <w:pPr>
        <w:spacing w:after="240" w:line="360" w:lineRule="auto"/>
        <w:jc w:val="both"/>
        <w:rPr>
          <w:rFonts w:ascii="Times New Roman" w:hAnsi="Times New Roman"/>
        </w:rPr>
      </w:pPr>
      <w:r w:rsidRPr="000A47D5">
        <w:rPr>
          <w:rFonts w:ascii="Times New Roman" w:hAnsi="Times New Roman"/>
        </w:rPr>
        <w:t>Nefunkční požadavek se dá definovat</w:t>
      </w:r>
      <w:r>
        <w:rPr>
          <w:rFonts w:ascii="Times New Roman" w:hAnsi="Times New Roman"/>
        </w:rPr>
        <w:t xml:space="preserve"> následující větou: </w:t>
      </w:r>
      <w:r w:rsidR="00BB2614" w:rsidRPr="00637C76">
        <w:rPr>
          <w:rFonts w:ascii="Times New Roman" w:hAnsi="Times New Roman"/>
          <w:i/>
          <w:iCs/>
        </w:rPr>
        <w:t>„Jsou to požadavky na systém, které se netýkají přímo jeho byznysové funkcionality“</w:t>
      </w:r>
      <w:r w:rsidR="00637C76">
        <w:rPr>
          <w:rFonts w:ascii="Times New Roman" w:hAnsi="Times New Roman"/>
          <w:i/>
          <w:iCs/>
        </w:rPr>
        <w:t>,</w:t>
      </w:r>
      <w:r w:rsidR="00BB2614" w:rsidRPr="00637C76">
        <w:rPr>
          <w:rFonts w:ascii="Times New Roman" w:hAnsi="Times New Roman"/>
          <w:i/>
          <w:iCs/>
        </w:rPr>
        <w:t xml:space="preserve"> </w:t>
      </w:r>
      <w:r w:rsidR="00BB2614">
        <w:rPr>
          <w:rFonts w:ascii="Times New Roman" w:hAnsi="Times New Roman"/>
        </w:rPr>
        <w:t>[5]</w:t>
      </w:r>
      <w:r w:rsidR="00637C76">
        <w:rPr>
          <w:rFonts w:ascii="Times New Roman" w:hAnsi="Times New Roman"/>
        </w:rPr>
        <w:t>.</w:t>
      </w:r>
      <w:r w:rsidR="001E7C5F" w:rsidRPr="00BB131B">
        <w:rPr>
          <w:rFonts w:ascii="Times New Roman" w:hAnsi="Times New Roman"/>
        </w:rPr>
        <w:t xml:space="preserve"> </w:t>
      </w:r>
      <w:r w:rsidR="00C73DB5">
        <w:rPr>
          <w:rFonts w:ascii="Times New Roman" w:hAnsi="Times New Roman"/>
        </w:rPr>
        <w:t>Ve vytvořené aplikaci bude kladen důraz na nefunkční požadavky, například na funkčnost, použitelnost, spolehlivost a výkon. N</w:t>
      </w:r>
      <w:r w:rsidR="00252598" w:rsidRPr="00BB131B">
        <w:rPr>
          <w:rFonts w:ascii="Times New Roman" w:hAnsi="Times New Roman"/>
        </w:rPr>
        <w:t>efunkční</w:t>
      </w:r>
      <w:r w:rsidR="00BB2614">
        <w:rPr>
          <w:rFonts w:ascii="Times New Roman" w:hAnsi="Times New Roman"/>
        </w:rPr>
        <w:t>m</w:t>
      </w:r>
      <w:r w:rsidR="000F3442" w:rsidRPr="00BB131B">
        <w:rPr>
          <w:rFonts w:ascii="Times New Roman" w:hAnsi="Times New Roman"/>
        </w:rPr>
        <w:t xml:space="preserve"> </w:t>
      </w:r>
      <w:r w:rsidR="00BB2614">
        <w:rPr>
          <w:rFonts w:ascii="Times New Roman" w:hAnsi="Times New Roman"/>
        </w:rPr>
        <w:t>požadavkem</w:t>
      </w:r>
      <w:r w:rsidR="000F3442" w:rsidRPr="00BB131B">
        <w:rPr>
          <w:rFonts w:ascii="Times New Roman" w:hAnsi="Times New Roman"/>
        </w:rPr>
        <w:t xml:space="preserve"> klienta je vyvíjet aplikaci </w:t>
      </w:r>
      <w:r w:rsidR="00252598" w:rsidRPr="00BB131B">
        <w:rPr>
          <w:rFonts w:ascii="Times New Roman" w:hAnsi="Times New Roman"/>
        </w:rPr>
        <w:t xml:space="preserve">v platformě </w:t>
      </w:r>
      <w:r w:rsidR="000F3442" w:rsidRPr="00BB131B">
        <w:rPr>
          <w:rFonts w:ascii="Times New Roman" w:hAnsi="Times New Roman"/>
        </w:rPr>
        <w:t xml:space="preserve">.NET. </w:t>
      </w:r>
    </w:p>
    <w:p w14:paraId="07AB7941" w14:textId="3CEF40AA" w:rsidR="00FB75BF" w:rsidRDefault="00D2345A" w:rsidP="00FB75BF">
      <w:pPr>
        <w:pStyle w:val="NadpisB"/>
      </w:pPr>
      <w:r>
        <w:br w:type="page"/>
      </w:r>
      <w:bookmarkStart w:id="38" w:name="_Toc132322042"/>
      <w:r w:rsidR="00FB75BF">
        <w:lastRenderedPageBreak/>
        <w:t>Use case</w:t>
      </w:r>
      <w:r w:rsidR="00C73DB5">
        <w:t xml:space="preserve"> a scénáře použití</w:t>
      </w:r>
      <w:bookmarkEnd w:id="38"/>
    </w:p>
    <w:p w14:paraId="585777C5" w14:textId="127064F1" w:rsidR="00FB75BF" w:rsidRDefault="00FB75BF" w:rsidP="00140D80">
      <w:pPr>
        <w:pStyle w:val="normlntext"/>
      </w:pPr>
      <w:r>
        <w:t>Případ užití (Use case) popisuje použití aplikace pro uživatele.</w:t>
      </w:r>
      <w:r w:rsidR="00C73DB5">
        <w:t xml:space="preserve"> Scénáře popisují průběh </w:t>
      </w:r>
      <w:r w:rsidR="00EB5ABA">
        <w:t>akce ve vytvořené aplikaci. Uvádí také mimo jiné aktéry, kteří se na scénáři účastní, podmínky pro spuštění, základní popis akce, eventuálně alternativní tok, pokud během scénáře je na výběr z více možností</w:t>
      </w:r>
      <w:r w:rsidR="006E08ED">
        <w:t>,</w:t>
      </w:r>
      <w:r w:rsidR="00EB5ABA">
        <w:t xml:space="preserve"> jak </w:t>
      </w:r>
      <w:r w:rsidR="006E08ED">
        <w:t xml:space="preserve">může běh programu </w:t>
      </w:r>
      <w:r w:rsidR="00EB5ABA">
        <w:t xml:space="preserve">pokračovat. Nakonec </w:t>
      </w:r>
      <w:r w:rsidR="006E08ED">
        <w:t xml:space="preserve">jsou uvedeny </w:t>
      </w:r>
      <w:r w:rsidR="00EB5ABA">
        <w:t>podmínky pro dokončení, které popisují, jak má scénář úspěšně skončit.</w:t>
      </w:r>
    </w:p>
    <w:p w14:paraId="14989955" w14:textId="2581907D" w:rsidR="00436A87" w:rsidRDefault="000C3A40" w:rsidP="003448FF">
      <w:pPr>
        <w:keepNext/>
        <w:jc w:val="center"/>
      </w:pPr>
      <w:r>
        <w:rPr>
          <w:noProof/>
        </w:rPr>
        <w:drawing>
          <wp:inline distT="0" distB="0" distL="0" distR="0" wp14:anchorId="07C19FED" wp14:editId="1FFC1A16">
            <wp:extent cx="4364990" cy="49936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499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93A50" w14:textId="0F238983" w:rsidR="00FB75BF" w:rsidRPr="00436A87" w:rsidRDefault="00436A87" w:rsidP="00436A87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39" w:name="_Toc132325121"/>
      <w:r w:rsidRPr="00436A87">
        <w:rPr>
          <w:b w:val="0"/>
          <w:bCs w:val="0"/>
          <w:i/>
          <w:iCs/>
          <w:sz w:val="24"/>
          <w:szCs w:val="24"/>
        </w:rPr>
        <w:t xml:space="preserve">Obrázek </w:t>
      </w:r>
      <w:r w:rsidRPr="00436A87">
        <w:rPr>
          <w:b w:val="0"/>
          <w:bCs w:val="0"/>
          <w:i/>
          <w:iCs/>
          <w:sz w:val="24"/>
          <w:szCs w:val="24"/>
        </w:rPr>
        <w:fldChar w:fldCharType="begin"/>
      </w:r>
      <w:r w:rsidRPr="00436A87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436A87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</w:t>
      </w:r>
      <w:r w:rsidRPr="00436A87">
        <w:rPr>
          <w:b w:val="0"/>
          <w:bCs w:val="0"/>
          <w:i/>
          <w:iCs/>
          <w:sz w:val="24"/>
          <w:szCs w:val="24"/>
        </w:rPr>
        <w:fldChar w:fldCharType="end"/>
      </w:r>
      <w:r w:rsidRPr="00436A87">
        <w:rPr>
          <w:b w:val="0"/>
          <w:bCs w:val="0"/>
          <w:i/>
          <w:iCs/>
          <w:sz w:val="24"/>
          <w:szCs w:val="24"/>
        </w:rPr>
        <w:t>: Use case</w:t>
      </w:r>
      <w:bookmarkEnd w:id="39"/>
    </w:p>
    <w:p w14:paraId="7EB29D5C" w14:textId="587035B2" w:rsidR="00D2226D" w:rsidRDefault="00E52914" w:rsidP="00D2226D">
      <w:pPr>
        <w:pStyle w:val="NadpisC"/>
      </w:pPr>
      <w:r>
        <w:br w:type="page"/>
      </w:r>
      <w:bookmarkStart w:id="40" w:name="_Toc132322043"/>
      <w:r w:rsidR="00D2226D">
        <w:lastRenderedPageBreak/>
        <w:t>Use</w:t>
      </w:r>
      <w:r w:rsidR="0000557D">
        <w:t xml:space="preserve"> case</w:t>
      </w:r>
      <w:r w:rsidR="00D2226D">
        <w:t xml:space="preserve"> </w:t>
      </w:r>
      <w:proofErr w:type="spellStart"/>
      <w:r w:rsidR="00D2226D">
        <w:t>scenario</w:t>
      </w:r>
      <w:proofErr w:type="spellEnd"/>
      <w:r w:rsidR="0000557D">
        <w:t xml:space="preserve"> </w:t>
      </w:r>
      <w:r w:rsidR="006D5238">
        <w:t xml:space="preserve">1 </w:t>
      </w:r>
      <w:r w:rsidR="0000557D">
        <w:t xml:space="preserve">– </w:t>
      </w:r>
      <w:r w:rsidR="00094C2B">
        <w:t>vytvoření projektu</w:t>
      </w:r>
      <w:bookmarkEnd w:id="40"/>
    </w:p>
    <w:p w14:paraId="1BB5A68A" w14:textId="0E8D9E40" w:rsidR="0000557D" w:rsidRDefault="00C73DB5" w:rsidP="0000557D">
      <w:pPr>
        <w:pStyle w:val="normlntext"/>
      </w:pPr>
      <w:r>
        <w:t>Tento scénář popisuje vytváření projektu pro zálohování</w:t>
      </w:r>
      <w:r w:rsidR="006D5238">
        <w:t>.</w:t>
      </w:r>
    </w:p>
    <w:p w14:paraId="16918D11" w14:textId="7B67DB53" w:rsidR="0000557D" w:rsidRDefault="0000557D" w:rsidP="0000557D">
      <w:pPr>
        <w:pStyle w:val="normlntext"/>
      </w:pPr>
      <w:r w:rsidRPr="00EA434A">
        <w:rPr>
          <w:b/>
          <w:bCs/>
        </w:rPr>
        <w:t>Aktéři:</w:t>
      </w:r>
      <w:r>
        <w:t xml:space="preserve"> uživatel</w:t>
      </w:r>
      <w:r w:rsidR="0054447D">
        <w:t>, systém</w:t>
      </w:r>
    </w:p>
    <w:p w14:paraId="5458E241" w14:textId="433E025D" w:rsidR="00E52914" w:rsidRDefault="0000557D" w:rsidP="0000557D">
      <w:pPr>
        <w:pStyle w:val="normlntext"/>
      </w:pPr>
      <w:r w:rsidRPr="00EA434A">
        <w:rPr>
          <w:b/>
          <w:bCs/>
        </w:rPr>
        <w:t>Podmínky pro spuštění:</w:t>
      </w:r>
      <w:r>
        <w:t xml:space="preserve"> </w:t>
      </w:r>
      <w:r w:rsidR="00F2779A">
        <w:t xml:space="preserve">existuje </w:t>
      </w:r>
      <w:r w:rsidR="00B15522">
        <w:t>zdrojový a cílový adresář</w:t>
      </w:r>
      <w:r w:rsidR="00F2779A">
        <w:t xml:space="preserve"> v</w:t>
      </w:r>
      <w:r w:rsidR="00E52914">
        <w:t> </w:t>
      </w:r>
      <w:r w:rsidR="00F2779A">
        <w:t>počítači</w:t>
      </w:r>
    </w:p>
    <w:p w14:paraId="546C26E4" w14:textId="6BEBE90F" w:rsidR="0000557D" w:rsidRPr="00E52914" w:rsidRDefault="0000557D" w:rsidP="0000557D">
      <w:pPr>
        <w:pStyle w:val="normlntext"/>
      </w:pPr>
      <w:r w:rsidRPr="00EA434A">
        <w:rPr>
          <w:b/>
          <w:bCs/>
        </w:rPr>
        <w:t xml:space="preserve">Základní tok: </w:t>
      </w:r>
    </w:p>
    <w:p w14:paraId="3F7F3B84" w14:textId="20A2A2AE" w:rsidR="0000557D" w:rsidRDefault="0000557D" w:rsidP="0000557D">
      <w:pPr>
        <w:pStyle w:val="normlntext"/>
        <w:numPr>
          <w:ilvl w:val="0"/>
          <w:numId w:val="26"/>
        </w:numPr>
      </w:pPr>
      <w:r>
        <w:t>Uživatel</w:t>
      </w:r>
      <w:r w:rsidR="0054447D">
        <w:t xml:space="preserve"> nastaví parametry projektu (zdrojová a cílová složka, počet starších záloh, filtry)</w:t>
      </w:r>
    </w:p>
    <w:p w14:paraId="1CD5BB8B" w14:textId="701BCEC8" w:rsidR="00F2779A" w:rsidRDefault="006D5238" w:rsidP="0000557D">
      <w:pPr>
        <w:pStyle w:val="normlntext"/>
        <w:numPr>
          <w:ilvl w:val="0"/>
          <w:numId w:val="26"/>
        </w:numPr>
      </w:pPr>
      <w:r>
        <w:t xml:space="preserve">Uživatel </w:t>
      </w:r>
      <w:r w:rsidR="008E7804">
        <w:t xml:space="preserve">zmáčkne tlačítko </w:t>
      </w:r>
      <w:r w:rsidR="00B962C2">
        <w:t>pro vytvoření nového projektu.</w:t>
      </w:r>
    </w:p>
    <w:p w14:paraId="2EE3C8EE" w14:textId="1A47B6DE" w:rsidR="006D5238" w:rsidRDefault="0054447D" w:rsidP="0000557D">
      <w:pPr>
        <w:pStyle w:val="normlntext"/>
        <w:numPr>
          <w:ilvl w:val="0"/>
          <w:numId w:val="26"/>
        </w:numPr>
      </w:pPr>
      <w:r>
        <w:t xml:space="preserve">Systém se </w:t>
      </w:r>
      <w:r w:rsidR="006D5238">
        <w:t>v</w:t>
      </w:r>
      <w:r>
        <w:t> </w:t>
      </w:r>
      <w:r w:rsidR="006D5238">
        <w:t>dialogu</w:t>
      </w:r>
      <w:r>
        <w:t xml:space="preserve"> zeptá na umístění a název projektu.</w:t>
      </w:r>
    </w:p>
    <w:p w14:paraId="4C3F2B54" w14:textId="505FE4E0" w:rsidR="0054447D" w:rsidRDefault="0054447D" w:rsidP="0000557D">
      <w:pPr>
        <w:pStyle w:val="normlntext"/>
        <w:numPr>
          <w:ilvl w:val="0"/>
          <w:numId w:val="26"/>
        </w:numPr>
      </w:pPr>
      <w:r>
        <w:t>Uživatel vyplní požadované informace z dialogu.</w:t>
      </w:r>
    </w:p>
    <w:p w14:paraId="09DC4D01" w14:textId="2F4DF914" w:rsidR="0054447D" w:rsidRDefault="0054447D" w:rsidP="0000557D">
      <w:pPr>
        <w:pStyle w:val="normlntext"/>
        <w:numPr>
          <w:ilvl w:val="0"/>
          <w:numId w:val="26"/>
        </w:numPr>
      </w:pPr>
      <w:r>
        <w:t xml:space="preserve">Systém </w:t>
      </w:r>
      <w:proofErr w:type="gramStart"/>
      <w:r>
        <w:t>vytvoří</w:t>
      </w:r>
      <w:proofErr w:type="gramEnd"/>
      <w:r>
        <w:t xml:space="preserve"> projekt</w:t>
      </w:r>
      <w:r w:rsidR="00A642F8">
        <w:t xml:space="preserve"> a zobrazí uživateli informaci o vytvoření projektu</w:t>
      </w:r>
      <w:r>
        <w:t>.</w:t>
      </w:r>
    </w:p>
    <w:p w14:paraId="5DAA0B52" w14:textId="77F7A4D6" w:rsidR="0054447D" w:rsidRDefault="0054447D" w:rsidP="0054447D">
      <w:pPr>
        <w:pStyle w:val="normlntext"/>
        <w:rPr>
          <w:b/>
          <w:bCs/>
        </w:rPr>
      </w:pPr>
      <w:r w:rsidRPr="0054447D">
        <w:rPr>
          <w:b/>
          <w:bCs/>
        </w:rPr>
        <w:t>Podmínky p</w:t>
      </w:r>
      <w:r w:rsidR="00656FA3">
        <w:rPr>
          <w:b/>
          <w:bCs/>
        </w:rPr>
        <w:t xml:space="preserve">o </w:t>
      </w:r>
      <w:r w:rsidRPr="0054447D">
        <w:rPr>
          <w:b/>
          <w:bCs/>
        </w:rPr>
        <w:t>dokončení</w:t>
      </w:r>
    </w:p>
    <w:p w14:paraId="515C3928" w14:textId="799E544E" w:rsidR="0054447D" w:rsidRDefault="0054447D" w:rsidP="0054447D">
      <w:pPr>
        <w:pStyle w:val="normlntext"/>
        <w:ind w:left="360"/>
      </w:pPr>
      <w:r>
        <w:t>Projekt je vytvořen.</w:t>
      </w:r>
    </w:p>
    <w:p w14:paraId="1C3FFAC2" w14:textId="63C8C2EE" w:rsidR="00094C2B" w:rsidRDefault="00094C2B" w:rsidP="00094C2B">
      <w:pPr>
        <w:pStyle w:val="NadpisC"/>
      </w:pPr>
      <w:bookmarkStart w:id="41" w:name="_Toc132322044"/>
      <w:r>
        <w:t xml:space="preserve">Use case </w:t>
      </w:r>
      <w:proofErr w:type="spellStart"/>
      <w:r>
        <w:t>scenario</w:t>
      </w:r>
      <w:proofErr w:type="spellEnd"/>
      <w:r>
        <w:t xml:space="preserve"> 2 – úprava projektu</w:t>
      </w:r>
      <w:bookmarkEnd w:id="41"/>
    </w:p>
    <w:p w14:paraId="5D83AC68" w14:textId="060BEF71" w:rsidR="00094C2B" w:rsidRDefault="00C73DB5" w:rsidP="00094C2B">
      <w:pPr>
        <w:pStyle w:val="normlntext"/>
      </w:pPr>
      <w:r>
        <w:t xml:space="preserve">Druhý scénář popisuje </w:t>
      </w:r>
      <w:r w:rsidR="00CE048E">
        <w:t>uprav</w:t>
      </w:r>
      <w:r>
        <w:t>ování</w:t>
      </w:r>
      <w:r w:rsidR="00094C2B">
        <w:t xml:space="preserve"> projekt</w:t>
      </w:r>
      <w:r>
        <w:t>u</w:t>
      </w:r>
      <w:r w:rsidR="00094C2B">
        <w:t xml:space="preserve"> pro zálohování.</w:t>
      </w:r>
    </w:p>
    <w:p w14:paraId="1F79FA02" w14:textId="77777777" w:rsidR="00094C2B" w:rsidRDefault="00094C2B" w:rsidP="00094C2B">
      <w:pPr>
        <w:pStyle w:val="normlntext"/>
      </w:pPr>
      <w:r w:rsidRPr="00EA434A">
        <w:rPr>
          <w:b/>
          <w:bCs/>
        </w:rPr>
        <w:t>Aktéři:</w:t>
      </w:r>
      <w:r>
        <w:t xml:space="preserve"> uživatel, systém</w:t>
      </w:r>
    </w:p>
    <w:p w14:paraId="2578EB9B" w14:textId="425DE741" w:rsidR="00094C2B" w:rsidRDefault="00094C2B" w:rsidP="00094C2B">
      <w:pPr>
        <w:pStyle w:val="normlntext"/>
      </w:pPr>
      <w:r w:rsidRPr="00EA434A">
        <w:rPr>
          <w:b/>
          <w:bCs/>
        </w:rPr>
        <w:t>Podmínky pro spuštění:</w:t>
      </w:r>
      <w:r>
        <w:t xml:space="preserve"> </w:t>
      </w:r>
      <w:r w:rsidR="00CE048E">
        <w:t xml:space="preserve">existuje vytvořený projekt (use case </w:t>
      </w:r>
      <w:proofErr w:type="spellStart"/>
      <w:r w:rsidR="00CE048E">
        <w:t>scenario</w:t>
      </w:r>
      <w:proofErr w:type="spellEnd"/>
      <w:r w:rsidR="00CE048E">
        <w:t xml:space="preserve"> 1)</w:t>
      </w:r>
    </w:p>
    <w:p w14:paraId="2AF35AB9" w14:textId="77777777" w:rsidR="00094C2B" w:rsidRPr="00EA434A" w:rsidRDefault="00094C2B" w:rsidP="00094C2B">
      <w:pPr>
        <w:pStyle w:val="normlntext"/>
        <w:rPr>
          <w:b/>
          <w:bCs/>
        </w:rPr>
      </w:pPr>
      <w:r w:rsidRPr="00EA434A">
        <w:rPr>
          <w:b/>
          <w:bCs/>
        </w:rPr>
        <w:t xml:space="preserve">Základní tok: </w:t>
      </w:r>
    </w:p>
    <w:p w14:paraId="54EC34A3" w14:textId="0D75AA75" w:rsidR="00094C2B" w:rsidRDefault="00094C2B" w:rsidP="00CE048E">
      <w:pPr>
        <w:pStyle w:val="normlntext"/>
        <w:numPr>
          <w:ilvl w:val="0"/>
          <w:numId w:val="41"/>
        </w:numPr>
      </w:pPr>
      <w:r>
        <w:t xml:space="preserve">Uživatel </w:t>
      </w:r>
      <w:r w:rsidR="00BD3134">
        <w:t>zvolí projekt, který chce upravit.</w:t>
      </w:r>
    </w:p>
    <w:p w14:paraId="04AC2B5C" w14:textId="6E0263A7" w:rsidR="00094C2B" w:rsidRDefault="00BD3134" w:rsidP="00CE048E">
      <w:pPr>
        <w:pStyle w:val="normlntext"/>
        <w:numPr>
          <w:ilvl w:val="0"/>
          <w:numId w:val="41"/>
        </w:numPr>
      </w:pPr>
      <w:r>
        <w:t>Systém zobrazí projekt.</w:t>
      </w:r>
    </w:p>
    <w:p w14:paraId="5C08093D" w14:textId="3816FC03" w:rsidR="00094C2B" w:rsidRDefault="00BD3134" w:rsidP="00CE048E">
      <w:pPr>
        <w:pStyle w:val="normlntext"/>
        <w:numPr>
          <w:ilvl w:val="0"/>
          <w:numId w:val="41"/>
        </w:numPr>
      </w:pPr>
      <w:r>
        <w:t xml:space="preserve">Uživatel upraví projekt a </w:t>
      </w:r>
      <w:r w:rsidR="00B962C2">
        <w:t>zmáčkne tlačítko pro uložení.</w:t>
      </w:r>
    </w:p>
    <w:p w14:paraId="78885C69" w14:textId="2ECA69F2" w:rsidR="00BD3134" w:rsidRDefault="00BD3134" w:rsidP="00CE048E">
      <w:pPr>
        <w:pStyle w:val="normlntext"/>
        <w:numPr>
          <w:ilvl w:val="0"/>
          <w:numId w:val="41"/>
        </w:numPr>
      </w:pPr>
      <w:r>
        <w:lastRenderedPageBreak/>
        <w:t xml:space="preserve">Systém </w:t>
      </w:r>
      <w:proofErr w:type="gramStart"/>
      <w:r>
        <w:t>uloží</w:t>
      </w:r>
      <w:proofErr w:type="gramEnd"/>
      <w:r w:rsidR="001B5961">
        <w:t xml:space="preserve"> pozměněný</w:t>
      </w:r>
      <w:r>
        <w:t xml:space="preserve"> projekt</w:t>
      </w:r>
      <w:r w:rsidR="003C7A9E">
        <w:t xml:space="preserve"> a </w:t>
      </w:r>
      <w:r w:rsidR="00A642F8">
        <w:t>zobrazí potvrzovací zprávu</w:t>
      </w:r>
      <w:r>
        <w:t>.</w:t>
      </w:r>
    </w:p>
    <w:p w14:paraId="0979749B" w14:textId="41284449" w:rsidR="00094C2B" w:rsidRDefault="00094C2B" w:rsidP="00094C2B">
      <w:pPr>
        <w:pStyle w:val="normlntext"/>
        <w:rPr>
          <w:b/>
          <w:bCs/>
        </w:rPr>
      </w:pPr>
      <w:r w:rsidRPr="0054447D">
        <w:rPr>
          <w:b/>
          <w:bCs/>
        </w:rPr>
        <w:t>Podmínky p</w:t>
      </w:r>
      <w:r w:rsidR="00656FA3">
        <w:rPr>
          <w:b/>
          <w:bCs/>
        </w:rPr>
        <w:t>o</w:t>
      </w:r>
      <w:r w:rsidRPr="0054447D">
        <w:rPr>
          <w:b/>
          <w:bCs/>
        </w:rPr>
        <w:t xml:space="preserve"> dokončení</w:t>
      </w:r>
    </w:p>
    <w:p w14:paraId="4A1525ED" w14:textId="3BA1E3DB" w:rsidR="00094C2B" w:rsidRDefault="00094C2B" w:rsidP="0054447D">
      <w:pPr>
        <w:pStyle w:val="normlntext"/>
        <w:ind w:left="360"/>
      </w:pPr>
      <w:r>
        <w:t xml:space="preserve">Projekt je </w:t>
      </w:r>
      <w:r w:rsidR="00CE048E">
        <w:t>upraven</w:t>
      </w:r>
      <w:r>
        <w:t>.</w:t>
      </w:r>
    </w:p>
    <w:p w14:paraId="65AA84D2" w14:textId="5DB25EDA" w:rsidR="006D5238" w:rsidRDefault="006D5238" w:rsidP="006D5238">
      <w:pPr>
        <w:pStyle w:val="NadpisC"/>
      </w:pPr>
      <w:bookmarkStart w:id="42" w:name="_Toc132322045"/>
      <w:r>
        <w:t xml:space="preserve">Use case </w:t>
      </w:r>
      <w:proofErr w:type="spellStart"/>
      <w:r>
        <w:t>scenario</w:t>
      </w:r>
      <w:proofErr w:type="spellEnd"/>
      <w:r>
        <w:t xml:space="preserve"> </w:t>
      </w:r>
      <w:r w:rsidR="00094C2B">
        <w:t>3</w:t>
      </w:r>
      <w:r>
        <w:t xml:space="preserve"> – zálohování</w:t>
      </w:r>
      <w:bookmarkEnd w:id="42"/>
    </w:p>
    <w:p w14:paraId="6452C63A" w14:textId="63E4036C" w:rsidR="006D5238" w:rsidRDefault="00C73DB5" w:rsidP="00EA434A">
      <w:pPr>
        <w:pStyle w:val="normlntext"/>
      </w:pPr>
      <w:r>
        <w:t>Daný u</w:t>
      </w:r>
      <w:r w:rsidR="006D5238">
        <w:t>se case</w:t>
      </w:r>
      <w:r>
        <w:t xml:space="preserve"> scénář ukazuje</w:t>
      </w:r>
      <w:r w:rsidR="006D5238">
        <w:t xml:space="preserve"> zálohov</w:t>
      </w:r>
      <w:r>
        <w:t>ání</w:t>
      </w:r>
      <w:r w:rsidR="006D5238">
        <w:t xml:space="preserve"> soubor</w:t>
      </w:r>
      <w:r>
        <w:t>ů</w:t>
      </w:r>
      <w:r w:rsidR="006D5238">
        <w:t>.</w:t>
      </w:r>
    </w:p>
    <w:p w14:paraId="7FB2A180" w14:textId="519DD663" w:rsidR="006D5238" w:rsidRDefault="006D5238" w:rsidP="00EA434A">
      <w:pPr>
        <w:pStyle w:val="normlntext"/>
      </w:pPr>
      <w:r w:rsidRPr="00EA434A">
        <w:rPr>
          <w:b/>
          <w:bCs/>
        </w:rPr>
        <w:t>Aktéři:</w:t>
      </w:r>
      <w:r>
        <w:t xml:space="preserve"> uživatel</w:t>
      </w:r>
      <w:r w:rsidR="0054447D">
        <w:t>, systém</w:t>
      </w:r>
    </w:p>
    <w:p w14:paraId="4ABD9F67" w14:textId="77777777" w:rsidR="00B962C2" w:rsidRDefault="006D5238" w:rsidP="00EA434A">
      <w:pPr>
        <w:pStyle w:val="normlntext"/>
      </w:pPr>
      <w:r w:rsidRPr="00EA434A">
        <w:rPr>
          <w:b/>
          <w:bCs/>
        </w:rPr>
        <w:t>Podmínky pro spuštění:</w:t>
      </w:r>
      <w:r>
        <w:t xml:space="preserve"> </w:t>
      </w:r>
      <w:r w:rsidR="00EA434A">
        <w:t>v</w:t>
      </w:r>
      <w:r>
        <w:t xml:space="preserve">ytvořený projekt (Use case </w:t>
      </w:r>
      <w:proofErr w:type="spellStart"/>
      <w:r>
        <w:t>scenario</w:t>
      </w:r>
      <w:proofErr w:type="spellEnd"/>
      <w:r>
        <w:t xml:space="preserve"> 1)</w:t>
      </w:r>
    </w:p>
    <w:p w14:paraId="7DBD6389" w14:textId="3DDC628D" w:rsidR="006D5238" w:rsidRPr="00EA434A" w:rsidRDefault="00E31461" w:rsidP="00EA434A">
      <w:pPr>
        <w:pStyle w:val="normlntext"/>
        <w:rPr>
          <w:b/>
          <w:bCs/>
        </w:rPr>
      </w:pPr>
      <w:r w:rsidRPr="00EA434A">
        <w:rPr>
          <w:b/>
          <w:bCs/>
        </w:rPr>
        <w:t>Základní tok:</w:t>
      </w:r>
    </w:p>
    <w:p w14:paraId="1AE2437C" w14:textId="3A9E7E55" w:rsidR="0000557D" w:rsidRDefault="00E31461" w:rsidP="00EA434A">
      <w:pPr>
        <w:pStyle w:val="normlntext"/>
        <w:numPr>
          <w:ilvl w:val="0"/>
          <w:numId w:val="28"/>
        </w:numPr>
      </w:pPr>
      <w:r>
        <w:t>Uživatel vybere projekt, podle kterého chce spustit zálohování.</w:t>
      </w:r>
    </w:p>
    <w:p w14:paraId="4AB9D0BE" w14:textId="300A30C9" w:rsidR="0054447D" w:rsidRDefault="00E31461" w:rsidP="00EA434A">
      <w:pPr>
        <w:pStyle w:val="normlntext"/>
        <w:numPr>
          <w:ilvl w:val="0"/>
          <w:numId w:val="28"/>
        </w:numPr>
      </w:pPr>
      <w:r>
        <w:t xml:space="preserve">Uživatel </w:t>
      </w:r>
      <w:r w:rsidR="008E7804">
        <w:t>zmáčkne tlačítko</w:t>
      </w:r>
      <w:r>
        <w:t xml:space="preserve"> </w:t>
      </w:r>
      <w:r w:rsidR="00B962C2">
        <w:t>pro simulaci zálohování.</w:t>
      </w:r>
    </w:p>
    <w:p w14:paraId="289A7806" w14:textId="0EA01A11" w:rsidR="0054447D" w:rsidRDefault="0054447D" w:rsidP="000A2A8A">
      <w:pPr>
        <w:pStyle w:val="normlntext"/>
        <w:numPr>
          <w:ilvl w:val="0"/>
          <w:numId w:val="28"/>
        </w:numPr>
      </w:pPr>
      <w:r>
        <w:t>Systém</w:t>
      </w:r>
      <w:r w:rsidR="00E31461">
        <w:t xml:space="preserve"> </w:t>
      </w:r>
      <w:r>
        <w:t>zobrazí</w:t>
      </w:r>
      <w:r w:rsidR="00E31461">
        <w:t xml:space="preserve"> simulac</w:t>
      </w:r>
      <w:r>
        <w:t>i</w:t>
      </w:r>
      <w:r w:rsidR="00E31461">
        <w:t>, které soubory a složky se budou zálohovat podle nastavení filtrování.</w:t>
      </w:r>
    </w:p>
    <w:p w14:paraId="75EEBAE1" w14:textId="4BCA04FE" w:rsidR="000A2A8A" w:rsidRDefault="00E31461" w:rsidP="000A2A8A">
      <w:pPr>
        <w:pStyle w:val="normlntext"/>
        <w:numPr>
          <w:ilvl w:val="0"/>
          <w:numId w:val="28"/>
        </w:numPr>
      </w:pPr>
      <w:r>
        <w:t>Uživatel spustí zálohování</w:t>
      </w:r>
      <w:r w:rsidR="008E7804">
        <w:t xml:space="preserve"> zmáčknutím tlačítka</w:t>
      </w:r>
      <w:r w:rsidR="00B962C2">
        <w:t>.</w:t>
      </w:r>
    </w:p>
    <w:p w14:paraId="634E659E" w14:textId="70A7F439" w:rsidR="00E81B78" w:rsidRDefault="00E81B78" w:rsidP="000A2A8A">
      <w:pPr>
        <w:pStyle w:val="normlntext"/>
        <w:numPr>
          <w:ilvl w:val="0"/>
          <w:numId w:val="28"/>
        </w:numPr>
      </w:pPr>
      <w:r>
        <w:t>Systém zálohuje podle parametrů projektu</w:t>
      </w:r>
      <w:r w:rsidR="00F35E36">
        <w:t xml:space="preserve"> a potvrdí dokončení akce uživateli</w:t>
      </w:r>
      <w:r>
        <w:t>.</w:t>
      </w:r>
    </w:p>
    <w:p w14:paraId="46CAF288" w14:textId="0E47D588" w:rsidR="000A2A8A" w:rsidRDefault="000A2A8A" w:rsidP="000A2A8A">
      <w:pPr>
        <w:pStyle w:val="normlntext"/>
        <w:rPr>
          <w:b/>
          <w:bCs/>
        </w:rPr>
      </w:pPr>
      <w:r w:rsidRPr="000A2A8A">
        <w:rPr>
          <w:b/>
          <w:bCs/>
        </w:rPr>
        <w:t>Podmínky p</w:t>
      </w:r>
      <w:r w:rsidR="00656FA3">
        <w:rPr>
          <w:b/>
          <w:bCs/>
        </w:rPr>
        <w:t>o</w:t>
      </w:r>
      <w:r w:rsidRPr="000A2A8A">
        <w:rPr>
          <w:b/>
          <w:bCs/>
        </w:rPr>
        <w:t xml:space="preserve"> dokončení</w:t>
      </w:r>
    </w:p>
    <w:p w14:paraId="16D550B4" w14:textId="03012515" w:rsidR="000A2A8A" w:rsidRPr="000A2A8A" w:rsidRDefault="000A2A8A" w:rsidP="000A2A8A">
      <w:pPr>
        <w:pStyle w:val="normlntext"/>
      </w:pPr>
      <w:r>
        <w:t>Zálohování proběhlo v pořádku podle nastavení projektu.</w:t>
      </w:r>
    </w:p>
    <w:p w14:paraId="4EB5CE12" w14:textId="22A9DD32" w:rsidR="00EA434A" w:rsidRDefault="00EA434A" w:rsidP="00EA434A">
      <w:pPr>
        <w:pStyle w:val="NadpisC"/>
      </w:pPr>
      <w:bookmarkStart w:id="43" w:name="_Toc132322046"/>
      <w:r>
        <w:t xml:space="preserve">Use case </w:t>
      </w:r>
      <w:proofErr w:type="spellStart"/>
      <w:r>
        <w:t>scenario</w:t>
      </w:r>
      <w:proofErr w:type="spellEnd"/>
      <w:r>
        <w:t xml:space="preserve"> </w:t>
      </w:r>
      <w:r w:rsidR="00094C2B">
        <w:t>4</w:t>
      </w:r>
      <w:r>
        <w:t xml:space="preserve"> – obnovování</w:t>
      </w:r>
      <w:bookmarkEnd w:id="43"/>
    </w:p>
    <w:p w14:paraId="61B2D9D4" w14:textId="335D7107" w:rsidR="00EA434A" w:rsidRDefault="00C73DB5" w:rsidP="00EA434A">
      <w:pPr>
        <w:pStyle w:val="normlntext"/>
      </w:pPr>
      <w:r>
        <w:t xml:space="preserve">Čtvrtý scénář vyobrazuje </w:t>
      </w:r>
      <w:r w:rsidR="00EA434A">
        <w:t>obnov</w:t>
      </w:r>
      <w:r>
        <w:t>ování</w:t>
      </w:r>
      <w:r w:rsidR="00EA434A">
        <w:t xml:space="preserve"> soubor</w:t>
      </w:r>
      <w:r>
        <w:t>ů</w:t>
      </w:r>
      <w:r w:rsidR="00EA434A">
        <w:t>.</w:t>
      </w:r>
    </w:p>
    <w:p w14:paraId="7C6456F1" w14:textId="58450034" w:rsidR="00EA434A" w:rsidRDefault="00EA434A" w:rsidP="00EA434A">
      <w:pPr>
        <w:pStyle w:val="normlntext"/>
      </w:pPr>
      <w:r w:rsidRPr="00EA434A">
        <w:rPr>
          <w:b/>
          <w:bCs/>
        </w:rPr>
        <w:t>Aktéři:</w:t>
      </w:r>
      <w:r>
        <w:t xml:space="preserve"> Uživatel</w:t>
      </w:r>
      <w:r w:rsidR="00733F5D">
        <w:t>, systém</w:t>
      </w:r>
    </w:p>
    <w:p w14:paraId="52631173" w14:textId="2843F837" w:rsidR="00EA434A" w:rsidRDefault="00EA434A" w:rsidP="00EA434A">
      <w:pPr>
        <w:pStyle w:val="normlntext"/>
      </w:pPr>
      <w:r>
        <w:rPr>
          <w:b/>
          <w:bCs/>
        </w:rPr>
        <w:t>Podmínky pro spuštění:</w:t>
      </w:r>
      <w:r>
        <w:t xml:space="preserve"> zálohovaná složka (Use case </w:t>
      </w:r>
      <w:proofErr w:type="spellStart"/>
      <w:r>
        <w:t>scenario</w:t>
      </w:r>
      <w:proofErr w:type="spellEnd"/>
      <w:r>
        <w:t xml:space="preserve"> </w:t>
      </w:r>
      <w:r w:rsidR="00094C2B">
        <w:t>3</w:t>
      </w:r>
      <w:r>
        <w:t>)</w:t>
      </w:r>
      <w:r w:rsidR="00B15522">
        <w:t>, cílov</w:t>
      </w:r>
      <w:r w:rsidR="009A1BCA">
        <w:t>ý</w:t>
      </w:r>
      <w:r w:rsidR="00B15522">
        <w:t xml:space="preserve"> </w:t>
      </w:r>
      <w:r w:rsidR="00733F5D">
        <w:t>adresář v počítači</w:t>
      </w:r>
    </w:p>
    <w:p w14:paraId="23CF725D" w14:textId="1E545E65" w:rsidR="00EA434A" w:rsidRDefault="00EA434A" w:rsidP="00EA434A">
      <w:pPr>
        <w:pStyle w:val="normlntext"/>
        <w:rPr>
          <w:b/>
          <w:bCs/>
        </w:rPr>
      </w:pPr>
      <w:r>
        <w:rPr>
          <w:b/>
          <w:bCs/>
        </w:rPr>
        <w:t>Základní tok:</w:t>
      </w:r>
    </w:p>
    <w:p w14:paraId="267A7ADB" w14:textId="6A25B00B" w:rsidR="00B15522" w:rsidRDefault="00B15522" w:rsidP="00EA434A">
      <w:pPr>
        <w:pStyle w:val="normlntext"/>
        <w:numPr>
          <w:ilvl w:val="0"/>
          <w:numId w:val="29"/>
        </w:numPr>
      </w:pPr>
      <w:r>
        <w:lastRenderedPageBreak/>
        <w:t>Uživatel zvolí zdrojový a cílový adresář.</w:t>
      </w:r>
    </w:p>
    <w:p w14:paraId="42DF7814" w14:textId="2CFB61D6" w:rsidR="00733F5D" w:rsidRDefault="00733F5D" w:rsidP="00EA434A">
      <w:pPr>
        <w:pStyle w:val="normlntext"/>
        <w:numPr>
          <w:ilvl w:val="0"/>
          <w:numId w:val="29"/>
        </w:numPr>
      </w:pPr>
      <w:r>
        <w:t>Systém zobrazí soubory, které mohou být určeny k obnovení.</w:t>
      </w:r>
    </w:p>
    <w:p w14:paraId="25B5FF51" w14:textId="5D92C1C9" w:rsidR="00EA434A" w:rsidRDefault="00B15522" w:rsidP="00EA434A">
      <w:pPr>
        <w:pStyle w:val="normlntext"/>
        <w:numPr>
          <w:ilvl w:val="0"/>
          <w:numId w:val="29"/>
        </w:numPr>
      </w:pPr>
      <w:r>
        <w:t xml:space="preserve"> Uži</w:t>
      </w:r>
      <w:r w:rsidR="002F30A6">
        <w:t>vatel navolí soubor</w:t>
      </w:r>
      <w:r w:rsidR="00733F5D">
        <w:t>y</w:t>
      </w:r>
      <w:r w:rsidR="002F30A6">
        <w:t>, které chce obnovit</w:t>
      </w:r>
      <w:r w:rsidR="00163887">
        <w:t xml:space="preserve"> a spustí obnovování souborů</w:t>
      </w:r>
    </w:p>
    <w:p w14:paraId="1F5B39DC" w14:textId="16F6C6D3" w:rsidR="00163887" w:rsidRDefault="00163887" w:rsidP="00EA434A">
      <w:pPr>
        <w:pStyle w:val="normlntext"/>
        <w:numPr>
          <w:ilvl w:val="0"/>
          <w:numId w:val="29"/>
        </w:numPr>
      </w:pPr>
      <w:r>
        <w:t>Systém obnov</w:t>
      </w:r>
      <w:r w:rsidR="005017E6">
        <w:t>í</w:t>
      </w:r>
      <w:r>
        <w:t xml:space="preserve"> soubor</w:t>
      </w:r>
      <w:r w:rsidR="005017E6">
        <w:t>y</w:t>
      </w:r>
      <w:r>
        <w:t xml:space="preserve"> podle nastavených kritérií</w:t>
      </w:r>
      <w:r w:rsidR="00A642F8">
        <w:t xml:space="preserve"> a uvědomí uživatele o dokončení akce</w:t>
      </w:r>
      <w:r>
        <w:t>.</w:t>
      </w:r>
    </w:p>
    <w:p w14:paraId="4250D1C6" w14:textId="46D10610" w:rsidR="002F30A6" w:rsidRDefault="002F30A6" w:rsidP="002F30A6">
      <w:pPr>
        <w:pStyle w:val="normlntext"/>
        <w:rPr>
          <w:b/>
          <w:bCs/>
        </w:rPr>
      </w:pPr>
      <w:r w:rsidRPr="002F30A6">
        <w:rPr>
          <w:b/>
          <w:bCs/>
        </w:rPr>
        <w:t>Alternati</w:t>
      </w:r>
      <w:r>
        <w:rPr>
          <w:b/>
          <w:bCs/>
        </w:rPr>
        <w:t>vní tok</w:t>
      </w:r>
      <w:r w:rsidR="00F2779A">
        <w:rPr>
          <w:b/>
          <w:bCs/>
        </w:rPr>
        <w:t xml:space="preserve"> – zvolené soubory již existují</w:t>
      </w:r>
      <w:r w:rsidRPr="002F30A6">
        <w:rPr>
          <w:b/>
          <w:bCs/>
        </w:rPr>
        <w:t>:</w:t>
      </w:r>
    </w:p>
    <w:p w14:paraId="4F77B7FC" w14:textId="74D773C8" w:rsidR="00D2226D" w:rsidRDefault="00733F5D" w:rsidP="00FB2A3E">
      <w:pPr>
        <w:pStyle w:val="normlntext"/>
        <w:ind w:firstLine="340"/>
      </w:pPr>
      <w:r>
        <w:t>3</w:t>
      </w:r>
      <w:r w:rsidR="00094C2B">
        <w:t>a</w:t>
      </w:r>
      <w:r>
        <w:t xml:space="preserve">. </w:t>
      </w:r>
      <w:r w:rsidR="002F30A6">
        <w:t>Uživatel se rozhodne, zda chce konkrétní soubor</w:t>
      </w:r>
      <w:r>
        <w:t>(y)</w:t>
      </w:r>
      <w:r w:rsidR="002F30A6">
        <w:t xml:space="preserve"> přepsat, nebo soubor</w:t>
      </w:r>
      <w:r>
        <w:t xml:space="preserve">(y) </w:t>
      </w:r>
      <w:r w:rsidR="002F30A6">
        <w:t>nezálohovat.</w:t>
      </w:r>
      <w:r w:rsidR="002F30A6" w:rsidRPr="002F30A6">
        <w:t xml:space="preserve"> </w:t>
      </w:r>
      <w:r>
        <w:t>Tok pokračuje na 4. bodě základního toku.</w:t>
      </w:r>
    </w:p>
    <w:p w14:paraId="48084E42" w14:textId="094ED5E2" w:rsidR="00AF00F4" w:rsidRDefault="00656FA3" w:rsidP="00AF00F4">
      <w:pPr>
        <w:pStyle w:val="normlntext"/>
        <w:ind w:firstLine="340"/>
        <w:rPr>
          <w:b/>
          <w:bCs/>
        </w:rPr>
      </w:pPr>
      <w:r w:rsidRPr="00656FA3">
        <w:rPr>
          <w:b/>
          <w:bCs/>
        </w:rPr>
        <w:t>Podmínky po doko</w:t>
      </w:r>
      <w:r w:rsidR="00404C58">
        <w:rPr>
          <w:b/>
          <w:bCs/>
        </w:rPr>
        <w:t>n</w:t>
      </w:r>
      <w:r w:rsidRPr="00656FA3">
        <w:rPr>
          <w:b/>
          <w:bCs/>
        </w:rPr>
        <w:t>čení</w:t>
      </w:r>
    </w:p>
    <w:p w14:paraId="4C24158E" w14:textId="549757EA" w:rsidR="00AF00F4" w:rsidRPr="00AF00F4" w:rsidRDefault="00AF00F4" w:rsidP="00AF00F4">
      <w:pPr>
        <w:pStyle w:val="normlntext"/>
        <w:ind w:firstLine="340"/>
      </w:pPr>
      <w:r>
        <w:t>Soubory jsou obnoveny.</w:t>
      </w:r>
    </w:p>
    <w:p w14:paraId="2EE42D1B" w14:textId="359AA3D7" w:rsidR="00255C48" w:rsidRDefault="007E1686" w:rsidP="00FB2A3E">
      <w:pPr>
        <w:pStyle w:val="NadpisB"/>
      </w:pPr>
      <w:bookmarkStart w:id="44" w:name="_Toc132322047"/>
      <w:r w:rsidRPr="00666ACD">
        <w:t>Risk list</w:t>
      </w:r>
      <w:bookmarkEnd w:id="44"/>
    </w:p>
    <w:p w14:paraId="088C2D13" w14:textId="067746BE" w:rsidR="007F3AFD" w:rsidRPr="007F3AFD" w:rsidRDefault="007F3AFD" w:rsidP="007F3AFD">
      <w:pPr>
        <w:pStyle w:val="normlntext"/>
      </w:pPr>
      <w:r>
        <w:t xml:space="preserve">Risk list je seznam rizik, které </w:t>
      </w:r>
      <w:r w:rsidR="000521B5">
        <w:t>mohou</w:t>
      </w:r>
      <w:r>
        <w:t xml:space="preserve"> ohrozit vývoj projektu. Následující tabulka </w:t>
      </w:r>
      <w:r w:rsidR="0073271A">
        <w:t>definuje</w:t>
      </w:r>
      <w:r>
        <w:t xml:space="preserve"> riziko, jak riziko snížit, jakou má prioritu, dopad na práci</w:t>
      </w:r>
      <w:r w:rsidR="0073271A">
        <w:t xml:space="preserve"> v případě nesnížení rizika</w:t>
      </w:r>
      <w:r>
        <w:t xml:space="preserve"> a jaký je důsledek v </w:t>
      </w:r>
      <w:r w:rsidR="0073271A">
        <w:t>situaci</w:t>
      </w:r>
      <w:r>
        <w:t>, kdyby se riziko nepodařilo odstranit.</w:t>
      </w:r>
    </w:p>
    <w:p w14:paraId="388196FD" w14:textId="68808025" w:rsidR="00E7007F" w:rsidRPr="000521B5" w:rsidRDefault="00E7007F" w:rsidP="000521B5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45" w:name="_Toc132323154"/>
      <w:r w:rsidRPr="000521B5">
        <w:rPr>
          <w:b w:val="0"/>
          <w:bCs w:val="0"/>
          <w:i/>
          <w:iCs/>
          <w:sz w:val="24"/>
          <w:szCs w:val="24"/>
        </w:rPr>
        <w:t xml:space="preserve">Tabulka </w:t>
      </w:r>
      <w:r w:rsidRPr="000521B5">
        <w:rPr>
          <w:b w:val="0"/>
          <w:bCs w:val="0"/>
          <w:i/>
          <w:iCs/>
          <w:sz w:val="24"/>
          <w:szCs w:val="24"/>
        </w:rPr>
        <w:fldChar w:fldCharType="begin"/>
      </w:r>
      <w:r w:rsidRPr="000521B5">
        <w:rPr>
          <w:b w:val="0"/>
          <w:bCs w:val="0"/>
          <w:i/>
          <w:iCs/>
          <w:sz w:val="24"/>
          <w:szCs w:val="24"/>
        </w:rPr>
        <w:instrText xml:space="preserve"> SEQ Tabulka \* ARABIC </w:instrText>
      </w:r>
      <w:r w:rsidRPr="000521B5">
        <w:rPr>
          <w:b w:val="0"/>
          <w:bCs w:val="0"/>
          <w:i/>
          <w:iCs/>
          <w:sz w:val="24"/>
          <w:szCs w:val="24"/>
        </w:rPr>
        <w:fldChar w:fldCharType="separate"/>
      </w:r>
      <w:r w:rsidR="000521B5">
        <w:rPr>
          <w:b w:val="0"/>
          <w:bCs w:val="0"/>
          <w:i/>
          <w:iCs/>
          <w:noProof/>
          <w:sz w:val="24"/>
          <w:szCs w:val="24"/>
        </w:rPr>
        <w:t>2</w:t>
      </w:r>
      <w:r w:rsidRPr="000521B5">
        <w:rPr>
          <w:b w:val="0"/>
          <w:bCs w:val="0"/>
          <w:i/>
          <w:iCs/>
          <w:sz w:val="24"/>
          <w:szCs w:val="24"/>
        </w:rPr>
        <w:fldChar w:fldCharType="end"/>
      </w:r>
      <w:r w:rsidRPr="000521B5">
        <w:rPr>
          <w:b w:val="0"/>
          <w:bCs w:val="0"/>
          <w:i/>
          <w:iCs/>
          <w:sz w:val="24"/>
          <w:szCs w:val="24"/>
        </w:rPr>
        <w:t xml:space="preserve"> - </w:t>
      </w:r>
      <w:r w:rsidRPr="003B5941">
        <w:rPr>
          <w:b w:val="0"/>
          <w:bCs w:val="0"/>
          <w:i/>
          <w:iCs/>
          <w:sz w:val="24"/>
          <w:szCs w:val="24"/>
        </w:rPr>
        <w:t>Risk list</w:t>
      </w:r>
      <w:bookmarkEnd w:id="45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2212"/>
        <w:gridCol w:w="2028"/>
        <w:gridCol w:w="1515"/>
        <w:gridCol w:w="1326"/>
        <w:gridCol w:w="1696"/>
      </w:tblGrid>
      <w:tr w:rsidR="007D2442" w:rsidRPr="00666ACD" w14:paraId="4B69F98D" w14:textId="7FBC5D00" w:rsidTr="00E7007F">
        <w:tc>
          <w:tcPr>
            <w:tcW w:w="2256" w:type="dxa"/>
            <w:shd w:val="clear" w:color="auto" w:fill="auto"/>
          </w:tcPr>
          <w:p w14:paraId="27EFF43F" w14:textId="5FBA80A2" w:rsidR="009A1BCA" w:rsidRDefault="009A1BCA">
            <w:pPr>
              <w:jc w:val="right"/>
              <w:rPr>
                <w:rFonts w:ascii="Times New Roman" w:hAnsi="Times New Roman"/>
                <w:b/>
                <w:bCs/>
                <w:i/>
                <w:iCs/>
                <w:sz w:val="26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6"/>
              </w:rPr>
              <w:t>Riziko</w:t>
            </w:r>
          </w:p>
        </w:tc>
        <w:tc>
          <w:tcPr>
            <w:tcW w:w="2099" w:type="dxa"/>
            <w:shd w:val="clear" w:color="auto" w:fill="auto"/>
          </w:tcPr>
          <w:p w14:paraId="3B79D194" w14:textId="2F80FD54" w:rsidR="009A1BCA" w:rsidRDefault="00B962C2" w:rsidP="00B50CDC">
            <w:pPr>
              <w:rPr>
                <w:rFonts w:ascii="Times New Roman" w:hAnsi="Times New Roman"/>
                <w:b/>
                <w:bCs/>
                <w:i/>
                <w:iCs/>
                <w:sz w:val="26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6"/>
              </w:rPr>
              <w:t>S</w:t>
            </w:r>
            <w:r w:rsidR="009A1BCA">
              <w:rPr>
                <w:rFonts w:ascii="Times New Roman" w:hAnsi="Times New Roman"/>
                <w:b/>
                <w:bCs/>
                <w:i/>
                <w:iCs/>
                <w:sz w:val="26"/>
              </w:rPr>
              <w:t>nížení rizika</w:t>
            </w:r>
          </w:p>
        </w:tc>
        <w:tc>
          <w:tcPr>
            <w:tcW w:w="1577" w:type="dxa"/>
            <w:shd w:val="clear" w:color="auto" w:fill="auto"/>
          </w:tcPr>
          <w:p w14:paraId="4FCE7A53" w14:textId="000877C6" w:rsidR="009A1BCA" w:rsidRDefault="00B962C2" w:rsidP="00B50CDC">
            <w:pPr>
              <w:rPr>
                <w:rFonts w:ascii="Times New Roman" w:hAnsi="Times New Roman"/>
                <w:b/>
                <w:bCs/>
                <w:i/>
                <w:iCs/>
                <w:sz w:val="26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6"/>
              </w:rPr>
              <w:t>P</w:t>
            </w:r>
            <w:r w:rsidR="009A1BCA">
              <w:rPr>
                <w:rFonts w:ascii="Times New Roman" w:hAnsi="Times New Roman"/>
                <w:b/>
                <w:bCs/>
                <w:i/>
                <w:iCs/>
                <w:sz w:val="26"/>
              </w:rPr>
              <w:t>riorita</w:t>
            </w:r>
          </w:p>
        </w:tc>
        <w:tc>
          <w:tcPr>
            <w:tcW w:w="1375" w:type="dxa"/>
            <w:shd w:val="clear" w:color="auto" w:fill="auto"/>
          </w:tcPr>
          <w:p w14:paraId="5B1552D3" w14:textId="546EA130" w:rsidR="009A1BCA" w:rsidRDefault="00B962C2" w:rsidP="00B50CDC">
            <w:pPr>
              <w:rPr>
                <w:rFonts w:ascii="Times New Roman" w:hAnsi="Times New Roman"/>
                <w:b/>
                <w:bCs/>
                <w:i/>
                <w:iCs/>
                <w:sz w:val="26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6"/>
              </w:rPr>
              <w:t>D</w:t>
            </w:r>
            <w:r w:rsidR="009A1BCA">
              <w:rPr>
                <w:rFonts w:ascii="Times New Roman" w:hAnsi="Times New Roman"/>
                <w:b/>
                <w:bCs/>
                <w:i/>
                <w:iCs/>
                <w:sz w:val="26"/>
              </w:rPr>
              <w:t>opad</w:t>
            </w:r>
          </w:p>
        </w:tc>
        <w:tc>
          <w:tcPr>
            <w:tcW w:w="1696" w:type="dxa"/>
            <w:shd w:val="clear" w:color="auto" w:fill="auto"/>
          </w:tcPr>
          <w:p w14:paraId="7848C407" w14:textId="05611370" w:rsidR="009A1BCA" w:rsidRDefault="00B962C2" w:rsidP="00B50CDC">
            <w:pPr>
              <w:rPr>
                <w:rFonts w:ascii="Times New Roman" w:hAnsi="Times New Roman"/>
                <w:b/>
                <w:bCs/>
                <w:i/>
                <w:iCs/>
                <w:sz w:val="26"/>
              </w:rPr>
            </w:pPr>
            <w:r>
              <w:rPr>
                <w:rFonts w:ascii="Times New Roman" w:hAnsi="Times New Roman"/>
                <w:b/>
                <w:bCs/>
                <w:i/>
                <w:iCs/>
                <w:sz w:val="26"/>
              </w:rPr>
              <w:t>D</w:t>
            </w:r>
            <w:r w:rsidR="009A1BCA">
              <w:rPr>
                <w:rFonts w:ascii="Times New Roman" w:hAnsi="Times New Roman"/>
                <w:b/>
                <w:bCs/>
                <w:i/>
                <w:iCs/>
                <w:sz w:val="26"/>
              </w:rPr>
              <w:t>ůsledek</w:t>
            </w:r>
          </w:p>
        </w:tc>
      </w:tr>
      <w:tr w:rsidR="007D2442" w:rsidRPr="00666ACD" w14:paraId="4FC5C802" w14:textId="1A954AA3" w:rsidTr="00E7007F">
        <w:tc>
          <w:tcPr>
            <w:tcW w:w="2256" w:type="dxa"/>
            <w:shd w:val="clear" w:color="auto" w:fill="F2F2F2"/>
          </w:tcPr>
          <w:p w14:paraId="3B976772" w14:textId="368272BF" w:rsidR="009A1BCA" w:rsidRDefault="009A1BCA">
            <w:pPr>
              <w:jc w:val="right"/>
              <w:rPr>
                <w:rFonts w:ascii="Times New Roman" w:hAnsi="Times New Roman"/>
                <w:b/>
                <w:bCs/>
                <w:sz w:val="26"/>
              </w:rPr>
            </w:pPr>
            <w:r>
              <w:rPr>
                <w:rFonts w:ascii="Times New Roman" w:hAnsi="Times New Roman"/>
                <w:b/>
                <w:bCs/>
                <w:sz w:val="26"/>
              </w:rPr>
              <w:t xml:space="preserve">Malá zkušenost s implementací zálohování, procházení souborového systému  </w:t>
            </w:r>
          </w:p>
        </w:tc>
        <w:tc>
          <w:tcPr>
            <w:tcW w:w="2099" w:type="dxa"/>
            <w:shd w:val="clear" w:color="auto" w:fill="F2F2F2"/>
          </w:tcPr>
          <w:p w14:paraId="2E376DC6" w14:textId="39D3DABE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Vytvoření prototypu,</w:t>
            </w:r>
          </w:p>
          <w:p w14:paraId="3A68565C" w14:textId="4481923C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konzultace s vedoucím práce, prostudování dokumentace</w:t>
            </w:r>
          </w:p>
        </w:tc>
        <w:tc>
          <w:tcPr>
            <w:tcW w:w="1577" w:type="dxa"/>
            <w:shd w:val="clear" w:color="auto" w:fill="F2F2F2"/>
          </w:tcPr>
          <w:p w14:paraId="552E5C83" w14:textId="50DA6B0F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375" w:type="dxa"/>
            <w:shd w:val="clear" w:color="auto" w:fill="F2F2F2"/>
          </w:tcPr>
          <w:p w14:paraId="06B4670A" w14:textId="1B8C86F1" w:rsidR="009A1BCA" w:rsidRDefault="000E2B88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 w:rsidR="009A1BCA">
              <w:rPr>
                <w:rFonts w:ascii="Times New Roman" w:hAnsi="Times New Roman"/>
              </w:rPr>
              <w:t>ysoký</w:t>
            </w:r>
          </w:p>
        </w:tc>
        <w:tc>
          <w:tcPr>
            <w:tcW w:w="1696" w:type="dxa"/>
            <w:shd w:val="clear" w:color="auto" w:fill="F2F2F2"/>
          </w:tcPr>
          <w:p w14:paraId="6C5D200F" w14:textId="72869C05" w:rsidR="009A1BCA" w:rsidRDefault="00BC335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Bude potřeba více času na implementaci</w:t>
            </w:r>
          </w:p>
        </w:tc>
      </w:tr>
      <w:tr w:rsidR="007D2442" w:rsidRPr="00666ACD" w14:paraId="73CA6593" w14:textId="4BA3DF47" w:rsidTr="00E7007F">
        <w:tc>
          <w:tcPr>
            <w:tcW w:w="2256" w:type="dxa"/>
            <w:shd w:val="clear" w:color="auto" w:fill="auto"/>
          </w:tcPr>
          <w:p w14:paraId="7196E498" w14:textId="624AE87C" w:rsidR="009A1BCA" w:rsidRDefault="009A1BCA">
            <w:pPr>
              <w:jc w:val="right"/>
              <w:rPr>
                <w:rFonts w:ascii="Times New Roman" w:hAnsi="Times New Roman"/>
                <w:b/>
                <w:bCs/>
                <w:sz w:val="26"/>
              </w:rPr>
            </w:pPr>
            <w:r>
              <w:rPr>
                <w:rFonts w:ascii="Times New Roman" w:hAnsi="Times New Roman"/>
                <w:b/>
                <w:bCs/>
                <w:sz w:val="26"/>
              </w:rPr>
              <w:t>Aplikace nebude splňovat požadavky zákazníka</w:t>
            </w:r>
          </w:p>
        </w:tc>
        <w:tc>
          <w:tcPr>
            <w:tcW w:w="2099" w:type="dxa"/>
            <w:shd w:val="clear" w:color="auto" w:fill="auto"/>
          </w:tcPr>
          <w:p w14:paraId="44CC7C53" w14:textId="666E920C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Pravidelná konzultace se zákazníkem, průběžné testování zákazníkem a potvrzení podepsáním smlouvy</w:t>
            </w:r>
          </w:p>
        </w:tc>
        <w:tc>
          <w:tcPr>
            <w:tcW w:w="1577" w:type="dxa"/>
            <w:shd w:val="clear" w:color="auto" w:fill="auto"/>
          </w:tcPr>
          <w:p w14:paraId="0795379A" w14:textId="3D2BF30C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5" w:type="dxa"/>
            <w:shd w:val="clear" w:color="auto" w:fill="auto"/>
          </w:tcPr>
          <w:p w14:paraId="57F70448" w14:textId="76C9BEFE" w:rsidR="009A1BCA" w:rsidRDefault="000E2B88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</w:t>
            </w:r>
            <w:r w:rsidR="009A1BCA">
              <w:rPr>
                <w:rFonts w:ascii="Times New Roman" w:hAnsi="Times New Roman"/>
              </w:rPr>
              <w:t>řední</w:t>
            </w:r>
          </w:p>
        </w:tc>
        <w:tc>
          <w:tcPr>
            <w:tcW w:w="1696" w:type="dxa"/>
            <w:shd w:val="clear" w:color="auto" w:fill="auto"/>
          </w:tcPr>
          <w:p w14:paraId="68B97C22" w14:textId="00DF4CDC" w:rsidR="009A1BCA" w:rsidRDefault="00BC335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Zákazník nebude spokojen a nemusí akceptovat práci</w:t>
            </w:r>
          </w:p>
        </w:tc>
      </w:tr>
      <w:tr w:rsidR="007D2442" w:rsidRPr="00666ACD" w14:paraId="72BF5B67" w14:textId="2EDC2049" w:rsidTr="00E7007F">
        <w:tc>
          <w:tcPr>
            <w:tcW w:w="2256" w:type="dxa"/>
            <w:shd w:val="clear" w:color="auto" w:fill="F2F2F2"/>
          </w:tcPr>
          <w:p w14:paraId="3BCD1103" w14:textId="72B58EF1" w:rsidR="009A1BCA" w:rsidRDefault="009A1BCA">
            <w:pPr>
              <w:jc w:val="right"/>
              <w:rPr>
                <w:rFonts w:ascii="Times New Roman" w:hAnsi="Times New Roman"/>
                <w:b/>
                <w:bCs/>
                <w:sz w:val="26"/>
              </w:rPr>
            </w:pPr>
            <w:r>
              <w:rPr>
                <w:rFonts w:ascii="Times New Roman" w:hAnsi="Times New Roman"/>
                <w:b/>
                <w:bCs/>
                <w:sz w:val="26"/>
              </w:rPr>
              <w:t>Aplikace bude mít chyby</w:t>
            </w:r>
          </w:p>
        </w:tc>
        <w:tc>
          <w:tcPr>
            <w:tcW w:w="2099" w:type="dxa"/>
            <w:shd w:val="clear" w:color="auto" w:fill="F2F2F2"/>
          </w:tcPr>
          <w:p w14:paraId="45128684" w14:textId="28B7029D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Testování </w:t>
            </w:r>
            <w:proofErr w:type="spellStart"/>
            <w:r>
              <w:rPr>
                <w:rFonts w:ascii="Times New Roman" w:hAnsi="Times New Roman"/>
              </w:rPr>
              <w:t>smoke</w:t>
            </w:r>
            <w:proofErr w:type="spellEnd"/>
            <w:r>
              <w:rPr>
                <w:rFonts w:ascii="Times New Roman" w:hAnsi="Times New Roman"/>
              </w:rPr>
              <w:t xml:space="preserve"> testy</w:t>
            </w:r>
          </w:p>
        </w:tc>
        <w:tc>
          <w:tcPr>
            <w:tcW w:w="1577" w:type="dxa"/>
            <w:shd w:val="clear" w:color="auto" w:fill="F2F2F2"/>
          </w:tcPr>
          <w:p w14:paraId="6E2CF21C" w14:textId="4C10423E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375" w:type="dxa"/>
            <w:shd w:val="clear" w:color="auto" w:fill="F2F2F2"/>
          </w:tcPr>
          <w:p w14:paraId="6200AADD" w14:textId="077BE64C" w:rsidR="009A1BCA" w:rsidRDefault="000E2B88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</w:t>
            </w:r>
            <w:r w:rsidR="009A1BCA">
              <w:rPr>
                <w:rFonts w:ascii="Times New Roman" w:hAnsi="Times New Roman"/>
              </w:rPr>
              <w:t>třední</w:t>
            </w:r>
          </w:p>
        </w:tc>
        <w:tc>
          <w:tcPr>
            <w:tcW w:w="1696" w:type="dxa"/>
            <w:shd w:val="clear" w:color="auto" w:fill="F2F2F2"/>
          </w:tcPr>
          <w:p w14:paraId="4DCF54A1" w14:textId="1AD67531" w:rsidR="009A1BCA" w:rsidRDefault="00FC1FA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Aplikace bude nestabilní, </w:t>
            </w:r>
            <w:r>
              <w:rPr>
                <w:rFonts w:ascii="Times New Roman" w:hAnsi="Times New Roman"/>
              </w:rPr>
              <w:lastRenderedPageBreak/>
              <w:t>zálohování nebude korektní</w:t>
            </w:r>
          </w:p>
        </w:tc>
      </w:tr>
      <w:tr w:rsidR="007D2442" w:rsidRPr="00666ACD" w14:paraId="14D55C79" w14:textId="25EE829A" w:rsidTr="00E7007F">
        <w:tc>
          <w:tcPr>
            <w:tcW w:w="2256" w:type="dxa"/>
            <w:shd w:val="clear" w:color="auto" w:fill="auto"/>
          </w:tcPr>
          <w:p w14:paraId="23A9F07F" w14:textId="5473A6D5" w:rsidR="009A1BCA" w:rsidRDefault="009A1BCA">
            <w:pPr>
              <w:jc w:val="right"/>
              <w:rPr>
                <w:rFonts w:ascii="Times New Roman" w:hAnsi="Times New Roman"/>
                <w:b/>
                <w:bCs/>
                <w:sz w:val="26"/>
              </w:rPr>
            </w:pPr>
            <w:r>
              <w:rPr>
                <w:rFonts w:ascii="Times New Roman" w:hAnsi="Times New Roman"/>
                <w:b/>
                <w:bCs/>
                <w:sz w:val="26"/>
              </w:rPr>
              <w:t>Práce se nestihne včas</w:t>
            </w:r>
          </w:p>
        </w:tc>
        <w:tc>
          <w:tcPr>
            <w:tcW w:w="2099" w:type="dxa"/>
            <w:shd w:val="clear" w:color="auto" w:fill="auto"/>
          </w:tcPr>
          <w:p w14:paraId="497BF115" w14:textId="3FBA2096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Plán práce, kontrola stavu vůči plánu, konzultace se zákazníkem v případě, že by se nestíhalo</w:t>
            </w:r>
          </w:p>
        </w:tc>
        <w:tc>
          <w:tcPr>
            <w:tcW w:w="1577" w:type="dxa"/>
            <w:shd w:val="clear" w:color="auto" w:fill="auto"/>
          </w:tcPr>
          <w:p w14:paraId="32DC8E44" w14:textId="305A7BB8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5" w:type="dxa"/>
            <w:shd w:val="clear" w:color="auto" w:fill="auto"/>
          </w:tcPr>
          <w:p w14:paraId="524AA629" w14:textId="793BEF91" w:rsidR="009A1BCA" w:rsidRDefault="000E2B88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 w:rsidR="009A1BCA">
              <w:rPr>
                <w:rFonts w:ascii="Times New Roman" w:hAnsi="Times New Roman"/>
              </w:rPr>
              <w:t>ysoký</w:t>
            </w:r>
          </w:p>
        </w:tc>
        <w:tc>
          <w:tcPr>
            <w:tcW w:w="1696" w:type="dxa"/>
            <w:shd w:val="clear" w:color="auto" w:fill="auto"/>
          </w:tcPr>
          <w:p w14:paraId="4A1506D1" w14:textId="0393F60C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 nebude splňovat všechny požadavky</w:t>
            </w:r>
            <w:r w:rsidR="000E2B88">
              <w:rPr>
                <w:rFonts w:ascii="Times New Roman" w:hAnsi="Times New Roman"/>
              </w:rPr>
              <w:t>, chybovost aplikace</w:t>
            </w:r>
          </w:p>
        </w:tc>
      </w:tr>
      <w:tr w:rsidR="007D2442" w:rsidRPr="00666ACD" w14:paraId="6DF65961" w14:textId="23B35499" w:rsidTr="00E7007F">
        <w:tc>
          <w:tcPr>
            <w:tcW w:w="2256" w:type="dxa"/>
            <w:shd w:val="clear" w:color="auto" w:fill="F2F2F2"/>
          </w:tcPr>
          <w:p w14:paraId="24795E19" w14:textId="30147D1B" w:rsidR="009A1BCA" w:rsidRDefault="009A1BCA">
            <w:pPr>
              <w:jc w:val="right"/>
              <w:rPr>
                <w:rFonts w:ascii="Times New Roman" w:hAnsi="Times New Roman"/>
                <w:b/>
                <w:bCs/>
                <w:sz w:val="26"/>
              </w:rPr>
            </w:pPr>
            <w:r>
              <w:rPr>
                <w:rFonts w:ascii="Times New Roman" w:hAnsi="Times New Roman"/>
                <w:b/>
                <w:bCs/>
                <w:sz w:val="26"/>
              </w:rPr>
              <w:t>Neznalost složitějších funkcionalit</w:t>
            </w:r>
          </w:p>
        </w:tc>
        <w:tc>
          <w:tcPr>
            <w:tcW w:w="2099" w:type="dxa"/>
            <w:shd w:val="clear" w:color="auto" w:fill="F2F2F2"/>
          </w:tcPr>
          <w:p w14:paraId="5F1BA871" w14:textId="1358797B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Konzultace s vedoucím práce, Microsoft dokumentace</w:t>
            </w:r>
          </w:p>
        </w:tc>
        <w:tc>
          <w:tcPr>
            <w:tcW w:w="1577" w:type="dxa"/>
            <w:shd w:val="clear" w:color="auto" w:fill="F2F2F2"/>
          </w:tcPr>
          <w:p w14:paraId="4319DC34" w14:textId="3F61F93A" w:rsidR="009A1BCA" w:rsidRDefault="009A1BCA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375" w:type="dxa"/>
            <w:shd w:val="clear" w:color="auto" w:fill="F2F2F2"/>
          </w:tcPr>
          <w:p w14:paraId="522198F9" w14:textId="5D6B73C2" w:rsidR="009A1BCA" w:rsidRDefault="000E2B88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V</w:t>
            </w:r>
            <w:r w:rsidR="009A1BCA">
              <w:rPr>
                <w:rFonts w:ascii="Times New Roman" w:hAnsi="Times New Roman"/>
              </w:rPr>
              <w:t>ysoký</w:t>
            </w:r>
          </w:p>
        </w:tc>
        <w:tc>
          <w:tcPr>
            <w:tcW w:w="1696" w:type="dxa"/>
            <w:shd w:val="clear" w:color="auto" w:fill="F2F2F2"/>
          </w:tcPr>
          <w:p w14:paraId="31C12ECD" w14:textId="54F01C12" w:rsidR="009A1BCA" w:rsidRDefault="009A1BCA">
            <w:pPr>
              <w:keepNext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Aplikace </w:t>
            </w:r>
            <w:r w:rsidR="00FC1FAE">
              <w:rPr>
                <w:rFonts w:ascii="Times New Roman" w:hAnsi="Times New Roman"/>
              </w:rPr>
              <w:t>nebude</w:t>
            </w:r>
            <w:r>
              <w:rPr>
                <w:rFonts w:ascii="Times New Roman" w:hAnsi="Times New Roman"/>
              </w:rPr>
              <w:t xml:space="preserve"> kvalitní</w:t>
            </w:r>
            <w:r w:rsidR="00FC1FAE">
              <w:rPr>
                <w:rFonts w:ascii="Times New Roman" w:hAnsi="Times New Roman"/>
              </w:rPr>
              <w:t xml:space="preserve"> </w:t>
            </w:r>
            <w:r w:rsidR="00AA36FA">
              <w:rPr>
                <w:rFonts w:ascii="Times New Roman" w:hAnsi="Times New Roman"/>
              </w:rPr>
              <w:t xml:space="preserve">nebo nebude </w:t>
            </w:r>
            <w:r w:rsidR="000E2B88">
              <w:rPr>
                <w:rFonts w:ascii="Times New Roman" w:hAnsi="Times New Roman"/>
              </w:rPr>
              <w:t>optimalizovaná</w:t>
            </w:r>
          </w:p>
        </w:tc>
      </w:tr>
    </w:tbl>
    <w:p w14:paraId="3459B8A3" w14:textId="4BBA4648" w:rsidR="007E1686" w:rsidRDefault="007E1686" w:rsidP="007E1686">
      <w:pPr>
        <w:pStyle w:val="NadpisB"/>
        <w:rPr>
          <w:rFonts w:cs="Times New Roman"/>
        </w:rPr>
      </w:pPr>
      <w:bookmarkStart w:id="46" w:name="_Toc132322048"/>
      <w:r w:rsidRPr="00666ACD">
        <w:rPr>
          <w:rFonts w:cs="Times New Roman"/>
        </w:rPr>
        <w:t>Hrubý plán práce</w:t>
      </w:r>
      <w:bookmarkEnd w:id="46"/>
    </w:p>
    <w:p w14:paraId="44271FEF" w14:textId="79795D03" w:rsidR="00195857" w:rsidRPr="00195857" w:rsidRDefault="00195857" w:rsidP="00195857">
      <w:pPr>
        <w:pStyle w:val="normlntext"/>
      </w:pPr>
      <w:r>
        <w:t>Následující tabulka popisuje hrubý plán práce, aby mohl autor práce sledovat svůj postup během psaní a vytváření aplikace.</w:t>
      </w:r>
    </w:p>
    <w:p w14:paraId="12EDC693" w14:textId="1CF42C68" w:rsidR="000521B5" w:rsidRPr="003B5941" w:rsidRDefault="000521B5" w:rsidP="000521B5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47" w:name="_Toc132323155"/>
      <w:r w:rsidRPr="000521B5">
        <w:rPr>
          <w:b w:val="0"/>
          <w:bCs w:val="0"/>
          <w:i/>
          <w:iCs/>
          <w:sz w:val="24"/>
          <w:szCs w:val="24"/>
        </w:rPr>
        <w:t xml:space="preserve">Tabulka </w:t>
      </w:r>
      <w:r w:rsidRPr="000521B5">
        <w:rPr>
          <w:b w:val="0"/>
          <w:bCs w:val="0"/>
          <w:i/>
          <w:iCs/>
          <w:sz w:val="24"/>
          <w:szCs w:val="24"/>
        </w:rPr>
        <w:fldChar w:fldCharType="begin"/>
      </w:r>
      <w:r w:rsidRPr="000521B5">
        <w:rPr>
          <w:b w:val="0"/>
          <w:bCs w:val="0"/>
          <w:i/>
          <w:iCs/>
          <w:sz w:val="24"/>
          <w:szCs w:val="24"/>
        </w:rPr>
        <w:instrText xml:space="preserve"> SEQ Tabulka \* ARABIC </w:instrText>
      </w:r>
      <w:r w:rsidRPr="000521B5">
        <w:rPr>
          <w:b w:val="0"/>
          <w:bCs w:val="0"/>
          <w:i/>
          <w:iCs/>
          <w:sz w:val="24"/>
          <w:szCs w:val="24"/>
        </w:rPr>
        <w:fldChar w:fldCharType="separate"/>
      </w:r>
      <w:r>
        <w:rPr>
          <w:b w:val="0"/>
          <w:bCs w:val="0"/>
          <w:i/>
          <w:iCs/>
          <w:noProof/>
          <w:sz w:val="24"/>
          <w:szCs w:val="24"/>
        </w:rPr>
        <w:t>3</w:t>
      </w:r>
      <w:r w:rsidRPr="000521B5">
        <w:rPr>
          <w:b w:val="0"/>
          <w:bCs w:val="0"/>
          <w:i/>
          <w:iCs/>
          <w:sz w:val="24"/>
          <w:szCs w:val="24"/>
        </w:rPr>
        <w:fldChar w:fldCharType="end"/>
      </w:r>
      <w:r w:rsidRPr="000521B5">
        <w:rPr>
          <w:b w:val="0"/>
          <w:bCs w:val="0"/>
          <w:i/>
          <w:iCs/>
          <w:sz w:val="24"/>
          <w:szCs w:val="24"/>
        </w:rPr>
        <w:t xml:space="preserve"> </w:t>
      </w:r>
      <w:r w:rsidRPr="003B5941">
        <w:rPr>
          <w:b w:val="0"/>
          <w:bCs w:val="0"/>
          <w:i/>
          <w:iCs/>
          <w:sz w:val="24"/>
          <w:szCs w:val="24"/>
        </w:rPr>
        <w:t>- Hrubý plán práce</w:t>
      </w:r>
      <w:bookmarkEnd w:id="47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385"/>
        <w:gridCol w:w="4392"/>
      </w:tblGrid>
      <w:tr w:rsidR="00914530" w:rsidRPr="00666ACD" w14:paraId="0D72CE8C" w14:textId="77777777">
        <w:tc>
          <w:tcPr>
            <w:tcW w:w="4463" w:type="dxa"/>
            <w:shd w:val="clear" w:color="auto" w:fill="auto"/>
          </w:tcPr>
          <w:p w14:paraId="4DC28AB5" w14:textId="2D6F11EA" w:rsidR="00656CDA" w:rsidRDefault="006521FD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Týden</w:t>
            </w:r>
          </w:p>
        </w:tc>
        <w:tc>
          <w:tcPr>
            <w:tcW w:w="4464" w:type="dxa"/>
            <w:shd w:val="clear" w:color="auto" w:fill="auto"/>
          </w:tcPr>
          <w:p w14:paraId="3B502A48" w14:textId="769EE808" w:rsidR="00656CDA" w:rsidRDefault="006521FD">
            <w:pPr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Práce</w:t>
            </w:r>
          </w:p>
        </w:tc>
      </w:tr>
      <w:tr w:rsidR="00656CDA" w:rsidRPr="00666ACD" w14:paraId="59F9E21D" w14:textId="77777777">
        <w:tc>
          <w:tcPr>
            <w:tcW w:w="4463" w:type="dxa"/>
            <w:shd w:val="clear" w:color="auto" w:fill="F2F2F2"/>
          </w:tcPr>
          <w:p w14:paraId="086A81CB" w14:textId="276D65F8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22. listopad</w:t>
            </w:r>
            <w:r w:rsidR="00AB1AFD">
              <w:rPr>
                <w:rFonts w:ascii="Times New Roman" w:hAnsi="Times New Roman"/>
                <w:b/>
                <w:bCs/>
              </w:rPr>
              <w:t xml:space="preserve">u </w:t>
            </w:r>
            <w:r>
              <w:rPr>
                <w:rFonts w:ascii="Times New Roman" w:hAnsi="Times New Roman"/>
                <w:b/>
                <w:bCs/>
              </w:rPr>
              <w:t>– 28. listopad</w:t>
            </w:r>
            <w:r w:rsidR="00AB1AFD">
              <w:rPr>
                <w:rFonts w:ascii="Times New Roman" w:hAnsi="Times New Roman"/>
                <w:b/>
                <w:bCs/>
              </w:rPr>
              <w:t>u</w:t>
            </w:r>
          </w:p>
        </w:tc>
        <w:tc>
          <w:tcPr>
            <w:tcW w:w="4464" w:type="dxa"/>
            <w:shd w:val="clear" w:color="auto" w:fill="F2F2F2"/>
          </w:tcPr>
          <w:p w14:paraId="7901ED4F" w14:textId="2D40B400" w:rsidR="00656CDA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filtrování</w:t>
            </w:r>
          </w:p>
        </w:tc>
      </w:tr>
      <w:tr w:rsidR="00656CDA" w:rsidRPr="00666ACD" w14:paraId="7A4D27B1" w14:textId="77777777">
        <w:tc>
          <w:tcPr>
            <w:tcW w:w="4463" w:type="dxa"/>
            <w:shd w:val="clear" w:color="auto" w:fill="auto"/>
          </w:tcPr>
          <w:p w14:paraId="62645A75" w14:textId="4D03D774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29. listopad</w:t>
            </w:r>
            <w:r w:rsidR="00AB1AFD">
              <w:rPr>
                <w:rFonts w:ascii="Times New Roman" w:hAnsi="Times New Roman"/>
                <w:b/>
                <w:bCs/>
              </w:rPr>
              <w:t>u</w:t>
            </w:r>
            <w:r>
              <w:rPr>
                <w:rFonts w:ascii="Times New Roman" w:hAnsi="Times New Roman"/>
                <w:b/>
                <w:bCs/>
              </w:rPr>
              <w:t>– 5. prosince</w:t>
            </w:r>
          </w:p>
        </w:tc>
        <w:tc>
          <w:tcPr>
            <w:tcW w:w="4464" w:type="dxa"/>
            <w:shd w:val="clear" w:color="auto" w:fill="auto"/>
          </w:tcPr>
          <w:p w14:paraId="3EEF383C" w14:textId="1D063137" w:rsidR="00656CDA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Projekty</w:t>
            </w:r>
            <w:r w:rsidR="001D0380">
              <w:rPr>
                <w:rFonts w:ascii="Times New Roman" w:hAnsi="Times New Roman"/>
              </w:rPr>
              <w:t>; Metodika řešení práce</w:t>
            </w:r>
          </w:p>
        </w:tc>
      </w:tr>
      <w:tr w:rsidR="00656CDA" w:rsidRPr="00666ACD" w14:paraId="10A64C5E" w14:textId="77777777">
        <w:tc>
          <w:tcPr>
            <w:tcW w:w="4463" w:type="dxa"/>
            <w:shd w:val="clear" w:color="auto" w:fill="F2F2F2"/>
          </w:tcPr>
          <w:p w14:paraId="7CF89F98" w14:textId="275C6980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6. prosince – 12. prosince</w:t>
            </w:r>
          </w:p>
        </w:tc>
        <w:tc>
          <w:tcPr>
            <w:tcW w:w="4464" w:type="dxa"/>
            <w:shd w:val="clear" w:color="auto" w:fill="F2F2F2"/>
          </w:tcPr>
          <w:p w14:paraId="690F7271" w14:textId="263012F0" w:rsidR="00656CDA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základ zálohování</w:t>
            </w:r>
          </w:p>
        </w:tc>
      </w:tr>
      <w:tr w:rsidR="00656CDA" w:rsidRPr="00666ACD" w14:paraId="0474DEFF" w14:textId="77777777">
        <w:tc>
          <w:tcPr>
            <w:tcW w:w="4463" w:type="dxa"/>
            <w:shd w:val="clear" w:color="auto" w:fill="auto"/>
          </w:tcPr>
          <w:p w14:paraId="56CC7A87" w14:textId="56F43ACD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13. prosince – 19. prosince</w:t>
            </w:r>
          </w:p>
        </w:tc>
        <w:tc>
          <w:tcPr>
            <w:tcW w:w="4464" w:type="dxa"/>
            <w:shd w:val="clear" w:color="auto" w:fill="auto"/>
          </w:tcPr>
          <w:p w14:paraId="7D8578B6" w14:textId="48ADD159" w:rsidR="00656CDA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dokončení zálohování</w:t>
            </w:r>
          </w:p>
        </w:tc>
      </w:tr>
      <w:tr w:rsidR="00656CDA" w:rsidRPr="00666ACD" w14:paraId="6D6A7506" w14:textId="77777777">
        <w:tc>
          <w:tcPr>
            <w:tcW w:w="4463" w:type="dxa"/>
            <w:shd w:val="clear" w:color="auto" w:fill="F2F2F2"/>
          </w:tcPr>
          <w:p w14:paraId="129BA04D" w14:textId="02E37982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20. prosince – 26. prosince</w:t>
            </w:r>
          </w:p>
        </w:tc>
        <w:tc>
          <w:tcPr>
            <w:tcW w:w="4464" w:type="dxa"/>
            <w:shd w:val="clear" w:color="auto" w:fill="F2F2F2"/>
          </w:tcPr>
          <w:p w14:paraId="77615E45" w14:textId="1DAD8E47" w:rsidR="00656CDA" w:rsidRDefault="00656CDA" w:rsidP="00B50CDC">
            <w:pPr>
              <w:rPr>
                <w:rFonts w:ascii="Times New Roman" w:hAnsi="Times New Roman"/>
              </w:rPr>
            </w:pPr>
          </w:p>
        </w:tc>
      </w:tr>
      <w:tr w:rsidR="00656CDA" w:rsidRPr="00666ACD" w14:paraId="2A7D6968" w14:textId="77777777">
        <w:tc>
          <w:tcPr>
            <w:tcW w:w="4463" w:type="dxa"/>
            <w:shd w:val="clear" w:color="auto" w:fill="auto"/>
          </w:tcPr>
          <w:p w14:paraId="2818600A" w14:textId="5667666D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27. prosince – 2. ledna</w:t>
            </w:r>
          </w:p>
        </w:tc>
        <w:tc>
          <w:tcPr>
            <w:tcW w:w="4464" w:type="dxa"/>
            <w:shd w:val="clear" w:color="auto" w:fill="auto"/>
          </w:tcPr>
          <w:p w14:paraId="4A293906" w14:textId="77777777" w:rsidR="00656CDA" w:rsidRDefault="00656CDA" w:rsidP="00B50CDC">
            <w:pPr>
              <w:rPr>
                <w:rFonts w:ascii="Times New Roman" w:hAnsi="Times New Roman"/>
              </w:rPr>
            </w:pPr>
          </w:p>
        </w:tc>
      </w:tr>
      <w:tr w:rsidR="00656CDA" w:rsidRPr="00666ACD" w14:paraId="5DF6DD44" w14:textId="77777777">
        <w:tc>
          <w:tcPr>
            <w:tcW w:w="4463" w:type="dxa"/>
            <w:shd w:val="clear" w:color="auto" w:fill="F2F2F2"/>
          </w:tcPr>
          <w:p w14:paraId="28418689" w14:textId="7240F4A0" w:rsidR="00656CDA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3. ledna – 9. ledna</w:t>
            </w:r>
          </w:p>
        </w:tc>
        <w:tc>
          <w:tcPr>
            <w:tcW w:w="4464" w:type="dxa"/>
            <w:shd w:val="clear" w:color="auto" w:fill="F2F2F2"/>
          </w:tcPr>
          <w:p w14:paraId="74D301BE" w14:textId="57B07912" w:rsidR="00656CDA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více starších záloh</w:t>
            </w:r>
          </w:p>
        </w:tc>
      </w:tr>
      <w:tr w:rsidR="006521FD" w:rsidRPr="00666ACD" w14:paraId="4F672B6F" w14:textId="77777777">
        <w:tc>
          <w:tcPr>
            <w:tcW w:w="4463" w:type="dxa"/>
            <w:shd w:val="clear" w:color="auto" w:fill="auto"/>
          </w:tcPr>
          <w:p w14:paraId="2D296DFA" w14:textId="753C0AAC" w:rsidR="006521FD" w:rsidRDefault="006521FD" w:rsidP="006521FD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10. ledna – 16. ledna</w:t>
            </w:r>
          </w:p>
        </w:tc>
        <w:tc>
          <w:tcPr>
            <w:tcW w:w="4464" w:type="dxa"/>
            <w:shd w:val="clear" w:color="auto" w:fill="auto"/>
          </w:tcPr>
          <w:p w14:paraId="296CD654" w14:textId="5FDC6458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Obno</w:t>
            </w:r>
            <w:r w:rsidR="00793085">
              <w:rPr>
                <w:rFonts w:ascii="Times New Roman" w:hAnsi="Times New Roman"/>
              </w:rPr>
              <w:t>vo</w:t>
            </w:r>
            <w:r>
              <w:rPr>
                <w:rFonts w:ascii="Times New Roman" w:hAnsi="Times New Roman"/>
              </w:rPr>
              <w:t>vání</w:t>
            </w:r>
          </w:p>
        </w:tc>
      </w:tr>
      <w:tr w:rsidR="006521FD" w:rsidRPr="00666ACD" w14:paraId="3B3561D9" w14:textId="77777777">
        <w:tc>
          <w:tcPr>
            <w:tcW w:w="4463" w:type="dxa"/>
            <w:shd w:val="clear" w:color="auto" w:fill="F2F2F2"/>
          </w:tcPr>
          <w:p w14:paraId="77C90377" w14:textId="11FCE115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17. ledna – 23. ledna</w:t>
            </w:r>
          </w:p>
        </w:tc>
        <w:tc>
          <w:tcPr>
            <w:tcW w:w="4464" w:type="dxa"/>
            <w:shd w:val="clear" w:color="auto" w:fill="F2F2F2"/>
          </w:tcPr>
          <w:p w14:paraId="7596F4AC" w14:textId="7CFD78BF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Simulace zálohování</w:t>
            </w:r>
          </w:p>
        </w:tc>
      </w:tr>
      <w:tr w:rsidR="006521FD" w:rsidRPr="00666ACD" w14:paraId="7AF1DD75" w14:textId="77777777">
        <w:tc>
          <w:tcPr>
            <w:tcW w:w="4463" w:type="dxa"/>
            <w:shd w:val="clear" w:color="auto" w:fill="auto"/>
          </w:tcPr>
          <w:p w14:paraId="22B701CA" w14:textId="257FBA0A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24. ledna – 30. ledna</w:t>
            </w:r>
          </w:p>
        </w:tc>
        <w:tc>
          <w:tcPr>
            <w:tcW w:w="4464" w:type="dxa"/>
            <w:shd w:val="clear" w:color="auto" w:fill="auto"/>
          </w:tcPr>
          <w:p w14:paraId="61CC7002" w14:textId="4B186B30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rezervní čas pro funkcionalitu</w:t>
            </w:r>
          </w:p>
        </w:tc>
      </w:tr>
      <w:tr w:rsidR="006521FD" w:rsidRPr="00666ACD" w14:paraId="7BBE80C8" w14:textId="77777777">
        <w:tc>
          <w:tcPr>
            <w:tcW w:w="4463" w:type="dxa"/>
            <w:shd w:val="clear" w:color="auto" w:fill="F2F2F2"/>
          </w:tcPr>
          <w:p w14:paraId="017D46D5" w14:textId="58E03D75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31. ledna – 6. února</w:t>
            </w:r>
          </w:p>
        </w:tc>
        <w:tc>
          <w:tcPr>
            <w:tcW w:w="4464" w:type="dxa"/>
            <w:shd w:val="clear" w:color="auto" w:fill="F2F2F2"/>
          </w:tcPr>
          <w:p w14:paraId="3E130BF5" w14:textId="02D4F8F7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rezervní čas pro funkcionalitu</w:t>
            </w:r>
          </w:p>
        </w:tc>
      </w:tr>
      <w:tr w:rsidR="006521FD" w:rsidRPr="00666ACD" w14:paraId="1FA88FA5" w14:textId="77777777">
        <w:tc>
          <w:tcPr>
            <w:tcW w:w="4463" w:type="dxa"/>
            <w:shd w:val="clear" w:color="auto" w:fill="auto"/>
          </w:tcPr>
          <w:p w14:paraId="217EDB14" w14:textId="484B601A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7. února – 13. února</w:t>
            </w:r>
          </w:p>
        </w:tc>
        <w:tc>
          <w:tcPr>
            <w:tcW w:w="4464" w:type="dxa"/>
            <w:shd w:val="clear" w:color="auto" w:fill="auto"/>
          </w:tcPr>
          <w:p w14:paraId="1AA74FAE" w14:textId="282C2D9D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Aplikace: Design UI</w:t>
            </w:r>
          </w:p>
        </w:tc>
      </w:tr>
      <w:tr w:rsidR="006521FD" w:rsidRPr="00666ACD" w14:paraId="285C7088" w14:textId="77777777">
        <w:tc>
          <w:tcPr>
            <w:tcW w:w="4463" w:type="dxa"/>
            <w:shd w:val="clear" w:color="auto" w:fill="F2F2F2"/>
          </w:tcPr>
          <w:p w14:paraId="65F0E772" w14:textId="0F3EEAD0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14. února – 20. února</w:t>
            </w:r>
          </w:p>
        </w:tc>
        <w:tc>
          <w:tcPr>
            <w:tcW w:w="4464" w:type="dxa"/>
            <w:shd w:val="clear" w:color="auto" w:fill="F2F2F2"/>
          </w:tcPr>
          <w:p w14:paraId="65EBF680" w14:textId="301F4DAB" w:rsidR="006521FD" w:rsidRDefault="00AA19EE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Aplikace: Dokončení designu UI</w:t>
            </w:r>
          </w:p>
        </w:tc>
      </w:tr>
      <w:tr w:rsidR="006521FD" w:rsidRPr="00666ACD" w14:paraId="20CA8CB7" w14:textId="77777777">
        <w:tc>
          <w:tcPr>
            <w:tcW w:w="4463" w:type="dxa"/>
            <w:shd w:val="clear" w:color="auto" w:fill="auto"/>
          </w:tcPr>
          <w:p w14:paraId="7E2ECEF2" w14:textId="01B45B34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21. února – 27. února</w:t>
            </w:r>
          </w:p>
        </w:tc>
        <w:tc>
          <w:tcPr>
            <w:tcW w:w="4464" w:type="dxa"/>
            <w:shd w:val="clear" w:color="auto" w:fill="auto"/>
          </w:tcPr>
          <w:p w14:paraId="64C626C7" w14:textId="04966A3F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Práce: Vlastní řešení práce, popis vytvořené práce</w:t>
            </w:r>
          </w:p>
        </w:tc>
      </w:tr>
      <w:tr w:rsidR="006521FD" w:rsidRPr="00666ACD" w14:paraId="32ACCF48" w14:textId="77777777">
        <w:tc>
          <w:tcPr>
            <w:tcW w:w="4463" w:type="dxa"/>
            <w:shd w:val="clear" w:color="auto" w:fill="F2F2F2"/>
          </w:tcPr>
          <w:p w14:paraId="1D7FE08D" w14:textId="116F6829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28. února – 6. března</w:t>
            </w:r>
          </w:p>
        </w:tc>
        <w:tc>
          <w:tcPr>
            <w:tcW w:w="4464" w:type="dxa"/>
            <w:shd w:val="clear" w:color="auto" w:fill="F2F2F2"/>
          </w:tcPr>
          <w:p w14:paraId="4DD655F7" w14:textId="1DC5CAC5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Aplikace a práce: Testování</w:t>
            </w:r>
          </w:p>
        </w:tc>
      </w:tr>
      <w:tr w:rsidR="006521FD" w:rsidRPr="00666ACD" w14:paraId="4D8BE24E" w14:textId="77777777">
        <w:tc>
          <w:tcPr>
            <w:tcW w:w="4463" w:type="dxa"/>
            <w:shd w:val="clear" w:color="auto" w:fill="auto"/>
          </w:tcPr>
          <w:p w14:paraId="123EE1AC" w14:textId="316188F4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7. března – 13. března</w:t>
            </w:r>
          </w:p>
        </w:tc>
        <w:tc>
          <w:tcPr>
            <w:tcW w:w="4464" w:type="dxa"/>
            <w:shd w:val="clear" w:color="auto" w:fill="auto"/>
          </w:tcPr>
          <w:p w14:paraId="11643D2F" w14:textId="0AD9542C" w:rsidR="006521FD" w:rsidRDefault="00AA19EE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Práce: Shrnutí a závěr</w:t>
            </w:r>
          </w:p>
        </w:tc>
      </w:tr>
      <w:tr w:rsidR="006521FD" w:rsidRPr="00666ACD" w14:paraId="48CC9317" w14:textId="77777777">
        <w:tc>
          <w:tcPr>
            <w:tcW w:w="4463" w:type="dxa"/>
            <w:shd w:val="clear" w:color="auto" w:fill="F2F2F2"/>
          </w:tcPr>
          <w:p w14:paraId="3527FB29" w14:textId="118CBC85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14. března – 20. března</w:t>
            </w:r>
          </w:p>
        </w:tc>
        <w:tc>
          <w:tcPr>
            <w:tcW w:w="4464" w:type="dxa"/>
            <w:shd w:val="clear" w:color="auto" w:fill="F2F2F2"/>
          </w:tcPr>
          <w:p w14:paraId="59DB2FFB" w14:textId="63845DF2" w:rsidR="006521FD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Stylistika a gramatická úprava</w:t>
            </w:r>
          </w:p>
        </w:tc>
      </w:tr>
      <w:tr w:rsidR="006521FD" w:rsidRPr="00666ACD" w14:paraId="23236C32" w14:textId="77777777">
        <w:tc>
          <w:tcPr>
            <w:tcW w:w="4463" w:type="dxa"/>
            <w:shd w:val="clear" w:color="auto" w:fill="auto"/>
          </w:tcPr>
          <w:p w14:paraId="3F5046A0" w14:textId="534CEE32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21. března – 27. března</w:t>
            </w:r>
          </w:p>
        </w:tc>
        <w:tc>
          <w:tcPr>
            <w:tcW w:w="4464" w:type="dxa"/>
            <w:shd w:val="clear" w:color="auto" w:fill="auto"/>
          </w:tcPr>
          <w:p w14:paraId="05B24591" w14:textId="71520DBB" w:rsidR="006521FD" w:rsidRDefault="00E95F33" w:rsidP="00B50CD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Finální úpravy</w:t>
            </w:r>
          </w:p>
        </w:tc>
      </w:tr>
      <w:tr w:rsidR="006521FD" w:rsidRPr="00666ACD" w14:paraId="3D0B30C8" w14:textId="77777777">
        <w:tc>
          <w:tcPr>
            <w:tcW w:w="4463" w:type="dxa"/>
            <w:shd w:val="clear" w:color="auto" w:fill="F2F2F2"/>
          </w:tcPr>
          <w:p w14:paraId="1FEEEC10" w14:textId="2AE4416A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28. března – 3. dubna</w:t>
            </w:r>
          </w:p>
        </w:tc>
        <w:tc>
          <w:tcPr>
            <w:tcW w:w="4464" w:type="dxa"/>
            <w:shd w:val="clear" w:color="auto" w:fill="F2F2F2"/>
          </w:tcPr>
          <w:p w14:paraId="2BE2F62F" w14:textId="2B0A67F9" w:rsidR="006521FD" w:rsidRPr="00BB131B" w:rsidRDefault="00E95F33" w:rsidP="00B50CDC">
            <w:pPr>
              <w:rPr>
                <w:rFonts w:ascii="Times New Roman" w:hAnsi="Times New Roman"/>
                <w:b/>
                <w:bCs/>
              </w:rPr>
            </w:pPr>
            <w:r w:rsidRPr="00BB131B">
              <w:rPr>
                <w:rFonts w:ascii="Times New Roman" w:hAnsi="Times New Roman"/>
                <w:b/>
                <w:bCs/>
              </w:rPr>
              <w:t>Odevzdání bakalářské práce vedoucímu</w:t>
            </w:r>
          </w:p>
        </w:tc>
      </w:tr>
      <w:tr w:rsidR="006521FD" w:rsidRPr="00666ACD" w14:paraId="0893EA2C" w14:textId="77777777">
        <w:tc>
          <w:tcPr>
            <w:tcW w:w="4463" w:type="dxa"/>
            <w:shd w:val="clear" w:color="auto" w:fill="auto"/>
          </w:tcPr>
          <w:p w14:paraId="5466892D" w14:textId="65A79014" w:rsidR="006521FD" w:rsidRDefault="006521FD" w:rsidP="00B50CDC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4. dubna – 10. dubna</w:t>
            </w:r>
          </w:p>
        </w:tc>
        <w:tc>
          <w:tcPr>
            <w:tcW w:w="4464" w:type="dxa"/>
            <w:shd w:val="clear" w:color="auto" w:fill="auto"/>
          </w:tcPr>
          <w:p w14:paraId="7CA95E4F" w14:textId="75AF3164" w:rsidR="006521FD" w:rsidRDefault="00E95F33">
            <w:pPr>
              <w:keepNext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Rezervní čas</w:t>
            </w:r>
          </w:p>
        </w:tc>
      </w:tr>
      <w:bookmarkEnd w:id="22"/>
      <w:bookmarkEnd w:id="23"/>
      <w:bookmarkEnd w:id="24"/>
    </w:tbl>
    <w:p w14:paraId="11BEF6CC" w14:textId="3B8CA8A1" w:rsidR="00CD5553" w:rsidRDefault="00FB75BF" w:rsidP="00403CC4">
      <w:pPr>
        <w:pStyle w:val="NadpisA"/>
      </w:pPr>
      <w:r>
        <w:br w:type="page"/>
      </w:r>
      <w:bookmarkStart w:id="48" w:name="_Toc132322049"/>
      <w:r w:rsidR="00CD5553" w:rsidRPr="00403CC4">
        <w:rPr>
          <w:rFonts w:cs="Times New Roman"/>
        </w:rPr>
        <w:lastRenderedPageBreak/>
        <w:t>Metodika řešení práce</w:t>
      </w:r>
      <w:bookmarkEnd w:id="48"/>
    </w:p>
    <w:p w14:paraId="699E445B" w14:textId="62D4C693" w:rsidR="003F18B7" w:rsidRDefault="00B1442D" w:rsidP="003F18B7">
      <w:pPr>
        <w:pStyle w:val="normln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15CB90" wp14:editId="4ED23193">
                <wp:simplePos x="0" y="0"/>
                <wp:positionH relativeFrom="column">
                  <wp:posOffset>-431165</wp:posOffset>
                </wp:positionH>
                <wp:positionV relativeFrom="paragraph">
                  <wp:posOffset>4508500</wp:posOffset>
                </wp:positionV>
                <wp:extent cx="644144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1ED4F" w14:textId="1E66B58A" w:rsidR="00B1442D" w:rsidRPr="00B1442D" w:rsidRDefault="00B1442D" w:rsidP="00B1442D">
                            <w:pPr>
                              <w:pStyle w:val="Titulek"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49" w:name="_Toc132325122"/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Obrázek </w:t>
                            </w:r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instrText xml:space="preserve"> SEQ Obrázek \* ARABIC </w:instrText>
                            </w:r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t>2</w:t>
                            </w:r>
                            <w:r w:rsidRPr="00B1442D"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sz w:val="24"/>
                                <w:szCs w:val="24"/>
                              </w:rPr>
                              <w:t>: Diagram metodiky řešení práce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15CB90" id="_x0000_t202" coordsize="21600,21600" o:spt="202" path="m,l,21600r21600,l21600,xe">
                <v:stroke joinstyle="miter"/>
                <v:path gradientshapeok="t" o:connecttype="rect"/>
              </v:shapetype>
              <v:shape id="Textové pole 22" o:spid="_x0000_s1026" type="#_x0000_t202" style="position:absolute;left:0;text-align:left;margin-left:-33.95pt;margin-top:355pt;width:507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" stroked="f">
                <v:textbox style="mso-fit-shape-to-text:t" inset="0,0,0,0">
                  <w:txbxContent>
                    <w:p w14:paraId="5E71ED4F" w14:textId="1E66B58A" w:rsidR="00B1442D" w:rsidRPr="00B1442D" w:rsidRDefault="00B1442D" w:rsidP="00B1442D">
                      <w:pPr>
                        <w:pStyle w:val="Titulek"/>
                        <w:jc w:val="center"/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</w:pPr>
                      <w:bookmarkStart w:id="50" w:name="_Toc132325122"/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t xml:space="preserve">Obrázek </w:t>
                      </w:r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fldChar w:fldCharType="begin"/>
                      </w:r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instrText xml:space="preserve"> SEQ Obrázek \* ARABIC </w:instrText>
                      </w:r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fldChar w:fldCharType="separate"/>
                      </w:r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t>2</w:t>
                      </w:r>
                      <w:r w:rsidRPr="00B1442D"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b w:val="0"/>
                          <w:bCs w:val="0"/>
                          <w:i/>
                          <w:iCs/>
                          <w:sz w:val="24"/>
                          <w:szCs w:val="24"/>
                        </w:rPr>
                        <w:t>: Diagram metodiky řešení práce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7D93673" wp14:editId="52BD770D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6441977" cy="3757820"/>
            <wp:effectExtent l="0" t="19050" r="0" b="33655"/>
            <wp:wrapSquare wrapText="bothSides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anchor>
        </w:drawing>
      </w:r>
      <w:r w:rsidR="003F18B7">
        <w:t>Cílem této kapitoly je představit metodiku řešení práce, tedy jak se bude postupovat během řešení celé práce.</w:t>
      </w:r>
      <w:r>
        <w:t xml:space="preserve"> Pro zjednodušení představy je vyobrazen následující diagram.</w:t>
      </w:r>
    </w:p>
    <w:p w14:paraId="079F031B" w14:textId="36F89DC2" w:rsidR="00DE66AE" w:rsidRPr="003F18B7" w:rsidRDefault="00DE66AE" w:rsidP="003F18B7">
      <w:pPr>
        <w:pStyle w:val="normlntext"/>
      </w:pPr>
    </w:p>
    <w:p w14:paraId="3F71CEFC" w14:textId="3E6D8A5F" w:rsidR="00CD5553" w:rsidRDefault="00CD5553" w:rsidP="00CD5553">
      <w:pPr>
        <w:pStyle w:val="NadpisB"/>
      </w:pPr>
      <w:bookmarkStart w:id="51" w:name="_Toc132322050"/>
      <w:r>
        <w:t>Způsob implementace</w:t>
      </w:r>
      <w:bookmarkEnd w:id="51"/>
    </w:p>
    <w:p w14:paraId="64C46E78" w14:textId="4127A922" w:rsidR="00BC3353" w:rsidRDefault="00807BD6" w:rsidP="000C68AF">
      <w:pPr>
        <w:pStyle w:val="normlntext"/>
      </w:pPr>
      <w:r>
        <w:t xml:space="preserve">Pro implementaci </w:t>
      </w:r>
      <w:r w:rsidR="00AE4416">
        <w:t xml:space="preserve">řešení se </w:t>
      </w:r>
      <w:r w:rsidR="00D2345A">
        <w:t>bude</w:t>
      </w:r>
      <w:r w:rsidR="00AE4416">
        <w:t xml:space="preserve"> autor držet</w:t>
      </w:r>
      <w:r>
        <w:t xml:space="preserve"> </w:t>
      </w:r>
      <w:r w:rsidR="00D2345A">
        <w:t>i</w:t>
      </w:r>
      <w:r>
        <w:t>terativní</w:t>
      </w:r>
      <w:r w:rsidR="00AE4416">
        <w:t>ho</w:t>
      </w:r>
      <w:r>
        <w:t xml:space="preserve"> model</w:t>
      </w:r>
      <w:r w:rsidR="00AE4416">
        <w:t>u</w:t>
      </w:r>
      <w:r>
        <w:t xml:space="preserve">. </w:t>
      </w:r>
      <w:r w:rsidR="002A7274">
        <w:t xml:space="preserve">Iterativní model dělí životní cyklus </w:t>
      </w:r>
      <w:r w:rsidR="00AE4416">
        <w:t>iterace</w:t>
      </w:r>
      <w:r w:rsidR="002A7274">
        <w:t xml:space="preserve"> na čtyři </w:t>
      </w:r>
      <w:r w:rsidR="000C3A40">
        <w:t>části</w:t>
      </w:r>
      <w:r w:rsidR="00AE4416">
        <w:t xml:space="preserve"> – analýzu, hodnocení, vývoj a plánování</w:t>
      </w:r>
      <w:r w:rsidR="002A7274">
        <w:t xml:space="preserve">. </w:t>
      </w:r>
      <w:r w:rsidR="008D5946">
        <w:t>Výsledkem každé iterace</w:t>
      </w:r>
      <w:r w:rsidR="00BC3353">
        <w:t xml:space="preserve"> je</w:t>
      </w:r>
      <w:r w:rsidR="002A7274">
        <w:t xml:space="preserve"> spustitelná verze aplikace. </w:t>
      </w:r>
      <w:r w:rsidR="00BC3353">
        <w:t>Model</w:t>
      </w:r>
      <w:r w:rsidR="00C82924">
        <w:t xml:space="preserve"> poskytuje kontrolu nad implementací požadavků, pravidelně se</w:t>
      </w:r>
      <w:r w:rsidR="00CC31B8">
        <w:t xml:space="preserve"> </w:t>
      </w:r>
      <w:r w:rsidR="00C82924">
        <w:t xml:space="preserve">zákazníkem projednávají </w:t>
      </w:r>
      <w:r w:rsidR="00CC31B8">
        <w:t>jeho představy o funkcionalitách a o uživatelském prostředí aplikace.</w:t>
      </w:r>
      <w:r w:rsidR="002A0657">
        <w:t xml:space="preserve"> </w:t>
      </w:r>
    </w:p>
    <w:p w14:paraId="5DC3DFCC" w14:textId="440090EB" w:rsidR="00CD5553" w:rsidRPr="00CD5553" w:rsidRDefault="002A0657" w:rsidP="000C68AF">
      <w:pPr>
        <w:pStyle w:val="normlntext"/>
      </w:pPr>
      <w:r>
        <w:t xml:space="preserve">Dále se </w:t>
      </w:r>
      <w:r w:rsidR="00D2345A">
        <w:t>budou implementovat</w:t>
      </w:r>
      <w:r w:rsidR="00372773">
        <w:t xml:space="preserve"> nejdříve</w:t>
      </w:r>
      <w:r>
        <w:t xml:space="preserve"> vytipované nejsložitější funkcionality pro snížení</w:t>
      </w:r>
      <w:r w:rsidR="00EE52A5">
        <w:t xml:space="preserve"> rizika, aby se </w:t>
      </w:r>
      <w:r w:rsidR="00372773">
        <w:t>zabránilo tomu, že by se aplikace ne</w:t>
      </w:r>
      <w:r w:rsidR="00EE52A5">
        <w:t>stihla včas.</w:t>
      </w:r>
      <w:r w:rsidR="00921D50">
        <w:t xml:space="preserve"> Nejsložitější funkcionality </w:t>
      </w:r>
      <w:r w:rsidR="00D2345A">
        <w:t>jsou</w:t>
      </w:r>
      <w:r w:rsidR="00921D50">
        <w:t xml:space="preserve"> vytipovány z předem připraveného risk listu.</w:t>
      </w:r>
    </w:p>
    <w:p w14:paraId="2BBD8C31" w14:textId="53307393" w:rsidR="00CD5553" w:rsidRDefault="00CD5553" w:rsidP="00CD5553">
      <w:pPr>
        <w:pStyle w:val="NadpisB"/>
      </w:pPr>
      <w:bookmarkStart w:id="52" w:name="_Toc132322051"/>
      <w:r>
        <w:lastRenderedPageBreak/>
        <w:t>Pravidelné konzultace s vedoucím práce</w:t>
      </w:r>
      <w:bookmarkEnd w:id="52"/>
    </w:p>
    <w:p w14:paraId="5549159D" w14:textId="1B7C2A5C" w:rsidR="00EE52A5" w:rsidRPr="00EE52A5" w:rsidRDefault="00EE52A5" w:rsidP="000C68AF">
      <w:pPr>
        <w:pStyle w:val="normlntext"/>
      </w:pPr>
      <w:r>
        <w:t xml:space="preserve">S vedoucím bakalářské práce </w:t>
      </w:r>
      <w:r w:rsidR="00D2345A">
        <w:t>budou</w:t>
      </w:r>
      <w:r>
        <w:t xml:space="preserve"> uskutečňovány pravidelné týdenní schůzky. Cílem těchto schůzek </w:t>
      </w:r>
      <w:r w:rsidR="00D2345A">
        <w:t>je</w:t>
      </w:r>
      <w:r>
        <w:t xml:space="preserve"> zajistit kontrolu postupu práce na aplikaci</w:t>
      </w:r>
      <w:r w:rsidR="00DA7B2E">
        <w:t xml:space="preserve">. Součástí schůzky </w:t>
      </w:r>
      <w:r w:rsidR="00D2345A">
        <w:t>je</w:t>
      </w:r>
      <w:r w:rsidR="00DA7B2E">
        <w:t xml:space="preserve"> taky konzultace nad řešenými problémy. </w:t>
      </w:r>
      <w:r w:rsidR="00372773">
        <w:t xml:space="preserve">Během konzultace se </w:t>
      </w:r>
      <w:r w:rsidR="00D2345A">
        <w:t>budou</w:t>
      </w:r>
      <w:r w:rsidR="001D4877">
        <w:t xml:space="preserve"> předvádět již hotové </w:t>
      </w:r>
      <w:r w:rsidR="006E08ED">
        <w:t>implementace</w:t>
      </w:r>
      <w:r w:rsidR="001D4877">
        <w:t xml:space="preserve"> a</w:t>
      </w:r>
      <w:r w:rsidR="00D2345A">
        <w:t xml:space="preserve"> navrhovat</w:t>
      </w:r>
      <w:r w:rsidR="00372773">
        <w:t xml:space="preserve"> další požadavky, které mají být naimplementovány do další </w:t>
      </w:r>
      <w:r w:rsidR="00403CC4">
        <w:t>konzultace</w:t>
      </w:r>
      <w:r w:rsidR="001D4877">
        <w:t>.</w:t>
      </w:r>
    </w:p>
    <w:p w14:paraId="21B8088C" w14:textId="024769CB" w:rsidR="00CD5553" w:rsidRDefault="00CD5553" w:rsidP="00CD5553">
      <w:pPr>
        <w:pStyle w:val="NadpisB"/>
      </w:pPr>
      <w:bookmarkStart w:id="53" w:name="_Toc132322052"/>
      <w:r>
        <w:t>Eliminace rizik</w:t>
      </w:r>
      <w:bookmarkEnd w:id="53"/>
    </w:p>
    <w:p w14:paraId="3C62B430" w14:textId="1AC9BD38" w:rsidR="009C36B5" w:rsidRDefault="009C36B5" w:rsidP="000C68AF">
      <w:pPr>
        <w:pStyle w:val="normlntext"/>
      </w:pPr>
      <w:r>
        <w:t>Eliminaci rizik</w:t>
      </w:r>
      <w:r w:rsidR="00403CC4">
        <w:t>, které jsou</w:t>
      </w:r>
      <w:r>
        <w:t xml:space="preserve"> popsány v risk listu</w:t>
      </w:r>
      <w:r w:rsidR="005A0319">
        <w:t xml:space="preserve"> se dá dosáhnout sběrem požadavků pomocí user-</w:t>
      </w:r>
      <w:proofErr w:type="spellStart"/>
      <w:r w:rsidR="005A0319">
        <w:t>stories</w:t>
      </w:r>
      <w:proofErr w:type="spellEnd"/>
      <w:r w:rsidR="00AE4416">
        <w:t xml:space="preserve"> a pravidelnými konzultacemi se zákazníkem, aby se eliminovalo riziko, že by aplikace nesplňovala požadavky zákazníka,</w:t>
      </w:r>
      <w:r w:rsidR="00403CC4">
        <w:t xml:space="preserve"> a</w:t>
      </w:r>
      <w:r w:rsidR="005A0319">
        <w:t xml:space="preserve"> výběrem iterativního modelu, který po každé iteraci dovoluje ukázat zákazníkovi spustitelnou verzi aplikace. D</w:t>
      </w:r>
      <w:r w:rsidR="00403CC4">
        <w:t xml:space="preserve">alší princip eliminace rizik je implementovat </w:t>
      </w:r>
      <w:r w:rsidR="005A0319">
        <w:t xml:space="preserve">nejsložitější funkcionality </w:t>
      </w:r>
      <w:r w:rsidR="00403CC4">
        <w:t>přednostně</w:t>
      </w:r>
      <w:r w:rsidR="005A0319">
        <w:t>.</w:t>
      </w:r>
    </w:p>
    <w:p w14:paraId="2C2CA70C" w14:textId="5C701817" w:rsidR="00CD5553" w:rsidRDefault="00CD5553" w:rsidP="00CD5553">
      <w:pPr>
        <w:pStyle w:val="NadpisB"/>
      </w:pPr>
      <w:bookmarkStart w:id="54" w:name="_Toc132322053"/>
      <w:r>
        <w:t>Kontrola požadavků vedoucím práce</w:t>
      </w:r>
      <w:bookmarkEnd w:id="54"/>
    </w:p>
    <w:p w14:paraId="535923E3" w14:textId="2CDC939B" w:rsidR="00354A1F" w:rsidRPr="00354A1F" w:rsidRDefault="00354A1F" w:rsidP="000C68AF">
      <w:pPr>
        <w:pStyle w:val="normlntext"/>
      </w:pPr>
      <w:r>
        <w:t>Na pravidelných konzultací</w:t>
      </w:r>
      <w:r w:rsidR="0020619C">
        <w:t>ch</w:t>
      </w:r>
      <w:r>
        <w:t xml:space="preserve"> se vedoucí práce </w:t>
      </w:r>
      <w:r w:rsidR="0020619C">
        <w:t>bude zaměřovat</w:t>
      </w:r>
      <w:r>
        <w:t xml:space="preserve"> mimo jiné na kontrolu požadavků, které m</w:t>
      </w:r>
      <w:r w:rsidR="006E08ED">
        <w:t>á</w:t>
      </w:r>
      <w:r>
        <w:t xml:space="preserve"> aplikace splňovat. Dále si pak aplikaci</w:t>
      </w:r>
      <w:r w:rsidR="00372773">
        <w:t xml:space="preserve"> vedoucí práce</w:t>
      </w:r>
      <w:r>
        <w:t xml:space="preserve"> </w:t>
      </w:r>
      <w:r w:rsidR="0020619C">
        <w:t>může otestovat</w:t>
      </w:r>
      <w:r>
        <w:t xml:space="preserve"> ve svých scénářích a hlási</w:t>
      </w:r>
      <w:r w:rsidR="0020619C">
        <w:t>t</w:t>
      </w:r>
      <w:r>
        <w:t xml:space="preserve"> případné chyby</w:t>
      </w:r>
      <w:r w:rsidR="00AB1AFD">
        <w:t xml:space="preserve"> v aplikaci</w:t>
      </w:r>
      <w:r>
        <w:t>.</w:t>
      </w:r>
    </w:p>
    <w:p w14:paraId="48113613" w14:textId="41CAE8BE" w:rsidR="00CD5553" w:rsidRDefault="00CD5553" w:rsidP="00AB1AFD">
      <w:pPr>
        <w:pStyle w:val="NadpisB"/>
      </w:pPr>
      <w:bookmarkStart w:id="55" w:name="_Toc132322054"/>
      <w:r>
        <w:t>Testování funkčnosti aplikace</w:t>
      </w:r>
      <w:bookmarkEnd w:id="55"/>
    </w:p>
    <w:p w14:paraId="204FA475" w14:textId="501C7CEE" w:rsidR="00237B3F" w:rsidRPr="00237B3F" w:rsidRDefault="00237B3F" w:rsidP="000C68AF">
      <w:pPr>
        <w:pStyle w:val="normlntext"/>
      </w:pPr>
      <w:r>
        <w:t xml:space="preserve">Testování každého softwaru je velmi důležitá součást vývoje aplikace. Tato aplikace není výjimkou a pro základní pokrytí </w:t>
      </w:r>
      <w:r w:rsidR="00FE50CF">
        <w:t xml:space="preserve">funkcionalit </w:t>
      </w:r>
      <w:r w:rsidR="0020619C">
        <w:t>budou</w:t>
      </w:r>
      <w:r>
        <w:t xml:space="preserve"> </w:t>
      </w:r>
      <w:r w:rsidR="0020619C">
        <w:t>prováděny</w:t>
      </w:r>
      <w:r w:rsidR="00FE50CF">
        <w:t xml:space="preserve"> manuální </w:t>
      </w:r>
      <w:proofErr w:type="spellStart"/>
      <w:r w:rsidR="00FE50CF">
        <w:t>smoke</w:t>
      </w:r>
      <w:proofErr w:type="spellEnd"/>
      <w:r w:rsidR="00FE50CF">
        <w:t xml:space="preserve"> testy.</w:t>
      </w:r>
    </w:p>
    <w:p w14:paraId="57545204" w14:textId="0A0FF3D4" w:rsidR="00CD5553" w:rsidRDefault="00D6214B" w:rsidP="00CD5553">
      <w:pPr>
        <w:pStyle w:val="NadpisB"/>
      </w:pPr>
      <w:bookmarkStart w:id="56" w:name="_Toc132322055"/>
      <w:r>
        <w:t>Správa požadavků aplikace</w:t>
      </w:r>
      <w:bookmarkEnd w:id="56"/>
    </w:p>
    <w:p w14:paraId="69B10785" w14:textId="7FD4C29B" w:rsidR="00D6214B" w:rsidRDefault="00D6214B" w:rsidP="000C68AF">
      <w:pPr>
        <w:pStyle w:val="normlntext"/>
      </w:pPr>
      <w:r>
        <w:t xml:space="preserve">Pro správu projektu </w:t>
      </w:r>
      <w:r w:rsidR="0020619C">
        <w:t>bude</w:t>
      </w:r>
      <w:r>
        <w:t xml:space="preserve"> využita bezplatná webová aplikace</w:t>
      </w:r>
      <w:r w:rsidR="00AC06D3">
        <w:t xml:space="preserve"> s názvem </w:t>
      </w:r>
      <w:proofErr w:type="spellStart"/>
      <w:r w:rsidR="00AC06D3">
        <w:t>Trello</w:t>
      </w:r>
      <w:proofErr w:type="spellEnd"/>
      <w:r w:rsidR="006E08ED">
        <w:t xml:space="preserve"> [6],</w:t>
      </w:r>
      <w:r w:rsidR="00AC06D3">
        <w:t xml:space="preserve"> </w:t>
      </w:r>
      <w:r w:rsidR="00C95554">
        <w:t>která poskytuje zaznamenávání požadavků, které mají být splněny do další schůzky s vedoucím práce. Zároveň zachycuje již naimplementované požadavky</w:t>
      </w:r>
      <w:r w:rsidR="004C0CFE">
        <w:t xml:space="preserve"> </w:t>
      </w:r>
      <w:r w:rsidR="00C95554">
        <w:t>a</w:t>
      </w:r>
      <w:r w:rsidR="004C0CFE">
        <w:t> </w:t>
      </w:r>
      <w:r w:rsidR="00C95554">
        <w:t>umožňuje</w:t>
      </w:r>
      <w:r w:rsidR="004C0CFE">
        <w:t xml:space="preserve"> </w:t>
      </w:r>
      <w:r w:rsidR="00C95554">
        <w:t>naplánovat úkoly.</w:t>
      </w:r>
      <w:r w:rsidR="00237B3F">
        <w:t xml:space="preserve"> </w:t>
      </w:r>
      <w:r w:rsidR="00AC06D3">
        <w:t xml:space="preserve">Webová aplikace </w:t>
      </w:r>
      <w:proofErr w:type="spellStart"/>
      <w:r w:rsidR="00AC06D3">
        <w:t>Trello</w:t>
      </w:r>
      <w:proofErr w:type="spellEnd"/>
      <w:r w:rsidR="00AC06D3">
        <w:t xml:space="preserve"> </w:t>
      </w:r>
      <w:r w:rsidR="00E16908">
        <w:t>bude</w:t>
      </w:r>
      <w:r w:rsidR="008D5946">
        <w:t xml:space="preserve"> tímto</w:t>
      </w:r>
      <w:r w:rsidR="00E16908">
        <w:t xml:space="preserve"> pomáhat se orientovat v postupu práce.</w:t>
      </w:r>
      <w:r w:rsidR="00172B07">
        <w:t xml:space="preserve"> </w:t>
      </w:r>
    </w:p>
    <w:p w14:paraId="5EA3256A" w14:textId="0D31D411" w:rsidR="00436A87" w:rsidRDefault="000C3A40" w:rsidP="00436A87">
      <w:pPr>
        <w:pStyle w:val="normlntext"/>
        <w:keepNext/>
      </w:pPr>
      <w:r>
        <w:rPr>
          <w:noProof/>
        </w:rPr>
        <w:lastRenderedPageBreak/>
        <w:drawing>
          <wp:inline distT="0" distB="0" distL="0" distR="0" wp14:anchorId="2887D52F" wp14:editId="37E9536A">
            <wp:extent cx="5581650" cy="2719070"/>
            <wp:effectExtent l="0" t="0" r="0" b="0"/>
            <wp:docPr id="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5A69" w14:textId="53299AE2" w:rsidR="00AC06D3" w:rsidRPr="00436A87" w:rsidRDefault="00436A87" w:rsidP="00436A87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57" w:name="_Toc132325123"/>
      <w:r w:rsidRPr="00436A87">
        <w:rPr>
          <w:b w:val="0"/>
          <w:bCs w:val="0"/>
          <w:i/>
          <w:iCs/>
          <w:sz w:val="24"/>
          <w:szCs w:val="24"/>
        </w:rPr>
        <w:t xml:space="preserve">Obrázek </w:t>
      </w:r>
      <w:r w:rsidRPr="00436A87">
        <w:rPr>
          <w:b w:val="0"/>
          <w:bCs w:val="0"/>
          <w:i/>
          <w:iCs/>
          <w:sz w:val="24"/>
          <w:szCs w:val="24"/>
        </w:rPr>
        <w:fldChar w:fldCharType="begin"/>
      </w:r>
      <w:r w:rsidRPr="00436A87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436A87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3</w:t>
      </w:r>
      <w:r w:rsidRPr="00436A87">
        <w:rPr>
          <w:b w:val="0"/>
          <w:bCs w:val="0"/>
          <w:i/>
          <w:iCs/>
          <w:sz w:val="24"/>
          <w:szCs w:val="24"/>
        </w:rPr>
        <w:fldChar w:fldCharType="end"/>
      </w:r>
      <w:r w:rsidRPr="00436A87">
        <w:rPr>
          <w:b w:val="0"/>
          <w:bCs w:val="0"/>
          <w:i/>
          <w:iCs/>
          <w:sz w:val="24"/>
          <w:szCs w:val="24"/>
        </w:rPr>
        <w:t xml:space="preserve">: </w:t>
      </w:r>
      <w:r w:rsidR="000521B5">
        <w:rPr>
          <w:b w:val="0"/>
          <w:bCs w:val="0"/>
          <w:i/>
          <w:iCs/>
          <w:sz w:val="24"/>
          <w:szCs w:val="24"/>
        </w:rPr>
        <w:t>N</w:t>
      </w:r>
      <w:r w:rsidRPr="00436A87">
        <w:rPr>
          <w:b w:val="0"/>
          <w:bCs w:val="0"/>
          <w:i/>
          <w:iCs/>
          <w:sz w:val="24"/>
          <w:szCs w:val="24"/>
        </w:rPr>
        <w:t xml:space="preserve">áhled webové aplikace </w:t>
      </w:r>
      <w:proofErr w:type="spellStart"/>
      <w:r w:rsidRPr="00436A87">
        <w:rPr>
          <w:b w:val="0"/>
          <w:bCs w:val="0"/>
          <w:i/>
          <w:iCs/>
          <w:sz w:val="24"/>
          <w:szCs w:val="24"/>
        </w:rPr>
        <w:t>Trello</w:t>
      </w:r>
      <w:bookmarkEnd w:id="57"/>
      <w:proofErr w:type="spellEnd"/>
    </w:p>
    <w:p w14:paraId="0D807E46" w14:textId="53BE4675" w:rsidR="00354A1F" w:rsidRDefault="00403CC4" w:rsidP="00354A1F">
      <w:pPr>
        <w:pStyle w:val="NadpisB"/>
      </w:pPr>
      <w:r>
        <w:br w:type="page"/>
      </w:r>
      <w:bookmarkStart w:id="58" w:name="_Toc132322056"/>
      <w:proofErr w:type="spellStart"/>
      <w:r w:rsidR="00921D50">
        <w:lastRenderedPageBreak/>
        <w:t>Repozitář</w:t>
      </w:r>
      <w:proofErr w:type="spellEnd"/>
      <w:r w:rsidR="00921D50">
        <w:t xml:space="preserve"> Git</w:t>
      </w:r>
      <w:r w:rsidR="00237B3F">
        <w:t>H</w:t>
      </w:r>
      <w:r w:rsidR="00921D50">
        <w:t>ub</w:t>
      </w:r>
      <w:bookmarkEnd w:id="58"/>
    </w:p>
    <w:p w14:paraId="1AAF67BD" w14:textId="727DABEA" w:rsidR="00EA4A28" w:rsidRDefault="00354A1F" w:rsidP="000C68AF">
      <w:pPr>
        <w:pStyle w:val="normlntext"/>
      </w:pPr>
      <w:r>
        <w:t xml:space="preserve">Kód aplikace </w:t>
      </w:r>
      <w:r w:rsidR="0020619C">
        <w:t>bude</w:t>
      </w:r>
      <w:r>
        <w:t xml:space="preserve"> potřeba sdílet s vedoucím práce. Pro sdílený </w:t>
      </w:r>
      <w:proofErr w:type="spellStart"/>
      <w:r>
        <w:t>repozitář</w:t>
      </w:r>
      <w:proofErr w:type="spellEnd"/>
      <w:r>
        <w:t xml:space="preserve"> </w:t>
      </w:r>
      <w:r w:rsidR="0020619C">
        <w:t>bude</w:t>
      </w:r>
      <w:r w:rsidR="00921D50">
        <w:t xml:space="preserve"> využita</w:t>
      </w:r>
      <w:r>
        <w:t xml:space="preserve"> služb</w:t>
      </w:r>
      <w:r w:rsidR="00921D50">
        <w:t>a</w:t>
      </w:r>
      <w:r>
        <w:t xml:space="preserve"> Git</w:t>
      </w:r>
      <w:r w:rsidR="00237B3F">
        <w:t>H</w:t>
      </w:r>
      <w:r>
        <w:t>ub</w:t>
      </w:r>
      <w:r w:rsidR="006E08ED">
        <w:t xml:space="preserve"> [7]</w:t>
      </w:r>
      <w:r>
        <w:t>. V </w:t>
      </w:r>
      <w:proofErr w:type="spellStart"/>
      <w:r>
        <w:t>repozitáři</w:t>
      </w:r>
      <w:proofErr w:type="spellEnd"/>
      <w:r>
        <w:t xml:space="preserve"> se </w:t>
      </w:r>
      <w:r w:rsidR="0020619C">
        <w:t>budou sdílet</w:t>
      </w:r>
      <w:r>
        <w:t xml:space="preserve"> diagramy, text bakalářské práce</w:t>
      </w:r>
      <w:r w:rsidR="00921D50">
        <w:t xml:space="preserve"> a další požadované soubory. K těmto souborům </w:t>
      </w:r>
      <w:r w:rsidR="0020619C">
        <w:t>bude moci</w:t>
      </w:r>
      <w:r w:rsidR="00921D50">
        <w:t xml:space="preserve"> vedoucí práce kdykoliv přistupovat.</w:t>
      </w:r>
      <w:r w:rsidR="001E61B0">
        <w:t xml:space="preserve"> </w:t>
      </w:r>
      <w:proofErr w:type="spellStart"/>
      <w:r w:rsidR="001E61B0">
        <w:t>Repozitář</w:t>
      </w:r>
      <w:proofErr w:type="spellEnd"/>
      <w:r w:rsidR="001E61B0">
        <w:t xml:space="preserve"> GitHub bude</w:t>
      </w:r>
      <w:r w:rsidR="00FB2A3E">
        <w:t xml:space="preserve"> taky</w:t>
      </w:r>
      <w:r w:rsidR="001E61B0">
        <w:t xml:space="preserve"> sloužit pro zálohování kódu aplikace a textu práce.</w:t>
      </w:r>
    </w:p>
    <w:p w14:paraId="5A39293E" w14:textId="77777777" w:rsidR="00C76686" w:rsidRDefault="00C76686" w:rsidP="000C68AF">
      <w:pPr>
        <w:pStyle w:val="normlntext"/>
      </w:pPr>
    </w:p>
    <w:p w14:paraId="4979F8C4" w14:textId="18C9F21B" w:rsidR="00EA4A28" w:rsidRDefault="00EA4A28" w:rsidP="00EA4A28">
      <w:pPr>
        <w:pStyle w:val="NadpisA"/>
      </w:pPr>
      <w:r>
        <w:br w:type="page"/>
      </w:r>
      <w:bookmarkStart w:id="59" w:name="_Toc132322057"/>
      <w:r w:rsidRPr="00666ACD">
        <w:lastRenderedPageBreak/>
        <w:t>Vlastní řešení práce</w:t>
      </w:r>
      <w:bookmarkEnd w:id="59"/>
    </w:p>
    <w:p w14:paraId="1659C157" w14:textId="60F50039" w:rsidR="003F18B7" w:rsidRPr="003F18B7" w:rsidRDefault="003F18B7" w:rsidP="004B4ED5">
      <w:pPr>
        <w:pStyle w:val="normlntext"/>
      </w:pPr>
      <w:r>
        <w:t xml:space="preserve"> </w:t>
      </w:r>
      <w:r w:rsidR="004B4ED5">
        <w:t xml:space="preserve">K dosažení cílů práce je potřeba využít nástroje, které pomůžou ve vývoji aplikace. Tato kapitola popisuje nejdůležitější zvolené nástroje. </w:t>
      </w:r>
    </w:p>
    <w:p w14:paraId="20243FB1" w14:textId="6252EE37" w:rsidR="009B0007" w:rsidRDefault="0066530D" w:rsidP="009B0007">
      <w:pPr>
        <w:pStyle w:val="NadpisB"/>
      </w:pPr>
      <w:bookmarkStart w:id="60" w:name="_Toc132322058"/>
      <w:r>
        <w:t xml:space="preserve">Windows </w:t>
      </w:r>
      <w:proofErr w:type="spellStart"/>
      <w:r>
        <w:t>Forms</w:t>
      </w:r>
      <w:bookmarkEnd w:id="60"/>
      <w:proofErr w:type="spellEnd"/>
    </w:p>
    <w:p w14:paraId="0E07F51C" w14:textId="51D1D724" w:rsidR="0066530D" w:rsidRPr="0066530D" w:rsidRDefault="0066530D" w:rsidP="009C3C9E">
      <w:pPr>
        <w:pStyle w:val="normlntext"/>
      </w:pPr>
      <w:r>
        <w:t xml:space="preserve">Pro tvorbu aplikace je využit framework Windows </w:t>
      </w:r>
      <w:proofErr w:type="spellStart"/>
      <w:r>
        <w:t>Forms</w:t>
      </w:r>
      <w:proofErr w:type="spellEnd"/>
      <w:r>
        <w:t xml:space="preserve">, který </w:t>
      </w:r>
      <w:r w:rsidR="00FD1D54">
        <w:t xml:space="preserve">je součástí architektury .NET. Framework </w:t>
      </w:r>
      <w:r w:rsidR="00AF79A2">
        <w:t xml:space="preserve">a </w:t>
      </w:r>
      <w:r w:rsidR="00FD1D54">
        <w:t>umožňuje v grafickém ná</w:t>
      </w:r>
      <w:r w:rsidR="004E2378">
        <w:t>vrháři vytvořit uživatelské rozhraní a domluvit s</w:t>
      </w:r>
      <w:r w:rsidR="00880004">
        <w:t>i</w:t>
      </w:r>
      <w:r w:rsidR="004E2378">
        <w:t xml:space="preserve"> se zákazníkem</w:t>
      </w:r>
      <w:r w:rsidR="00880004">
        <w:t xml:space="preserve"> podobu vytvářené aplikace</w:t>
      </w:r>
      <w:r w:rsidR="004E2378">
        <w:t xml:space="preserve">. Dále má Windows </w:t>
      </w:r>
      <w:proofErr w:type="spellStart"/>
      <w:r w:rsidR="004E2378">
        <w:t>Forms</w:t>
      </w:r>
      <w:proofErr w:type="spellEnd"/>
      <w:r w:rsidR="004E2378">
        <w:t xml:space="preserve"> předpřipravené komponenty, které </w:t>
      </w:r>
      <w:r w:rsidR="00AF79A2">
        <w:t>budou v nástroji použity</w:t>
      </w:r>
      <w:r w:rsidR="004E2378">
        <w:t xml:space="preserve">. Komponenty se nacházejí v panelu </w:t>
      </w:r>
      <w:r w:rsidR="0093783F">
        <w:t>nástrojů.</w:t>
      </w:r>
    </w:p>
    <w:p w14:paraId="3A7EC3C8" w14:textId="685457BC" w:rsidR="00022716" w:rsidRDefault="00022716" w:rsidP="00022716">
      <w:pPr>
        <w:pStyle w:val="NadpisB"/>
      </w:pPr>
      <w:bookmarkStart w:id="61" w:name="_Toc132322059"/>
      <w:r>
        <w:t xml:space="preserve">Prostředí </w:t>
      </w:r>
      <w:proofErr w:type="spellStart"/>
      <w:r>
        <w:t>Visual</w:t>
      </w:r>
      <w:proofErr w:type="spellEnd"/>
      <w:r>
        <w:t xml:space="preserve"> Studio </w:t>
      </w:r>
      <w:r w:rsidR="008D7D06">
        <w:t>2022</w:t>
      </w:r>
      <w:bookmarkEnd w:id="61"/>
    </w:p>
    <w:p w14:paraId="5F33A556" w14:textId="0FAEDEE6" w:rsidR="0093783F" w:rsidRPr="0093783F" w:rsidRDefault="00022716" w:rsidP="00A47756">
      <w:pPr>
        <w:pStyle w:val="normlntext"/>
      </w:pPr>
      <w:r>
        <w:t xml:space="preserve">Pro implementaci desktopové aplikace je vybrané vývojové prostředí </w:t>
      </w:r>
      <w:proofErr w:type="spellStart"/>
      <w:r>
        <w:t>Visual</w:t>
      </w:r>
      <w:proofErr w:type="spellEnd"/>
      <w:r>
        <w:t xml:space="preserve"> Studio</w:t>
      </w:r>
      <w:r w:rsidR="00DE18DC">
        <w:t xml:space="preserve"> </w:t>
      </w:r>
      <w:r w:rsidR="008D7D06">
        <w:t>2022</w:t>
      </w:r>
      <w:r>
        <w:t>, které poskytuje zázemí pro aplikace s grafickým rozhraním.</w:t>
      </w:r>
      <w:r w:rsidR="00B90409">
        <w:t xml:space="preserve"> Je především zaměřeno na programovací jazyk C#.</w:t>
      </w:r>
      <w:r>
        <w:t xml:space="preserve"> Vývojové prostředí umožňuje aplikace </w:t>
      </w:r>
      <w:r w:rsidR="00880004">
        <w:t>ladit</w:t>
      </w:r>
      <w:r w:rsidR="00AF79A2">
        <w:t xml:space="preserve"> a tím usnadňuje vývoj aplikace</w:t>
      </w:r>
      <w:r>
        <w:t xml:space="preserve">. </w:t>
      </w:r>
    </w:p>
    <w:p w14:paraId="530EA00E" w14:textId="000C4C4D" w:rsidR="0020619C" w:rsidRDefault="00EA4A28" w:rsidP="00EA4A28">
      <w:pPr>
        <w:pStyle w:val="NadpisB"/>
      </w:pPr>
      <w:bookmarkStart w:id="62" w:name="_Toc132322060"/>
      <w:r>
        <w:t xml:space="preserve">Microsoft </w:t>
      </w:r>
      <w:proofErr w:type="spellStart"/>
      <w:r w:rsidR="005A5E63">
        <w:t>D</w:t>
      </w:r>
      <w:r>
        <w:t>ocs</w:t>
      </w:r>
      <w:bookmarkEnd w:id="62"/>
      <w:proofErr w:type="spellEnd"/>
    </w:p>
    <w:p w14:paraId="3C8F5E37" w14:textId="79E9E4F4" w:rsidR="000B53F8" w:rsidRPr="000B53F8" w:rsidRDefault="000B53F8" w:rsidP="000C68AF">
      <w:pPr>
        <w:pStyle w:val="normlntext"/>
        <w:rPr>
          <w:vertAlign w:val="superscript"/>
        </w:rPr>
      </w:pPr>
      <w:r>
        <w:t>Vysokoúrovňový programovací jazyk C# je vyvíjen společností Microsoft, který poskytuje</w:t>
      </w:r>
      <w:r w:rsidR="00BD1A49">
        <w:t xml:space="preserve"> technickou dokumentaci pro vývojáře</w:t>
      </w:r>
      <w:r>
        <w:t xml:space="preserve"> </w:t>
      </w:r>
      <w:r w:rsidR="00BD1A49">
        <w:t xml:space="preserve">– </w:t>
      </w:r>
      <w:r>
        <w:t>knihovnu</w:t>
      </w:r>
      <w:r w:rsidR="000C723F">
        <w:t xml:space="preserve"> Microsoft </w:t>
      </w:r>
      <w:proofErr w:type="spellStart"/>
      <w:r w:rsidR="000C723F">
        <w:t>Docs</w:t>
      </w:r>
      <w:proofErr w:type="spellEnd"/>
      <w:r w:rsidR="004C0CFE">
        <w:t xml:space="preserve"> </w:t>
      </w:r>
      <w:r w:rsidR="00880004">
        <w:t>[8]</w:t>
      </w:r>
      <w:r>
        <w:t>. T</w:t>
      </w:r>
      <w:r w:rsidR="00BD1A49">
        <w:t>ato</w:t>
      </w:r>
      <w:r>
        <w:t xml:space="preserve"> knihovn</w:t>
      </w:r>
      <w:r w:rsidR="00BD1A49">
        <w:t>a</w:t>
      </w:r>
      <w:r>
        <w:t xml:space="preserve"> obsahují bohatý popis tříd, objektů, </w:t>
      </w:r>
      <w:r w:rsidR="000604E6">
        <w:t>ovládacích prvků a ilustračních kódů. Při implementaci jsou čerpány informace právě z</w:t>
      </w:r>
      <w:r w:rsidR="00BD1A49">
        <w:t> </w:t>
      </w:r>
      <w:r w:rsidR="000604E6">
        <w:t>t</w:t>
      </w:r>
      <w:r w:rsidR="00BD1A49">
        <w:t>éto knihovny.</w:t>
      </w:r>
    </w:p>
    <w:p w14:paraId="1FEF07B3" w14:textId="5FB58E69" w:rsidR="00EA4A28" w:rsidRDefault="00EA4A28" w:rsidP="00EA4A28">
      <w:pPr>
        <w:pStyle w:val="NadpisB"/>
      </w:pPr>
      <w:bookmarkStart w:id="63" w:name="_Toc132322061"/>
      <w:proofErr w:type="spellStart"/>
      <w:r>
        <w:t>Stack</w:t>
      </w:r>
      <w:proofErr w:type="spellEnd"/>
      <w:r w:rsidR="00A15E55">
        <w:t xml:space="preserve"> </w:t>
      </w:r>
      <w:proofErr w:type="spellStart"/>
      <w:r>
        <w:t>Overflow</w:t>
      </w:r>
      <w:bookmarkEnd w:id="63"/>
      <w:proofErr w:type="spellEnd"/>
    </w:p>
    <w:p w14:paraId="64E44391" w14:textId="702793D4" w:rsidR="000604E6" w:rsidRDefault="00A15E55" w:rsidP="000C68AF">
      <w:pPr>
        <w:pStyle w:val="normlntext"/>
      </w:pPr>
      <w:r>
        <w:t>Během vývoje aplikace je využíván</w:t>
      </w:r>
      <w:r w:rsidR="006F1035">
        <w:t xml:space="preserve">a webová stránka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 w:rsidR="00880004">
        <w:t xml:space="preserve"> [9]</w:t>
      </w:r>
      <w:r w:rsidR="006F1035">
        <w:t xml:space="preserve">, </w:t>
      </w:r>
      <w:r>
        <w:t>která je zaměřená zejména na vývojáře, kterým umožňuje pokládat technické dotazy, odpovídat ostatním vývojářům a prohlížet si již zodpovězené dotazy</w:t>
      </w:r>
      <w:r w:rsidR="006F1035">
        <w:t xml:space="preserve"> a navrhnuté řešení.</w:t>
      </w:r>
    </w:p>
    <w:p w14:paraId="30C9F7DA" w14:textId="0FEEF353" w:rsidR="00467E81" w:rsidRDefault="00467E81" w:rsidP="00467E81">
      <w:pPr>
        <w:pStyle w:val="NadpisB"/>
      </w:pPr>
      <w:bookmarkStart w:id="64" w:name="_Toc132322062"/>
      <w:proofErr w:type="spellStart"/>
      <w:r>
        <w:lastRenderedPageBreak/>
        <w:t>Class</w:t>
      </w:r>
      <w:proofErr w:type="spellEnd"/>
      <w:r>
        <w:t xml:space="preserve"> diagram</w:t>
      </w:r>
      <w:bookmarkEnd w:id="64"/>
    </w:p>
    <w:p w14:paraId="5CF96A07" w14:textId="2D07F380" w:rsidR="00467E81" w:rsidRDefault="00467E81" w:rsidP="00467E81">
      <w:pPr>
        <w:pStyle w:val="normlntext"/>
      </w:pPr>
      <w:r w:rsidRPr="00467E81">
        <w:t>Diagram tříd zobrazuje základní logiku filtrování pro pět možností filtrování souborů a složek. Vyjmenování filtrů</w:t>
      </w:r>
      <w:r>
        <w:t xml:space="preserve"> bude </w:t>
      </w:r>
      <w:r w:rsidRPr="00467E81">
        <w:t>násled</w:t>
      </w:r>
      <w:r>
        <w:t>ovat</w:t>
      </w:r>
      <w:r w:rsidRPr="00467E81">
        <w:t xml:space="preserve"> v další kapitole.</w:t>
      </w:r>
    </w:p>
    <w:p w14:paraId="0FB67CBD" w14:textId="619F2E83" w:rsidR="0005630C" w:rsidRDefault="000C3A40" w:rsidP="0005630C">
      <w:pPr>
        <w:pStyle w:val="normlntext"/>
        <w:keepNext/>
      </w:pPr>
      <w:r>
        <w:rPr>
          <w:noProof/>
        </w:rPr>
        <w:drawing>
          <wp:inline distT="0" distB="0" distL="0" distR="0" wp14:anchorId="3B93B4E8" wp14:editId="7C7CFA67">
            <wp:extent cx="5574030" cy="256857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F6508" w14:textId="7541EA5B" w:rsidR="00467E81" w:rsidRPr="0005630C" w:rsidRDefault="0005630C" w:rsidP="0005630C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65" w:name="_Toc132325124"/>
      <w:r w:rsidRPr="0005630C">
        <w:rPr>
          <w:b w:val="0"/>
          <w:bCs w:val="0"/>
          <w:i/>
          <w:iCs/>
          <w:sz w:val="24"/>
          <w:szCs w:val="24"/>
        </w:rPr>
        <w:t xml:space="preserve">Obrázek </w:t>
      </w:r>
      <w:r w:rsidRPr="0005630C">
        <w:rPr>
          <w:b w:val="0"/>
          <w:bCs w:val="0"/>
          <w:i/>
          <w:iCs/>
          <w:sz w:val="24"/>
          <w:szCs w:val="24"/>
        </w:rPr>
        <w:fldChar w:fldCharType="begin"/>
      </w:r>
      <w:r w:rsidRPr="0005630C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05630C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4</w:t>
      </w:r>
      <w:r w:rsidRPr="0005630C">
        <w:rPr>
          <w:b w:val="0"/>
          <w:bCs w:val="0"/>
          <w:i/>
          <w:iCs/>
          <w:sz w:val="24"/>
          <w:szCs w:val="24"/>
        </w:rPr>
        <w:fldChar w:fldCharType="end"/>
      </w:r>
      <w:r>
        <w:rPr>
          <w:b w:val="0"/>
          <w:bCs w:val="0"/>
          <w:i/>
          <w:iCs/>
          <w:sz w:val="24"/>
          <w:szCs w:val="24"/>
        </w:rPr>
        <w:t xml:space="preserve">: </w:t>
      </w:r>
      <w:proofErr w:type="spellStart"/>
      <w:r>
        <w:rPr>
          <w:b w:val="0"/>
          <w:bCs w:val="0"/>
          <w:i/>
          <w:iCs/>
          <w:sz w:val="24"/>
          <w:szCs w:val="24"/>
        </w:rPr>
        <w:t>Class</w:t>
      </w:r>
      <w:proofErr w:type="spellEnd"/>
      <w:r>
        <w:rPr>
          <w:b w:val="0"/>
          <w:bCs w:val="0"/>
          <w:i/>
          <w:iCs/>
          <w:sz w:val="24"/>
          <w:szCs w:val="24"/>
        </w:rPr>
        <w:t xml:space="preserve"> diagram</w:t>
      </w:r>
      <w:bookmarkEnd w:id="65"/>
    </w:p>
    <w:p w14:paraId="7587D407" w14:textId="4B7B0A98" w:rsidR="000A01DC" w:rsidRDefault="00467E81" w:rsidP="00EA4A28">
      <w:pPr>
        <w:pStyle w:val="NadpisB"/>
      </w:pPr>
      <w:r>
        <w:br w:type="page"/>
      </w:r>
      <w:bookmarkStart w:id="66" w:name="_Toc132322063"/>
      <w:proofErr w:type="spellStart"/>
      <w:r w:rsidR="000A01DC">
        <w:lastRenderedPageBreak/>
        <w:t>Deployment</w:t>
      </w:r>
      <w:proofErr w:type="spellEnd"/>
      <w:r w:rsidR="000A01DC">
        <w:t xml:space="preserve"> diagram</w:t>
      </w:r>
      <w:bookmarkEnd w:id="66"/>
    </w:p>
    <w:p w14:paraId="209B883C" w14:textId="633BF392" w:rsidR="00467E81" w:rsidRPr="004B4ED5" w:rsidRDefault="004B4ED5" w:rsidP="004B4ED5">
      <w:r>
        <w:t>Diagram nasazení popisuje celkové použití softwaru a hardwaru</w:t>
      </w:r>
      <w:r w:rsidR="00CF0F9A">
        <w:t xml:space="preserve"> pro vytvořenou aplikaci.</w:t>
      </w:r>
    </w:p>
    <w:p w14:paraId="0E2BE56D" w14:textId="6BEEBD9C" w:rsidR="00467E81" w:rsidRDefault="000C3A40" w:rsidP="00646226">
      <w:pPr>
        <w:keepNext/>
        <w:jc w:val="center"/>
      </w:pPr>
      <w:r>
        <w:rPr>
          <w:noProof/>
        </w:rPr>
        <w:drawing>
          <wp:inline distT="0" distB="0" distL="0" distR="0" wp14:anchorId="67A35804" wp14:editId="22FD5691">
            <wp:extent cx="5367020" cy="345884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D721" w14:textId="1B1D4D17" w:rsidR="0093783F" w:rsidRPr="00A6134D" w:rsidRDefault="00436A87" w:rsidP="00646226">
      <w:pPr>
        <w:keepNext/>
        <w:jc w:val="center"/>
        <w:rPr>
          <w:rFonts w:ascii="Times New Roman" w:hAnsi="Times New Roman"/>
          <w:b/>
          <w:bCs/>
          <w:i/>
          <w:iCs/>
        </w:rPr>
      </w:pPr>
      <w:bookmarkStart w:id="67" w:name="_Toc132325125"/>
      <w:r w:rsidRPr="00A6134D">
        <w:rPr>
          <w:rFonts w:ascii="Times New Roman" w:hAnsi="Times New Roman"/>
          <w:i/>
          <w:iCs/>
        </w:rPr>
        <w:t xml:space="preserve">Obrázek </w:t>
      </w:r>
      <w:r w:rsidRPr="00A6134D">
        <w:rPr>
          <w:rFonts w:ascii="Times New Roman" w:hAnsi="Times New Roman"/>
          <w:b/>
          <w:bCs/>
          <w:i/>
          <w:iCs/>
        </w:rPr>
        <w:fldChar w:fldCharType="begin"/>
      </w:r>
      <w:r w:rsidRPr="00A6134D">
        <w:rPr>
          <w:rFonts w:ascii="Times New Roman" w:hAnsi="Times New Roman"/>
          <w:i/>
          <w:iCs/>
        </w:rPr>
        <w:instrText xml:space="preserve"> SEQ Obrázek \* ARABIC </w:instrText>
      </w:r>
      <w:r w:rsidRPr="00A6134D">
        <w:rPr>
          <w:rFonts w:ascii="Times New Roman" w:hAnsi="Times New Roman"/>
          <w:b/>
          <w:bCs/>
          <w:i/>
          <w:iCs/>
        </w:rPr>
        <w:fldChar w:fldCharType="separate"/>
      </w:r>
      <w:r w:rsidR="00B1442D">
        <w:rPr>
          <w:rFonts w:ascii="Times New Roman" w:hAnsi="Times New Roman"/>
          <w:i/>
          <w:iCs/>
          <w:noProof/>
        </w:rPr>
        <w:t>5</w:t>
      </w:r>
      <w:r w:rsidRPr="00A6134D">
        <w:rPr>
          <w:rFonts w:ascii="Times New Roman" w:hAnsi="Times New Roman"/>
          <w:b/>
          <w:bCs/>
          <w:i/>
          <w:iCs/>
        </w:rPr>
        <w:fldChar w:fldCharType="end"/>
      </w:r>
      <w:r w:rsidRPr="00A6134D">
        <w:rPr>
          <w:rFonts w:ascii="Times New Roman" w:hAnsi="Times New Roman"/>
          <w:i/>
          <w:iCs/>
        </w:rPr>
        <w:t xml:space="preserve">: </w:t>
      </w:r>
      <w:proofErr w:type="spellStart"/>
      <w:r w:rsidRPr="00A6134D">
        <w:rPr>
          <w:rFonts w:ascii="Times New Roman" w:hAnsi="Times New Roman"/>
          <w:i/>
          <w:iCs/>
        </w:rPr>
        <w:t>Deployment</w:t>
      </w:r>
      <w:proofErr w:type="spellEnd"/>
      <w:r w:rsidRPr="00A6134D">
        <w:rPr>
          <w:rFonts w:ascii="Times New Roman" w:hAnsi="Times New Roman"/>
          <w:i/>
          <w:iCs/>
        </w:rPr>
        <w:t xml:space="preserve"> diagram</w:t>
      </w:r>
      <w:bookmarkEnd w:id="67"/>
    </w:p>
    <w:p w14:paraId="4A1CC522" w14:textId="2B9E27C1" w:rsidR="00195857" w:rsidRDefault="003B5941" w:rsidP="00195857">
      <w:pPr>
        <w:pStyle w:val="NadpisC"/>
      </w:pPr>
      <w:bookmarkStart w:id="68" w:name="_Toc132322064"/>
      <w:r>
        <w:t>Minimální nároky</w:t>
      </w:r>
      <w:bookmarkEnd w:id="68"/>
    </w:p>
    <w:p w14:paraId="1F6795C8" w14:textId="3FF23660" w:rsidR="001C5C61" w:rsidRDefault="001C5C61" w:rsidP="004B58B5">
      <w:pPr>
        <w:pStyle w:val="normlntext"/>
        <w:numPr>
          <w:ilvl w:val="0"/>
          <w:numId w:val="31"/>
        </w:numPr>
      </w:pPr>
      <w:r>
        <w:t>Operační systém Windows</w:t>
      </w:r>
      <w:r w:rsidR="00AD6719">
        <w:t xml:space="preserve"> 7 a vyšší</w:t>
      </w:r>
    </w:p>
    <w:p w14:paraId="35CF0717" w14:textId="2747C8B8" w:rsidR="00AD6719" w:rsidRPr="001C5C61" w:rsidRDefault="00F87AA6" w:rsidP="004B58B5">
      <w:pPr>
        <w:pStyle w:val="normlntext"/>
        <w:numPr>
          <w:ilvl w:val="0"/>
          <w:numId w:val="31"/>
        </w:numPr>
      </w:pPr>
      <w:r>
        <w:t xml:space="preserve">.NET </w:t>
      </w:r>
      <w:r w:rsidR="001C5C61">
        <w:t>Framework 4.7.2</w:t>
      </w:r>
    </w:p>
    <w:p w14:paraId="1D1A294E" w14:textId="49C163A1" w:rsidR="00EA4A28" w:rsidRDefault="00EA4A28" w:rsidP="00EA4A28">
      <w:pPr>
        <w:pStyle w:val="NadpisB"/>
      </w:pPr>
      <w:bookmarkStart w:id="69" w:name="_Toc132322065"/>
      <w:r>
        <w:t>Způsob nasazení vytvořeného řešení</w:t>
      </w:r>
      <w:bookmarkEnd w:id="69"/>
    </w:p>
    <w:p w14:paraId="2A73E0B6" w14:textId="15BC3B36" w:rsidR="001C3102" w:rsidRPr="000A6470" w:rsidRDefault="00F55E4F" w:rsidP="00467E81">
      <w:pPr>
        <w:pStyle w:val="normlntext"/>
      </w:pPr>
      <w:r>
        <w:t>Aplikace je dostupná na GitHubu na adrese</w:t>
      </w:r>
      <w:r w:rsidR="00880004">
        <w:t xml:space="preserve"> </w:t>
      </w:r>
      <w:hyperlink r:id="rId25" w:history="1">
        <w:r w:rsidR="00880004" w:rsidRPr="00DD706D">
          <w:rPr>
            <w:rStyle w:val="Hypertextovodkaz"/>
          </w:rPr>
          <w:t>https://github.com/XarDasik/BP-zalohovaci_nastroj_Podsednik/releases</w:t>
        </w:r>
      </w:hyperlink>
      <w:r w:rsidR="00880004">
        <w:t xml:space="preserve"> </w:t>
      </w:r>
      <w:r>
        <w:t xml:space="preserve">formou </w:t>
      </w:r>
      <w:proofErr w:type="spellStart"/>
      <w:r>
        <w:t>releasu</w:t>
      </w:r>
      <w:proofErr w:type="spellEnd"/>
      <w:r>
        <w:t xml:space="preserve">. Se zákazníkem je dohodnuto, že </w:t>
      </w:r>
      <w:r w:rsidR="00880004">
        <w:t>zde bude docházet k předání aplikace</w:t>
      </w:r>
      <w:r>
        <w:t xml:space="preserve">. Aplikace se </w:t>
      </w:r>
      <w:r w:rsidR="00880004">
        <w:t xml:space="preserve">instaluje použitím průvodcem instalací. </w:t>
      </w:r>
      <w:r w:rsidR="00233F55">
        <w:t xml:space="preserve">V následující kapitole bude zachycen průvod instalace. </w:t>
      </w:r>
      <w:r>
        <w:t xml:space="preserve">Nové verze aplikace s opravami budou nahrávány </w:t>
      </w:r>
      <w:r w:rsidR="00B1378A">
        <w:t xml:space="preserve">na stejné </w:t>
      </w:r>
      <w:r w:rsidR="00233F55">
        <w:t>adrese</w:t>
      </w:r>
      <w:r w:rsidR="00B1378A">
        <w:t xml:space="preserve"> jako </w:t>
      </w:r>
      <w:proofErr w:type="spellStart"/>
      <w:r w:rsidR="00B1378A">
        <w:t>release</w:t>
      </w:r>
      <w:proofErr w:type="spellEnd"/>
      <w:r w:rsidR="00B1378A">
        <w:t>.</w:t>
      </w:r>
    </w:p>
    <w:p w14:paraId="696286CD" w14:textId="5A8EDFC9" w:rsidR="001F5205" w:rsidRDefault="001C3102" w:rsidP="001F5205">
      <w:pPr>
        <w:pStyle w:val="NadpisA"/>
      </w:pPr>
      <w:r>
        <w:br w:type="page"/>
      </w:r>
      <w:bookmarkStart w:id="70" w:name="_Toc132322066"/>
      <w:r w:rsidR="001F5205" w:rsidRPr="00666ACD">
        <w:lastRenderedPageBreak/>
        <w:t>Popis vytvořeného řešení</w:t>
      </w:r>
      <w:bookmarkEnd w:id="70"/>
    </w:p>
    <w:p w14:paraId="2152093B" w14:textId="6D302F8C" w:rsidR="00A6134D" w:rsidRDefault="007F3D8A" w:rsidP="008F2906">
      <w:pPr>
        <w:pStyle w:val="normlntext"/>
      </w:pPr>
      <w:r>
        <w:t xml:space="preserve">Cílem této kapitoly je ukázat řešení, které </w:t>
      </w:r>
      <w:r w:rsidR="0094676F">
        <w:t>vzešlo</w:t>
      </w:r>
      <w:r>
        <w:t xml:space="preserve"> na základě sesbíraných požadavků od zákazníka</w:t>
      </w:r>
      <w:r w:rsidR="0094676F">
        <w:t xml:space="preserve"> a po vývojových iteracích včetně </w:t>
      </w:r>
      <w:r w:rsidR="00233F55">
        <w:t>diskuse se zákazníkem</w:t>
      </w:r>
      <w:r w:rsidR="0094676F">
        <w:t xml:space="preserve"> o</w:t>
      </w:r>
      <w:r w:rsidR="00233F55">
        <w:t xml:space="preserve"> naplněných požadavcích</w:t>
      </w:r>
      <w:r>
        <w:t>.</w:t>
      </w:r>
    </w:p>
    <w:p w14:paraId="13ABEA26" w14:textId="77777777" w:rsidR="00A6134D" w:rsidRDefault="00A6134D" w:rsidP="00A6134D">
      <w:pPr>
        <w:pStyle w:val="NadpisB"/>
      </w:pPr>
      <w:bookmarkStart w:id="71" w:name="_Toc132322067"/>
      <w:r>
        <w:t>Ukázka instalace aplikace</w:t>
      </w:r>
      <w:bookmarkEnd w:id="71"/>
    </w:p>
    <w:p w14:paraId="68B85F11" w14:textId="1D014C1E" w:rsidR="00A6134D" w:rsidRDefault="007F3D8A" w:rsidP="00A6134D">
      <w:pPr>
        <w:pStyle w:val="normlntext"/>
      </w:pPr>
      <w:r>
        <w:t xml:space="preserve"> </w:t>
      </w:r>
      <w:r w:rsidR="00A6134D">
        <w:t>Instalace na zařízení zákazníka je umožněno použitím průvodcem instalací. Instalační soubor BackupToolInstaller.msi provází jednoduchou instalací.</w:t>
      </w:r>
      <w:r w:rsidR="00B11073">
        <w:t xml:space="preserve"> Uživatel věnuje pozornost pouze při druhém kroku zobrazený na obrázku 6, kdy si vybírá cílovou složku instalace. </w:t>
      </w:r>
    </w:p>
    <w:p w14:paraId="780058CC" w14:textId="750733D2" w:rsidR="00A6134D" w:rsidRDefault="000C3A40" w:rsidP="00B11073">
      <w:pPr>
        <w:pStyle w:val="normlntext"/>
        <w:keepNext/>
        <w:jc w:val="center"/>
      </w:pPr>
      <w:r>
        <w:rPr>
          <w:noProof/>
        </w:rPr>
        <w:drawing>
          <wp:inline distT="0" distB="0" distL="0" distR="0" wp14:anchorId="0120D8EF" wp14:editId="00F93F8A">
            <wp:extent cx="4643755" cy="390398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5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B7F99" w14:textId="0E84921D" w:rsidR="00A6134D" w:rsidRPr="00A6134D" w:rsidRDefault="00A6134D" w:rsidP="00B11073">
      <w:pPr>
        <w:pStyle w:val="Titulek"/>
        <w:jc w:val="center"/>
        <w:rPr>
          <w:rFonts w:ascii="Times New Roman" w:hAnsi="Times New Roman"/>
          <w:b w:val="0"/>
          <w:bCs w:val="0"/>
          <w:i/>
          <w:iCs/>
          <w:sz w:val="24"/>
          <w:szCs w:val="24"/>
        </w:rPr>
      </w:pPr>
      <w:bookmarkStart w:id="72" w:name="_Toc132325126"/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t xml:space="preserve">Obrázek </w:t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begin"/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rFonts w:ascii="Times New Roman" w:hAnsi="Times New Roman"/>
          <w:b w:val="0"/>
          <w:bCs w:val="0"/>
          <w:i/>
          <w:iCs/>
          <w:noProof/>
          <w:sz w:val="24"/>
          <w:szCs w:val="24"/>
        </w:rPr>
        <w:t>6</w:t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end"/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t xml:space="preserve">: </w:t>
      </w:r>
      <w:r w:rsidR="000521B5">
        <w:rPr>
          <w:rFonts w:ascii="Times New Roman" w:hAnsi="Times New Roman"/>
          <w:b w:val="0"/>
          <w:bCs w:val="0"/>
          <w:i/>
          <w:iCs/>
          <w:sz w:val="24"/>
          <w:szCs w:val="24"/>
        </w:rPr>
        <w:t>Ú</w:t>
      </w:r>
      <w:r w:rsidRPr="00A6134D">
        <w:rPr>
          <w:rFonts w:ascii="Times New Roman" w:hAnsi="Times New Roman"/>
          <w:b w:val="0"/>
          <w:bCs w:val="0"/>
          <w:i/>
          <w:iCs/>
          <w:sz w:val="24"/>
          <w:szCs w:val="24"/>
        </w:rPr>
        <w:t>vodní informace před instalací</w:t>
      </w:r>
      <w:bookmarkEnd w:id="72"/>
    </w:p>
    <w:p w14:paraId="2B9A1FC3" w14:textId="50B40E46" w:rsidR="00B11073" w:rsidRDefault="000C3A40" w:rsidP="00B11073">
      <w:pPr>
        <w:pStyle w:val="normlntext"/>
        <w:keepNext/>
        <w:jc w:val="center"/>
      </w:pPr>
      <w:r>
        <w:rPr>
          <w:noProof/>
        </w:rPr>
        <w:lastRenderedPageBreak/>
        <w:drawing>
          <wp:inline distT="0" distB="0" distL="0" distR="0" wp14:anchorId="38B37BB4" wp14:editId="3F3AE01A">
            <wp:extent cx="4531995" cy="374523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3A2E" w14:textId="1A4E6FE4" w:rsidR="00B11073" w:rsidRPr="00B11073" w:rsidRDefault="00B11073" w:rsidP="00B11073">
      <w:pPr>
        <w:pStyle w:val="Titulek"/>
        <w:jc w:val="center"/>
        <w:rPr>
          <w:rFonts w:ascii="Times New Roman" w:hAnsi="Times New Roman"/>
          <w:b w:val="0"/>
          <w:bCs w:val="0"/>
          <w:i/>
          <w:iCs/>
          <w:sz w:val="24"/>
          <w:szCs w:val="24"/>
        </w:rPr>
      </w:pPr>
      <w:bookmarkStart w:id="73" w:name="_Toc132325127"/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t xml:space="preserve">Obrázek </w: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begin"/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rFonts w:ascii="Times New Roman" w:hAnsi="Times New Roman"/>
          <w:b w:val="0"/>
          <w:bCs w:val="0"/>
          <w:i/>
          <w:iCs/>
          <w:noProof/>
          <w:sz w:val="24"/>
          <w:szCs w:val="24"/>
        </w:rPr>
        <w:t>7</w: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end"/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t>: Výběr cílové složky instalace</w:t>
      </w:r>
      <w:bookmarkEnd w:id="73"/>
    </w:p>
    <w:p w14:paraId="6E2522A3" w14:textId="2C43260E" w:rsidR="00B11073" w:rsidRDefault="000C3A40" w:rsidP="00B11073">
      <w:pPr>
        <w:pStyle w:val="normlntext"/>
        <w:keepNext/>
        <w:jc w:val="center"/>
      </w:pPr>
      <w:r>
        <w:rPr>
          <w:noProof/>
        </w:rPr>
        <w:drawing>
          <wp:inline distT="0" distB="0" distL="0" distR="0" wp14:anchorId="03E7FBCD" wp14:editId="4A76024D">
            <wp:extent cx="4540250" cy="3768725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A840" w14:textId="6A10EB1E" w:rsidR="00B11073" w:rsidRPr="00B11073" w:rsidRDefault="00B11073" w:rsidP="00B11073">
      <w:pPr>
        <w:pStyle w:val="Titulek"/>
        <w:jc w:val="center"/>
        <w:rPr>
          <w:rFonts w:ascii="Times New Roman" w:hAnsi="Times New Roman"/>
          <w:b w:val="0"/>
          <w:bCs w:val="0"/>
          <w:i/>
          <w:iCs/>
          <w:sz w:val="24"/>
          <w:szCs w:val="24"/>
        </w:rPr>
      </w:pPr>
      <w:bookmarkStart w:id="74" w:name="_Toc132325128"/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t xml:space="preserve">Obrázek </w: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begin"/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rFonts w:ascii="Times New Roman" w:hAnsi="Times New Roman"/>
          <w:b w:val="0"/>
          <w:bCs w:val="0"/>
          <w:i/>
          <w:iCs/>
          <w:noProof/>
          <w:sz w:val="24"/>
          <w:szCs w:val="24"/>
        </w:rPr>
        <w:t>8</w:t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fldChar w:fldCharType="end"/>
      </w:r>
      <w:r w:rsidRPr="00B11073">
        <w:rPr>
          <w:rFonts w:ascii="Times New Roman" w:hAnsi="Times New Roman"/>
          <w:b w:val="0"/>
          <w:bCs w:val="0"/>
          <w:i/>
          <w:iCs/>
          <w:sz w:val="24"/>
          <w:szCs w:val="24"/>
        </w:rPr>
        <w:t>: Informování o dokončení instalace</w:t>
      </w:r>
      <w:bookmarkEnd w:id="74"/>
    </w:p>
    <w:p w14:paraId="087E2D87" w14:textId="53DACABD" w:rsidR="007F3D8A" w:rsidRPr="007F3D8A" w:rsidRDefault="007F3D8A" w:rsidP="00A6134D">
      <w:pPr>
        <w:pStyle w:val="normlntext"/>
      </w:pPr>
    </w:p>
    <w:p w14:paraId="03DA432A" w14:textId="4DCC42AA" w:rsidR="001F5205" w:rsidRDefault="001F5205" w:rsidP="001F5205">
      <w:pPr>
        <w:pStyle w:val="NadpisB"/>
      </w:pPr>
      <w:bookmarkStart w:id="75" w:name="_Toc132322068"/>
      <w:r>
        <w:lastRenderedPageBreak/>
        <w:t>Vytváření projektů</w:t>
      </w:r>
      <w:bookmarkEnd w:id="75"/>
    </w:p>
    <w:p w14:paraId="5BB94BD8" w14:textId="77777777" w:rsidR="0003497C" w:rsidRDefault="0003497C" w:rsidP="008F2906">
      <w:pPr>
        <w:pStyle w:val="normlntext"/>
      </w:pPr>
      <w:r>
        <w:t xml:space="preserve">Před samotným zálohováním je potřeba vytvořit projekt, kde se nastavují parametry pro zálohování. </w:t>
      </w:r>
    </w:p>
    <w:p w14:paraId="302651F2" w14:textId="770FBF1A" w:rsidR="0003497C" w:rsidRDefault="0003497C" w:rsidP="008F2906">
      <w:pPr>
        <w:pStyle w:val="normlntext"/>
      </w:pPr>
      <w:r>
        <w:t>Povinné parametry:</w:t>
      </w:r>
    </w:p>
    <w:p w14:paraId="3223335F" w14:textId="3A88A1B3" w:rsidR="0003497C" w:rsidRDefault="004C22D7" w:rsidP="008F2906">
      <w:pPr>
        <w:pStyle w:val="normlntext"/>
        <w:numPr>
          <w:ilvl w:val="0"/>
          <w:numId w:val="34"/>
        </w:numPr>
      </w:pPr>
      <w:r>
        <w:t>z</w:t>
      </w:r>
      <w:r w:rsidR="0003497C">
        <w:t>drojový adresář</w:t>
      </w:r>
    </w:p>
    <w:p w14:paraId="131D7081" w14:textId="4C0FC02E" w:rsidR="0003497C" w:rsidRDefault="004C22D7" w:rsidP="008F2906">
      <w:pPr>
        <w:pStyle w:val="normlntext"/>
        <w:numPr>
          <w:ilvl w:val="0"/>
          <w:numId w:val="34"/>
        </w:numPr>
      </w:pPr>
      <w:r>
        <w:t>c</w:t>
      </w:r>
      <w:r w:rsidR="0003497C">
        <w:t>ílový adresář</w:t>
      </w:r>
    </w:p>
    <w:p w14:paraId="2EB3574F" w14:textId="76583325" w:rsidR="0003497C" w:rsidRDefault="004C22D7" w:rsidP="008F2906">
      <w:pPr>
        <w:pStyle w:val="normlntext"/>
        <w:numPr>
          <w:ilvl w:val="0"/>
          <w:numId w:val="34"/>
        </w:numPr>
      </w:pPr>
      <w:r>
        <w:t>p</w:t>
      </w:r>
      <w:r w:rsidR="0003497C">
        <w:t>očet starších záloh konkrétního souboru (defaultně 0)</w:t>
      </w:r>
    </w:p>
    <w:p w14:paraId="17AE89B9" w14:textId="12055CF2" w:rsidR="0003497C" w:rsidRDefault="0003497C" w:rsidP="008F2906">
      <w:pPr>
        <w:pStyle w:val="normlntext"/>
      </w:pPr>
      <w:r>
        <w:t>Dobrovolné parametry:</w:t>
      </w:r>
    </w:p>
    <w:p w14:paraId="72CB6B7B" w14:textId="7EAF8A27" w:rsidR="0003497C" w:rsidRDefault="0003497C" w:rsidP="008F2906">
      <w:pPr>
        <w:pStyle w:val="normlntext"/>
        <w:numPr>
          <w:ilvl w:val="0"/>
          <w:numId w:val="35"/>
        </w:numPr>
      </w:pPr>
      <w:r>
        <w:t>Filtry</w:t>
      </w:r>
    </w:p>
    <w:p w14:paraId="575DD88B" w14:textId="09C21071" w:rsidR="0003497C" w:rsidRDefault="004C22D7" w:rsidP="008F2906">
      <w:pPr>
        <w:pStyle w:val="normlntext"/>
        <w:numPr>
          <w:ilvl w:val="1"/>
          <w:numId w:val="35"/>
        </w:numPr>
      </w:pPr>
      <w:r>
        <w:t>a</w:t>
      </w:r>
      <w:r w:rsidR="0003497C">
        <w:t>gregační (And a Or)</w:t>
      </w:r>
    </w:p>
    <w:p w14:paraId="64AEBB54" w14:textId="3BF9C160" w:rsidR="0003497C" w:rsidRDefault="004C22D7" w:rsidP="008F2906">
      <w:pPr>
        <w:pStyle w:val="normlntext"/>
        <w:numPr>
          <w:ilvl w:val="1"/>
          <w:numId w:val="35"/>
        </w:numPr>
      </w:pPr>
      <w:r>
        <w:t>r</w:t>
      </w:r>
      <w:r w:rsidR="0003497C">
        <w:t>egulární výraz</w:t>
      </w:r>
    </w:p>
    <w:p w14:paraId="04DA4483" w14:textId="7A118190" w:rsidR="0003497C" w:rsidRDefault="004C22D7" w:rsidP="008F2906">
      <w:pPr>
        <w:pStyle w:val="normlntext"/>
        <w:numPr>
          <w:ilvl w:val="1"/>
          <w:numId w:val="35"/>
        </w:numPr>
      </w:pPr>
      <w:r>
        <w:t>a</w:t>
      </w:r>
      <w:r w:rsidR="0003497C">
        <w:t>tribut souboru</w:t>
      </w:r>
    </w:p>
    <w:p w14:paraId="2391F91B" w14:textId="73C9DCFA" w:rsidR="0003497C" w:rsidRDefault="004C22D7" w:rsidP="008F2906">
      <w:pPr>
        <w:pStyle w:val="normlntext"/>
        <w:numPr>
          <w:ilvl w:val="1"/>
          <w:numId w:val="35"/>
        </w:numPr>
      </w:pPr>
      <w:r>
        <w:t>d</w:t>
      </w:r>
      <w:r w:rsidR="0003497C">
        <w:t>atum a čas</w:t>
      </w:r>
      <w:r w:rsidR="002F77F2">
        <w:t xml:space="preserve"> vzniku, poslední úpravy nebo posledního přístupu</w:t>
      </w:r>
    </w:p>
    <w:p w14:paraId="302BC892" w14:textId="29F1FCFF" w:rsidR="0003497C" w:rsidRDefault="004C22D7" w:rsidP="008F2906">
      <w:pPr>
        <w:pStyle w:val="normlntext"/>
        <w:numPr>
          <w:ilvl w:val="1"/>
          <w:numId w:val="35"/>
        </w:numPr>
      </w:pPr>
      <w:r>
        <w:t>v</w:t>
      </w:r>
      <w:r w:rsidR="0003497C">
        <w:t>elikost souboru</w:t>
      </w:r>
    </w:p>
    <w:p w14:paraId="642DAECD" w14:textId="29143D25" w:rsidR="008F2906" w:rsidRDefault="004C22D7" w:rsidP="008F2906">
      <w:pPr>
        <w:pStyle w:val="normlntext"/>
        <w:numPr>
          <w:ilvl w:val="0"/>
          <w:numId w:val="35"/>
        </w:numPr>
      </w:pPr>
      <w:r>
        <w:t>n</w:t>
      </w:r>
      <w:r w:rsidR="008F2906">
        <w:t>egace filtru</w:t>
      </w:r>
    </w:p>
    <w:p w14:paraId="62902FEA" w14:textId="5C3085B0" w:rsidR="008F2906" w:rsidRDefault="004C22D7" w:rsidP="008F2906">
      <w:pPr>
        <w:pStyle w:val="normlntext"/>
        <w:numPr>
          <w:ilvl w:val="0"/>
          <w:numId w:val="35"/>
        </w:numPr>
      </w:pPr>
      <w:r>
        <w:t>k</w:t>
      </w:r>
      <w:r w:rsidR="008F2906">
        <w:t>omentář k filtru</w:t>
      </w:r>
    </w:p>
    <w:p w14:paraId="230BCCB5" w14:textId="77777777" w:rsidR="00444B70" w:rsidRDefault="008F2906" w:rsidP="008F2906">
      <w:pPr>
        <w:pStyle w:val="normlntext"/>
      </w:pPr>
      <w:r>
        <w:t>Po zadání všech parametrů uživatel zadá jméno a umístění projektu v počítači.</w:t>
      </w:r>
    </w:p>
    <w:p w14:paraId="061039D0" w14:textId="74F0D67F" w:rsidR="007D4275" w:rsidRDefault="00444B70" w:rsidP="00444B70">
      <w:pPr>
        <w:pStyle w:val="NadpisC"/>
      </w:pPr>
      <w:bookmarkStart w:id="76" w:name="_Toc132322069"/>
      <w:r>
        <w:t>Ukázka</w:t>
      </w:r>
      <w:r w:rsidR="002F77F2">
        <w:t xml:space="preserve"> vytvoření projektu</w:t>
      </w:r>
      <w:bookmarkEnd w:id="76"/>
    </w:p>
    <w:p w14:paraId="66D93FA8" w14:textId="13E713CA" w:rsidR="008F2906" w:rsidRDefault="007D4275" w:rsidP="007D4275">
      <w:pPr>
        <w:pStyle w:val="normlntext"/>
      </w:pPr>
      <w:r>
        <w:t xml:space="preserve">Ukázka demonstruje </w:t>
      </w:r>
      <w:r w:rsidR="00665CB0">
        <w:t xml:space="preserve">vyplnění nového projektu. Ukázkový příklad má za cíl zálohovat celý adresář projektu z programovacího prostředí </w:t>
      </w:r>
      <w:proofErr w:type="spellStart"/>
      <w:r w:rsidR="00665CB0">
        <w:t>Visual</w:t>
      </w:r>
      <w:proofErr w:type="spellEnd"/>
      <w:r w:rsidR="00665CB0">
        <w:t xml:space="preserve"> Studia, kromě složky bin/</w:t>
      </w:r>
      <w:proofErr w:type="spellStart"/>
      <w:r w:rsidR="00665CB0">
        <w:t>Debug</w:t>
      </w:r>
      <w:proofErr w:type="spellEnd"/>
      <w:r w:rsidR="00665CB0">
        <w:t xml:space="preserve">. </w:t>
      </w:r>
    </w:p>
    <w:p w14:paraId="37A532AC" w14:textId="466368D5" w:rsidR="00845AF7" w:rsidRDefault="000C3A40" w:rsidP="00845AF7">
      <w:pPr>
        <w:pStyle w:val="normlntext"/>
        <w:keepNext/>
      </w:pPr>
      <w:r>
        <w:rPr>
          <w:noProof/>
        </w:rPr>
        <w:lastRenderedPageBreak/>
        <w:drawing>
          <wp:inline distT="0" distB="0" distL="0" distR="0" wp14:anchorId="218D2FE1" wp14:editId="7F504B3D">
            <wp:extent cx="5574030" cy="352234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CBB66" w14:textId="0E697720" w:rsidR="00845AF7" w:rsidRPr="00845AF7" w:rsidRDefault="00845AF7" w:rsidP="00845AF7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77" w:name="_Toc132325129"/>
      <w:r w:rsidRPr="00845AF7">
        <w:rPr>
          <w:b w:val="0"/>
          <w:bCs w:val="0"/>
          <w:i/>
          <w:iCs/>
          <w:sz w:val="24"/>
          <w:szCs w:val="24"/>
        </w:rPr>
        <w:t xml:space="preserve">Obrázek </w:t>
      </w:r>
      <w:r w:rsidRPr="00845AF7">
        <w:rPr>
          <w:b w:val="0"/>
          <w:bCs w:val="0"/>
          <w:i/>
          <w:iCs/>
          <w:sz w:val="24"/>
          <w:szCs w:val="24"/>
        </w:rPr>
        <w:fldChar w:fldCharType="begin"/>
      </w:r>
      <w:r w:rsidRPr="00845AF7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845AF7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9</w:t>
      </w:r>
      <w:r w:rsidRPr="00845AF7">
        <w:rPr>
          <w:b w:val="0"/>
          <w:bCs w:val="0"/>
          <w:i/>
          <w:iCs/>
          <w:sz w:val="24"/>
          <w:szCs w:val="24"/>
        </w:rPr>
        <w:fldChar w:fldCharType="end"/>
      </w:r>
      <w:r w:rsidRPr="00845AF7">
        <w:rPr>
          <w:b w:val="0"/>
          <w:bCs w:val="0"/>
          <w:i/>
          <w:iCs/>
          <w:sz w:val="24"/>
          <w:szCs w:val="24"/>
        </w:rPr>
        <w:t xml:space="preserve">: </w:t>
      </w:r>
      <w:r w:rsidR="000521B5">
        <w:rPr>
          <w:b w:val="0"/>
          <w:bCs w:val="0"/>
          <w:i/>
          <w:iCs/>
          <w:sz w:val="24"/>
          <w:szCs w:val="24"/>
        </w:rPr>
        <w:t>V</w:t>
      </w:r>
      <w:r w:rsidRPr="00845AF7">
        <w:rPr>
          <w:b w:val="0"/>
          <w:bCs w:val="0"/>
          <w:i/>
          <w:iCs/>
          <w:sz w:val="24"/>
          <w:szCs w:val="24"/>
        </w:rPr>
        <w:t>ytváření projektu</w:t>
      </w:r>
      <w:bookmarkEnd w:id="77"/>
    </w:p>
    <w:p w14:paraId="793996A9" w14:textId="4346FD85" w:rsidR="00845AF7" w:rsidRDefault="000C3A40" w:rsidP="00845AF7">
      <w:pPr>
        <w:pStyle w:val="normlntext"/>
        <w:keepNext/>
      </w:pPr>
      <w:r>
        <w:rPr>
          <w:noProof/>
        </w:rPr>
        <w:drawing>
          <wp:inline distT="0" distB="0" distL="0" distR="0" wp14:anchorId="3C02FE58" wp14:editId="427CA807">
            <wp:extent cx="5574030" cy="351472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A8288" w14:textId="53C325FE" w:rsidR="007D4275" w:rsidRPr="00845AF7" w:rsidRDefault="00845AF7" w:rsidP="00845AF7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78" w:name="_Toc132325130"/>
      <w:r w:rsidRPr="00845AF7">
        <w:rPr>
          <w:b w:val="0"/>
          <w:bCs w:val="0"/>
          <w:i/>
          <w:iCs/>
          <w:sz w:val="24"/>
          <w:szCs w:val="24"/>
        </w:rPr>
        <w:t xml:space="preserve">Obrázek </w:t>
      </w:r>
      <w:r w:rsidRPr="00845AF7">
        <w:rPr>
          <w:b w:val="0"/>
          <w:bCs w:val="0"/>
          <w:i/>
          <w:iCs/>
          <w:sz w:val="24"/>
          <w:szCs w:val="24"/>
        </w:rPr>
        <w:fldChar w:fldCharType="begin"/>
      </w:r>
      <w:r w:rsidRPr="00845AF7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845AF7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10</w:t>
      </w:r>
      <w:r w:rsidRPr="00845AF7">
        <w:rPr>
          <w:b w:val="0"/>
          <w:bCs w:val="0"/>
          <w:i/>
          <w:iCs/>
          <w:sz w:val="24"/>
          <w:szCs w:val="24"/>
        </w:rPr>
        <w:fldChar w:fldCharType="end"/>
      </w:r>
      <w:r w:rsidRPr="00845AF7">
        <w:rPr>
          <w:b w:val="0"/>
          <w:bCs w:val="0"/>
          <w:i/>
          <w:iCs/>
          <w:sz w:val="24"/>
          <w:szCs w:val="24"/>
        </w:rPr>
        <w:t xml:space="preserve">: </w:t>
      </w:r>
      <w:r w:rsidR="000521B5">
        <w:rPr>
          <w:b w:val="0"/>
          <w:bCs w:val="0"/>
          <w:i/>
          <w:iCs/>
          <w:sz w:val="24"/>
          <w:szCs w:val="24"/>
        </w:rPr>
        <w:t>D</w:t>
      </w:r>
      <w:r w:rsidRPr="00845AF7">
        <w:rPr>
          <w:b w:val="0"/>
          <w:bCs w:val="0"/>
          <w:i/>
          <w:iCs/>
          <w:sz w:val="24"/>
          <w:szCs w:val="24"/>
        </w:rPr>
        <w:t>ialog dotazující na jméno a umístění projektu</w:t>
      </w:r>
      <w:bookmarkEnd w:id="78"/>
    </w:p>
    <w:p w14:paraId="65EA2083" w14:textId="77777777" w:rsidR="007D4275" w:rsidRPr="00444B70" w:rsidRDefault="007D4275" w:rsidP="00444B70"/>
    <w:p w14:paraId="67CFD388" w14:textId="103CF621" w:rsidR="001F5205" w:rsidRDefault="004B5DE2" w:rsidP="001F5205">
      <w:pPr>
        <w:pStyle w:val="NadpisB"/>
      </w:pPr>
      <w:bookmarkStart w:id="79" w:name="_Toc132322070"/>
      <w:r>
        <w:lastRenderedPageBreak/>
        <w:t>Správa</w:t>
      </w:r>
      <w:r w:rsidR="001F5205">
        <w:t xml:space="preserve"> projektů</w:t>
      </w:r>
      <w:bookmarkEnd w:id="79"/>
    </w:p>
    <w:p w14:paraId="254BAD27" w14:textId="3667FAF9" w:rsidR="004B5DE2" w:rsidRDefault="008F2906" w:rsidP="004B5DE2">
      <w:pPr>
        <w:pStyle w:val="normlntext"/>
      </w:pPr>
      <w:r>
        <w:t xml:space="preserve">Po vytvoření projektu, pokud je ponecháno defaultní umístění projektu, </w:t>
      </w:r>
      <w:r w:rsidR="004B5DE2">
        <w:t xml:space="preserve">je projekt </w:t>
      </w:r>
      <w:r>
        <w:t>zobrazen</w:t>
      </w:r>
      <w:r w:rsidR="004B5DE2">
        <w:t xml:space="preserve"> </w:t>
      </w:r>
      <w:r>
        <w:t xml:space="preserve">v „My </w:t>
      </w:r>
      <w:proofErr w:type="spellStart"/>
      <w:r>
        <w:t>Projects</w:t>
      </w:r>
      <w:proofErr w:type="spellEnd"/>
      <w:r>
        <w:t>“ pod zadaným jménem.</w:t>
      </w:r>
      <w:r w:rsidR="00153E82">
        <w:t xml:space="preserve"> Projekt může být také zobrazen v seznamu po stisknutí tlačítka „</w:t>
      </w:r>
      <w:proofErr w:type="spellStart"/>
      <w:r w:rsidR="00153E82">
        <w:t>Load</w:t>
      </w:r>
      <w:proofErr w:type="spellEnd"/>
      <w:r w:rsidR="00153E82">
        <w:t xml:space="preserve"> Project“. Uživatel musí pouze označit umístění v počítači. Uživatel může projekt odstranit z počítače prostřednictvím tlačítka „</w:t>
      </w:r>
      <w:proofErr w:type="spellStart"/>
      <w:r w:rsidR="00153E82">
        <w:t>Delete</w:t>
      </w:r>
      <w:proofErr w:type="spellEnd"/>
      <w:r w:rsidR="00153E82">
        <w:t xml:space="preserve"> </w:t>
      </w:r>
      <w:proofErr w:type="spellStart"/>
      <w:r w:rsidR="00153E82">
        <w:t>project</w:t>
      </w:r>
      <w:proofErr w:type="spellEnd"/>
      <w:r w:rsidR="00153E82">
        <w:t xml:space="preserve">“ a potvrdit ve vyskakovacím dialogu. </w:t>
      </w:r>
    </w:p>
    <w:p w14:paraId="28E606C6" w14:textId="22058B59" w:rsidR="008F2906" w:rsidRDefault="00153E82" w:rsidP="004B5DE2">
      <w:pPr>
        <w:pStyle w:val="normlntext"/>
      </w:pPr>
      <w:r>
        <w:t>K samotnému zobrazení projektu</w:t>
      </w:r>
      <w:r w:rsidR="004B5DE2">
        <w:t xml:space="preserve"> musí uživatel</w:t>
      </w:r>
      <w:r>
        <w:t xml:space="preserve"> kliknout na jméno požadovaného projektu v seznamu projektu. </w:t>
      </w:r>
      <w:r w:rsidR="004B5DE2">
        <w:t>Poté se zobrazí projekt i s parametry. Uživatel zde může upravit parametry projektu.</w:t>
      </w:r>
    </w:p>
    <w:p w14:paraId="49BF8A9B" w14:textId="783BDA4B" w:rsidR="00397BAB" w:rsidRDefault="00397BAB" w:rsidP="00397BAB">
      <w:pPr>
        <w:pStyle w:val="NadpisC"/>
      </w:pPr>
      <w:bookmarkStart w:id="80" w:name="_Toc132322071"/>
      <w:r>
        <w:t>Ukázka</w:t>
      </w:r>
      <w:r w:rsidR="002F77F2">
        <w:t xml:space="preserve"> zobrazení projektu</w:t>
      </w:r>
      <w:bookmarkEnd w:id="80"/>
    </w:p>
    <w:p w14:paraId="4DC535A4" w14:textId="31A0054D" w:rsidR="00397BAB" w:rsidRPr="00397BAB" w:rsidRDefault="00397BAB" w:rsidP="00397BAB">
      <w:pPr>
        <w:pStyle w:val="normlntext"/>
      </w:pPr>
      <w:r>
        <w:t>Napravo od menu se nachází seznam s projekty, kde lze vidět i nov</w:t>
      </w:r>
      <w:r w:rsidR="009E5EB5">
        <w:t>ě</w:t>
      </w:r>
      <w:r>
        <w:t xml:space="preserve"> vytvořený projekt. Po zvolení tohoto projektu se zobrazí stejný formulář jako pro vytváření nového projektu. Zde jde upravovat parametry projektu anebo spustit simulaci zálohování.</w:t>
      </w:r>
    </w:p>
    <w:p w14:paraId="5A1391A8" w14:textId="1BD9217D" w:rsidR="00845AF7" w:rsidRDefault="000C3A40" w:rsidP="00845AF7">
      <w:pPr>
        <w:pStyle w:val="normlntext"/>
        <w:keepNext/>
      </w:pPr>
      <w:r>
        <w:rPr>
          <w:noProof/>
        </w:rPr>
        <w:drawing>
          <wp:inline distT="0" distB="0" distL="0" distR="0" wp14:anchorId="051140A3" wp14:editId="3B99F1AC">
            <wp:extent cx="5581650" cy="386461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658" w14:textId="18053793" w:rsidR="00397BAB" w:rsidRPr="005B7DCF" w:rsidRDefault="00845AF7" w:rsidP="005B7DCF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81" w:name="_Toc132325131"/>
      <w:r w:rsidRPr="005B7DCF">
        <w:rPr>
          <w:b w:val="0"/>
          <w:bCs w:val="0"/>
          <w:i/>
          <w:iCs/>
          <w:sz w:val="24"/>
          <w:szCs w:val="24"/>
        </w:rPr>
        <w:t xml:space="preserve">Obrázek </w:t>
      </w:r>
      <w:r w:rsidRPr="005B7DCF">
        <w:rPr>
          <w:b w:val="0"/>
          <w:bCs w:val="0"/>
          <w:i/>
          <w:iCs/>
          <w:sz w:val="24"/>
          <w:szCs w:val="24"/>
        </w:rPr>
        <w:fldChar w:fldCharType="begin"/>
      </w:r>
      <w:r w:rsidRPr="005B7DCF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5B7DCF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11</w:t>
      </w:r>
      <w:r w:rsidRPr="005B7DCF">
        <w:rPr>
          <w:b w:val="0"/>
          <w:bCs w:val="0"/>
          <w:i/>
          <w:iCs/>
          <w:sz w:val="24"/>
          <w:szCs w:val="24"/>
        </w:rPr>
        <w:fldChar w:fldCharType="end"/>
      </w:r>
      <w:r w:rsidRPr="005B7DCF">
        <w:rPr>
          <w:b w:val="0"/>
          <w:bCs w:val="0"/>
          <w:i/>
          <w:iCs/>
          <w:sz w:val="24"/>
          <w:szCs w:val="24"/>
        </w:rPr>
        <w:t xml:space="preserve">: </w:t>
      </w:r>
      <w:r w:rsidR="000A47D5">
        <w:rPr>
          <w:b w:val="0"/>
          <w:bCs w:val="0"/>
          <w:i/>
          <w:iCs/>
          <w:sz w:val="24"/>
          <w:szCs w:val="24"/>
        </w:rPr>
        <w:t>Z</w:t>
      </w:r>
      <w:r w:rsidRPr="005B7DCF">
        <w:rPr>
          <w:b w:val="0"/>
          <w:bCs w:val="0"/>
          <w:i/>
          <w:iCs/>
          <w:sz w:val="24"/>
          <w:szCs w:val="24"/>
        </w:rPr>
        <w:t>obrazení projektu</w:t>
      </w:r>
      <w:bookmarkEnd w:id="81"/>
    </w:p>
    <w:p w14:paraId="755ADD55" w14:textId="335AB123" w:rsidR="004B5DE2" w:rsidRDefault="004B5DE2" w:rsidP="004B5DE2">
      <w:pPr>
        <w:pStyle w:val="NadpisB"/>
      </w:pPr>
      <w:bookmarkStart w:id="82" w:name="_Toc132322072"/>
      <w:r>
        <w:lastRenderedPageBreak/>
        <w:t>Simulace zálohování</w:t>
      </w:r>
      <w:bookmarkEnd w:id="82"/>
    </w:p>
    <w:p w14:paraId="05D815E0" w14:textId="372B17FD" w:rsidR="00665CB0" w:rsidRDefault="004B5DE2" w:rsidP="00057330">
      <w:pPr>
        <w:pStyle w:val="normlntext"/>
      </w:pPr>
      <w:r>
        <w:t xml:space="preserve">Spustit simulaci zálohování je možné po </w:t>
      </w:r>
      <w:r w:rsidR="008D5946">
        <w:t>vybrání</w:t>
      </w:r>
      <w:r>
        <w:t xml:space="preserve"> projektu, kter</w:t>
      </w:r>
      <w:r w:rsidR="008D5946">
        <w:t>ý</w:t>
      </w:r>
      <w:r>
        <w:t xml:space="preserve"> byl popsán v předešlé </w:t>
      </w:r>
      <w:r w:rsidR="00372630">
        <w:t>sekci</w:t>
      </w:r>
      <w:r>
        <w:t xml:space="preserve">. </w:t>
      </w:r>
      <w:r w:rsidR="008D5946">
        <w:t>Simulace zálohování umožňuje zobrazit soubory, které budou zálohovány</w:t>
      </w:r>
      <w:r>
        <w:t>.</w:t>
      </w:r>
    </w:p>
    <w:p w14:paraId="07C78B25" w14:textId="46BB2328" w:rsidR="00665CB0" w:rsidRDefault="00665CB0" w:rsidP="00665CB0">
      <w:pPr>
        <w:pStyle w:val="NadpisC"/>
      </w:pPr>
      <w:bookmarkStart w:id="83" w:name="_Toc132322073"/>
      <w:r>
        <w:t>Ukázka</w:t>
      </w:r>
      <w:r w:rsidR="002F77F2">
        <w:t xml:space="preserve"> simulace</w:t>
      </w:r>
      <w:bookmarkEnd w:id="83"/>
    </w:p>
    <w:p w14:paraId="7FC4A2B3" w14:textId="04AB37B8" w:rsidR="00665CB0" w:rsidRPr="00665CB0" w:rsidRDefault="00665CB0" w:rsidP="00665CB0">
      <w:pPr>
        <w:pStyle w:val="normlntext"/>
      </w:pPr>
      <w:r>
        <w:t>Ukázka</w:t>
      </w:r>
      <w:r w:rsidR="008D5946">
        <w:t xml:space="preserve"> simulace</w:t>
      </w:r>
      <w:r w:rsidR="00381892">
        <w:t xml:space="preserve"> podle výše vytvořeného projektu</w:t>
      </w:r>
      <w:r>
        <w:t xml:space="preserve"> ukazuje, že soubory </w:t>
      </w:r>
      <w:r w:rsidR="008D5946">
        <w:t>v adresáři</w:t>
      </w:r>
      <w:r>
        <w:t xml:space="preserve"> /bin/</w:t>
      </w:r>
      <w:proofErr w:type="spellStart"/>
      <w:r>
        <w:t>Debug</w:t>
      </w:r>
      <w:proofErr w:type="spellEnd"/>
      <w:r>
        <w:t xml:space="preserve"> se </w:t>
      </w:r>
      <w:r w:rsidR="00381892">
        <w:t xml:space="preserve">nebudou </w:t>
      </w:r>
      <w:r>
        <w:t>zálohovat</w:t>
      </w:r>
      <w:r w:rsidR="00381892">
        <w:t xml:space="preserve">. Ostatní soubory jsou určeny k zálohování. </w:t>
      </w:r>
      <w:r w:rsidR="00397BAB">
        <w:t>Níže pod výpisem souborů</w:t>
      </w:r>
      <w:r w:rsidR="00372630">
        <w:t xml:space="preserve"> pro označený adresář je vidět okno, které zobrazuje stav filtrů, teda zdali filtr je přijat nebo odmítnut, pro zvolený soubor</w:t>
      </w:r>
      <w:r w:rsidR="00397BAB">
        <w:t>.</w:t>
      </w:r>
    </w:p>
    <w:p w14:paraId="563FEC93" w14:textId="145DA772" w:rsidR="00845AF7" w:rsidRDefault="000C3A40" w:rsidP="00845AF7">
      <w:pPr>
        <w:pStyle w:val="normlntext"/>
        <w:keepNext/>
      </w:pPr>
      <w:r>
        <w:rPr>
          <w:noProof/>
        </w:rPr>
        <w:drawing>
          <wp:inline distT="0" distB="0" distL="0" distR="0" wp14:anchorId="1EDA4204" wp14:editId="66382E86">
            <wp:extent cx="5574030" cy="336359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EB72" w14:textId="5A9E4348" w:rsidR="008F2906" w:rsidRPr="005B7DCF" w:rsidRDefault="00845AF7" w:rsidP="005B7DCF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84" w:name="_Toc132325132"/>
      <w:r w:rsidRPr="005B7DCF">
        <w:rPr>
          <w:b w:val="0"/>
          <w:bCs w:val="0"/>
          <w:i/>
          <w:iCs/>
          <w:sz w:val="24"/>
          <w:szCs w:val="24"/>
        </w:rPr>
        <w:t xml:space="preserve">Obrázek </w:t>
      </w:r>
      <w:r w:rsidRPr="005B7DCF">
        <w:rPr>
          <w:b w:val="0"/>
          <w:bCs w:val="0"/>
          <w:i/>
          <w:iCs/>
          <w:sz w:val="24"/>
          <w:szCs w:val="24"/>
        </w:rPr>
        <w:fldChar w:fldCharType="begin"/>
      </w:r>
      <w:r w:rsidRPr="005B7DCF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5B7DCF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12</w:t>
      </w:r>
      <w:r w:rsidRPr="005B7DCF">
        <w:rPr>
          <w:b w:val="0"/>
          <w:bCs w:val="0"/>
          <w:i/>
          <w:iCs/>
          <w:sz w:val="24"/>
          <w:szCs w:val="24"/>
        </w:rPr>
        <w:fldChar w:fldCharType="end"/>
      </w:r>
      <w:r w:rsidRPr="005B7DCF">
        <w:rPr>
          <w:b w:val="0"/>
          <w:bCs w:val="0"/>
          <w:i/>
          <w:iCs/>
          <w:sz w:val="24"/>
          <w:szCs w:val="24"/>
        </w:rPr>
        <w:t xml:space="preserve">: </w:t>
      </w:r>
      <w:r w:rsidR="000A47D5">
        <w:rPr>
          <w:b w:val="0"/>
          <w:bCs w:val="0"/>
          <w:i/>
          <w:iCs/>
          <w:sz w:val="24"/>
          <w:szCs w:val="24"/>
        </w:rPr>
        <w:t>U</w:t>
      </w:r>
      <w:r w:rsidRPr="005B7DCF">
        <w:rPr>
          <w:b w:val="0"/>
          <w:bCs w:val="0"/>
          <w:i/>
          <w:iCs/>
          <w:sz w:val="24"/>
          <w:szCs w:val="24"/>
        </w:rPr>
        <w:t>kázka simulace</w:t>
      </w:r>
      <w:bookmarkEnd w:id="84"/>
    </w:p>
    <w:p w14:paraId="388E88CA" w14:textId="695BD289" w:rsidR="00936499" w:rsidRDefault="00936499" w:rsidP="00936499">
      <w:pPr>
        <w:pStyle w:val="NadpisB"/>
      </w:pPr>
      <w:bookmarkStart w:id="85" w:name="_Toc132322074"/>
      <w:r>
        <w:t>Zálohování</w:t>
      </w:r>
      <w:bookmarkEnd w:id="85"/>
    </w:p>
    <w:p w14:paraId="02A8C2FE" w14:textId="14BB5543" w:rsidR="00936499" w:rsidRDefault="00936499" w:rsidP="00057330">
      <w:pPr>
        <w:pStyle w:val="normlntext"/>
      </w:pPr>
      <w:r>
        <w:t xml:space="preserve">Pokud uživatel </w:t>
      </w:r>
      <w:r w:rsidR="008D5946">
        <w:t>je spokojen</w:t>
      </w:r>
      <w:r>
        <w:t xml:space="preserve"> se simulací souborů, může spustit zálohování. Po dokončení zálohování je uživateli zobrazen formulář, který ukazuje, které soubory byly úspěšně zálohovány.</w:t>
      </w:r>
    </w:p>
    <w:p w14:paraId="6CB95FA4" w14:textId="77A34471" w:rsidR="00381892" w:rsidRDefault="00381892" w:rsidP="00381892">
      <w:pPr>
        <w:pStyle w:val="NadpisC"/>
      </w:pPr>
      <w:bookmarkStart w:id="86" w:name="_Toc132322075"/>
      <w:r>
        <w:lastRenderedPageBreak/>
        <w:t>Ukázka</w:t>
      </w:r>
      <w:r w:rsidR="002F77F2">
        <w:t xml:space="preserve"> zálohování</w:t>
      </w:r>
      <w:bookmarkEnd w:id="86"/>
    </w:p>
    <w:p w14:paraId="0C4F8C01" w14:textId="7135C863" w:rsidR="00381892" w:rsidRDefault="00381892" w:rsidP="00381892">
      <w:pPr>
        <w:pStyle w:val="normlntext"/>
      </w:pPr>
      <w:r>
        <w:t>Po stisknutí tlačítka „</w:t>
      </w:r>
      <w:proofErr w:type="spellStart"/>
      <w:r>
        <w:t>Backup</w:t>
      </w:r>
      <w:proofErr w:type="spellEnd"/>
      <w:r>
        <w:t xml:space="preserve">“ v simulaci zálohování se provede záloha a zobrazí se výsledek zálohování. Na obrázku </w:t>
      </w:r>
      <w:r w:rsidR="009E5EB5">
        <w:t xml:space="preserve">12 </w:t>
      </w:r>
      <w:r>
        <w:t>lze vidět, že ostatní soubory byly úspěšně zálohovány. Červen</w:t>
      </w:r>
      <w:r w:rsidR="00151200">
        <w:t>ý</w:t>
      </w:r>
      <w:r>
        <w:t xml:space="preserve"> ukazatel pro </w:t>
      </w:r>
      <w:r w:rsidR="008D5946">
        <w:t>adresář</w:t>
      </w:r>
      <w:r>
        <w:t xml:space="preserve"> </w:t>
      </w:r>
      <w:proofErr w:type="spellStart"/>
      <w:r>
        <w:t>Debug</w:t>
      </w:r>
      <w:proofErr w:type="spellEnd"/>
      <w:r>
        <w:t xml:space="preserve"> </w:t>
      </w:r>
      <w:r w:rsidR="00151200">
        <w:t>ukazuje</w:t>
      </w:r>
      <w:r>
        <w:t>, ž</w:t>
      </w:r>
      <w:r w:rsidR="00151200">
        <w:t>e</w:t>
      </w:r>
      <w:r w:rsidR="009E5EB5">
        <w:t xml:space="preserve"> soubory v ní</w:t>
      </w:r>
      <w:r w:rsidR="00151200">
        <w:t xml:space="preserve"> nebyl</w:t>
      </w:r>
      <w:r w:rsidR="009E5EB5">
        <w:t>y</w:t>
      </w:r>
      <w:r w:rsidR="00151200">
        <w:t xml:space="preserve"> zálohován</w:t>
      </w:r>
      <w:r w:rsidR="009E5EB5">
        <w:t>y</w:t>
      </w:r>
      <w:r w:rsidR="00151200">
        <w:t>.</w:t>
      </w:r>
    </w:p>
    <w:p w14:paraId="6D7AAA56" w14:textId="5D5A0DE8" w:rsidR="00845AF7" w:rsidRDefault="000C3A40" w:rsidP="00845AF7">
      <w:pPr>
        <w:pStyle w:val="normlntext"/>
        <w:keepNext/>
      </w:pPr>
      <w:r>
        <w:rPr>
          <w:noProof/>
        </w:rPr>
        <w:drawing>
          <wp:inline distT="0" distB="0" distL="0" distR="0" wp14:anchorId="50E57A82" wp14:editId="24795261">
            <wp:extent cx="5574030" cy="334772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F90E" w14:textId="1CD40CDF" w:rsidR="00381892" w:rsidRPr="005B7DCF" w:rsidRDefault="00845AF7" w:rsidP="005B7DCF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87" w:name="_Toc132325133"/>
      <w:r w:rsidRPr="005B7DCF">
        <w:rPr>
          <w:b w:val="0"/>
          <w:bCs w:val="0"/>
          <w:i/>
          <w:iCs/>
          <w:sz w:val="24"/>
          <w:szCs w:val="24"/>
        </w:rPr>
        <w:t xml:space="preserve">Obrázek </w:t>
      </w:r>
      <w:r w:rsidRPr="005B7DCF">
        <w:rPr>
          <w:b w:val="0"/>
          <w:bCs w:val="0"/>
          <w:i/>
          <w:iCs/>
          <w:sz w:val="24"/>
          <w:szCs w:val="24"/>
        </w:rPr>
        <w:fldChar w:fldCharType="begin"/>
      </w:r>
      <w:r w:rsidRPr="005B7DCF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5B7DCF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13</w:t>
      </w:r>
      <w:r w:rsidRPr="005B7DCF">
        <w:rPr>
          <w:b w:val="0"/>
          <w:bCs w:val="0"/>
          <w:i/>
          <w:iCs/>
          <w:sz w:val="24"/>
          <w:szCs w:val="24"/>
        </w:rPr>
        <w:fldChar w:fldCharType="end"/>
      </w:r>
      <w:r w:rsidRPr="005B7DCF">
        <w:rPr>
          <w:b w:val="0"/>
          <w:bCs w:val="0"/>
          <w:i/>
          <w:iCs/>
          <w:sz w:val="24"/>
          <w:szCs w:val="24"/>
        </w:rPr>
        <w:t xml:space="preserve">: </w:t>
      </w:r>
      <w:r w:rsidR="000A47D5">
        <w:rPr>
          <w:b w:val="0"/>
          <w:bCs w:val="0"/>
          <w:i/>
          <w:iCs/>
          <w:sz w:val="24"/>
          <w:szCs w:val="24"/>
        </w:rPr>
        <w:t>V</w:t>
      </w:r>
      <w:r w:rsidRPr="005B7DCF">
        <w:rPr>
          <w:b w:val="0"/>
          <w:bCs w:val="0"/>
          <w:i/>
          <w:iCs/>
          <w:sz w:val="24"/>
          <w:szCs w:val="24"/>
        </w:rPr>
        <w:t>ýsledek zálohování</w:t>
      </w:r>
      <w:bookmarkEnd w:id="87"/>
    </w:p>
    <w:p w14:paraId="4F08D5ED" w14:textId="09C99EF0" w:rsidR="001F5205" w:rsidRDefault="001F5205" w:rsidP="001F5205">
      <w:pPr>
        <w:pStyle w:val="NadpisB"/>
      </w:pPr>
      <w:bookmarkStart w:id="88" w:name="_Toc132322076"/>
      <w:r>
        <w:t>Obnovování</w:t>
      </w:r>
      <w:bookmarkEnd w:id="88"/>
    </w:p>
    <w:p w14:paraId="2A9D1689" w14:textId="77777777" w:rsidR="004C22D7" w:rsidRDefault="00936499" w:rsidP="00057330">
      <w:pPr>
        <w:pStyle w:val="normlntext"/>
      </w:pPr>
      <w:r>
        <w:t xml:space="preserve">Obnovování </w:t>
      </w:r>
      <w:r w:rsidR="004C22D7">
        <w:t>je určeno</w:t>
      </w:r>
      <w:r w:rsidR="00E16B96">
        <w:t xml:space="preserve"> k obnově souborů z předem zálohované</w:t>
      </w:r>
      <w:r w:rsidR="004C22D7">
        <w:t>ho projektu. Uživatel musí vyplnit:</w:t>
      </w:r>
    </w:p>
    <w:p w14:paraId="65AF6925" w14:textId="77777777" w:rsidR="004C22D7" w:rsidRDefault="004C22D7" w:rsidP="00057330">
      <w:pPr>
        <w:pStyle w:val="normlntext"/>
        <w:numPr>
          <w:ilvl w:val="0"/>
          <w:numId w:val="38"/>
        </w:numPr>
      </w:pPr>
      <w:r>
        <w:t xml:space="preserve">zdrojový adresář </w:t>
      </w:r>
    </w:p>
    <w:p w14:paraId="26AE0B43" w14:textId="77777777" w:rsidR="004C22D7" w:rsidRDefault="004C22D7" w:rsidP="00057330">
      <w:pPr>
        <w:pStyle w:val="normlntext"/>
        <w:numPr>
          <w:ilvl w:val="0"/>
          <w:numId w:val="38"/>
        </w:numPr>
      </w:pPr>
      <w:r>
        <w:t>cílový adresář</w:t>
      </w:r>
    </w:p>
    <w:p w14:paraId="2103CF20" w14:textId="73E9C1F4" w:rsidR="001F5205" w:rsidRDefault="004C22D7" w:rsidP="00057330">
      <w:pPr>
        <w:pStyle w:val="normlntext"/>
        <w:numPr>
          <w:ilvl w:val="0"/>
          <w:numId w:val="38"/>
        </w:numPr>
      </w:pPr>
      <w:r>
        <w:t>maximální datum zálohovaného souboru</w:t>
      </w:r>
    </w:p>
    <w:p w14:paraId="69C29E1B" w14:textId="00DD981D" w:rsidR="004C22D7" w:rsidRDefault="004C22D7" w:rsidP="00057330">
      <w:pPr>
        <w:pStyle w:val="normlntext"/>
        <w:numPr>
          <w:ilvl w:val="0"/>
          <w:numId w:val="38"/>
        </w:numPr>
      </w:pPr>
      <w:r>
        <w:t>konkrétní soubory</w:t>
      </w:r>
      <w:r w:rsidR="006E0F23">
        <w:t>, které mají být obnoveny</w:t>
      </w:r>
    </w:p>
    <w:p w14:paraId="502149A1" w14:textId="38FAAE43" w:rsidR="006E0F23" w:rsidRDefault="006E0F23" w:rsidP="00057330">
      <w:pPr>
        <w:pStyle w:val="normlntext"/>
      </w:pPr>
      <w:r>
        <w:lastRenderedPageBreak/>
        <w:t xml:space="preserve">Pokud je obnovovaný soubor již v cílovém adresáři, uživatel v dialogovém okně </w:t>
      </w:r>
      <w:r w:rsidR="0038203C">
        <w:t>zvolí</w:t>
      </w:r>
      <w:r>
        <w:t>, zda má být přepsán.</w:t>
      </w:r>
      <w:r w:rsidR="007131F9">
        <w:t xml:space="preserve"> Po dokončení obnov</w:t>
      </w:r>
      <w:r w:rsidR="00151200">
        <w:t>ování</w:t>
      </w:r>
      <w:r w:rsidR="007131F9">
        <w:t xml:space="preserve"> soubor</w:t>
      </w:r>
      <w:r w:rsidR="00151200">
        <w:t>ů</w:t>
      </w:r>
      <w:r w:rsidR="007131F9">
        <w:t xml:space="preserve"> je uživatel</w:t>
      </w:r>
      <w:r w:rsidR="00151200">
        <w:t>i</w:t>
      </w:r>
      <w:r w:rsidR="007131F9">
        <w:t xml:space="preserve"> ukázán výsledek, které soubory byly úspěšně obnoveny.</w:t>
      </w:r>
    </w:p>
    <w:p w14:paraId="4587C839" w14:textId="3665F43E" w:rsidR="00397BAB" w:rsidRDefault="00397BAB" w:rsidP="00397BAB">
      <w:pPr>
        <w:pStyle w:val="NadpisC"/>
      </w:pPr>
      <w:bookmarkStart w:id="89" w:name="_Toc132322077"/>
      <w:r>
        <w:t>Ukázka</w:t>
      </w:r>
      <w:r w:rsidR="002F77F2">
        <w:t xml:space="preserve"> obnovování</w:t>
      </w:r>
      <w:bookmarkEnd w:id="89"/>
    </w:p>
    <w:p w14:paraId="789F0ECC" w14:textId="72402288" w:rsidR="00F47181" w:rsidRPr="00F47181" w:rsidRDefault="00F47181" w:rsidP="00F47181">
      <w:pPr>
        <w:pStyle w:val="normlntext"/>
      </w:pPr>
      <w:r>
        <w:t>Demonstrace obnovování souborů, konkrétně výše zálohovaného projektu zpátky do adresáře, jehož obsah byl pro demonstraci předem smazán. Na druhém obrázku</w:t>
      </w:r>
      <w:r w:rsidR="00A074C4">
        <w:t xml:space="preserve"> 14</w:t>
      </w:r>
      <w:r>
        <w:t xml:space="preserve"> lze vidět, že soubory byly všechny úspěšně obnoveny.</w:t>
      </w:r>
    </w:p>
    <w:p w14:paraId="7D35E645" w14:textId="39F135B6" w:rsidR="005B7DCF" w:rsidRDefault="000C3A40" w:rsidP="005B7DCF">
      <w:pPr>
        <w:pStyle w:val="normlntext"/>
        <w:keepNext/>
      </w:pPr>
      <w:r>
        <w:rPr>
          <w:noProof/>
        </w:rPr>
        <w:drawing>
          <wp:inline distT="0" distB="0" distL="0" distR="0" wp14:anchorId="7E94A8B4" wp14:editId="3CF5BA19">
            <wp:extent cx="5574030" cy="438912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B51A" w14:textId="1C835E13" w:rsidR="00C06DE5" w:rsidRPr="005B7DCF" w:rsidRDefault="005B7DCF" w:rsidP="005B7DCF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90" w:name="_Toc132325134"/>
      <w:r w:rsidRPr="005B7DCF">
        <w:rPr>
          <w:b w:val="0"/>
          <w:bCs w:val="0"/>
          <w:i/>
          <w:iCs/>
          <w:sz w:val="24"/>
          <w:szCs w:val="24"/>
        </w:rPr>
        <w:t xml:space="preserve">Obrázek </w:t>
      </w:r>
      <w:r w:rsidRPr="005B7DCF">
        <w:rPr>
          <w:b w:val="0"/>
          <w:bCs w:val="0"/>
          <w:i/>
          <w:iCs/>
          <w:sz w:val="24"/>
          <w:szCs w:val="24"/>
        </w:rPr>
        <w:fldChar w:fldCharType="begin"/>
      </w:r>
      <w:r w:rsidRPr="005B7DCF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5B7DCF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14</w:t>
      </w:r>
      <w:r w:rsidRPr="005B7DCF">
        <w:rPr>
          <w:b w:val="0"/>
          <w:bCs w:val="0"/>
          <w:i/>
          <w:iCs/>
          <w:sz w:val="24"/>
          <w:szCs w:val="24"/>
        </w:rPr>
        <w:fldChar w:fldCharType="end"/>
      </w:r>
      <w:r w:rsidRPr="005B7DCF">
        <w:rPr>
          <w:b w:val="0"/>
          <w:bCs w:val="0"/>
          <w:i/>
          <w:iCs/>
          <w:sz w:val="24"/>
          <w:szCs w:val="24"/>
        </w:rPr>
        <w:t xml:space="preserve">: </w:t>
      </w:r>
      <w:r w:rsidR="000A47D5">
        <w:rPr>
          <w:b w:val="0"/>
          <w:bCs w:val="0"/>
          <w:i/>
          <w:iCs/>
          <w:sz w:val="24"/>
          <w:szCs w:val="24"/>
        </w:rPr>
        <w:t>Z</w:t>
      </w:r>
      <w:r w:rsidRPr="005B7DCF">
        <w:rPr>
          <w:b w:val="0"/>
          <w:bCs w:val="0"/>
          <w:i/>
          <w:iCs/>
          <w:sz w:val="24"/>
          <w:szCs w:val="24"/>
        </w:rPr>
        <w:t>adávání parametrů pro obnovování</w:t>
      </w:r>
      <w:bookmarkEnd w:id="90"/>
    </w:p>
    <w:p w14:paraId="6B53A339" w14:textId="27397632" w:rsidR="005B7DCF" w:rsidRDefault="000C3A40" w:rsidP="005B7DCF">
      <w:pPr>
        <w:pStyle w:val="normlntext"/>
        <w:keepNext/>
      </w:pPr>
      <w:r>
        <w:rPr>
          <w:noProof/>
        </w:rPr>
        <w:lastRenderedPageBreak/>
        <w:drawing>
          <wp:inline distT="0" distB="0" distL="0" distR="0" wp14:anchorId="72ACD8F6" wp14:editId="20819B8F">
            <wp:extent cx="5581650" cy="4380865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0510" w14:textId="5927F20A" w:rsidR="00F47181" w:rsidRPr="005B7DCF" w:rsidRDefault="005B7DCF" w:rsidP="005B7DCF">
      <w:pPr>
        <w:pStyle w:val="Titulek"/>
        <w:jc w:val="center"/>
        <w:rPr>
          <w:b w:val="0"/>
          <w:bCs w:val="0"/>
          <w:i/>
          <w:iCs/>
          <w:sz w:val="24"/>
          <w:szCs w:val="24"/>
        </w:rPr>
      </w:pPr>
      <w:bookmarkStart w:id="91" w:name="_Toc132325135"/>
      <w:r w:rsidRPr="005B7DCF">
        <w:rPr>
          <w:b w:val="0"/>
          <w:bCs w:val="0"/>
          <w:i/>
          <w:iCs/>
          <w:sz w:val="24"/>
          <w:szCs w:val="24"/>
        </w:rPr>
        <w:t xml:space="preserve">Obrázek </w:t>
      </w:r>
      <w:r w:rsidRPr="005B7DCF">
        <w:rPr>
          <w:b w:val="0"/>
          <w:bCs w:val="0"/>
          <w:i/>
          <w:iCs/>
          <w:sz w:val="24"/>
          <w:szCs w:val="24"/>
        </w:rPr>
        <w:fldChar w:fldCharType="begin"/>
      </w:r>
      <w:r w:rsidRPr="005B7DCF">
        <w:rPr>
          <w:b w:val="0"/>
          <w:bCs w:val="0"/>
          <w:i/>
          <w:iCs/>
          <w:sz w:val="24"/>
          <w:szCs w:val="24"/>
        </w:rPr>
        <w:instrText xml:space="preserve"> SEQ Obrázek \* ARABIC </w:instrText>
      </w:r>
      <w:r w:rsidRPr="005B7DCF">
        <w:rPr>
          <w:b w:val="0"/>
          <w:bCs w:val="0"/>
          <w:i/>
          <w:iCs/>
          <w:sz w:val="24"/>
          <w:szCs w:val="24"/>
        </w:rPr>
        <w:fldChar w:fldCharType="separate"/>
      </w:r>
      <w:r w:rsidR="00B1442D">
        <w:rPr>
          <w:b w:val="0"/>
          <w:bCs w:val="0"/>
          <w:i/>
          <w:iCs/>
          <w:noProof/>
          <w:sz w:val="24"/>
          <w:szCs w:val="24"/>
        </w:rPr>
        <w:t>15</w:t>
      </w:r>
      <w:r w:rsidRPr="005B7DCF">
        <w:rPr>
          <w:b w:val="0"/>
          <w:bCs w:val="0"/>
          <w:i/>
          <w:iCs/>
          <w:sz w:val="24"/>
          <w:szCs w:val="24"/>
        </w:rPr>
        <w:fldChar w:fldCharType="end"/>
      </w:r>
      <w:r w:rsidRPr="005B7DCF">
        <w:rPr>
          <w:b w:val="0"/>
          <w:bCs w:val="0"/>
          <w:i/>
          <w:iCs/>
          <w:sz w:val="24"/>
          <w:szCs w:val="24"/>
        </w:rPr>
        <w:t xml:space="preserve">: </w:t>
      </w:r>
      <w:r w:rsidR="000A47D5">
        <w:rPr>
          <w:b w:val="0"/>
          <w:bCs w:val="0"/>
          <w:i/>
          <w:iCs/>
          <w:sz w:val="24"/>
          <w:szCs w:val="24"/>
        </w:rPr>
        <w:t>V</w:t>
      </w:r>
      <w:r w:rsidRPr="005B7DCF">
        <w:rPr>
          <w:b w:val="0"/>
          <w:bCs w:val="0"/>
          <w:i/>
          <w:iCs/>
          <w:sz w:val="24"/>
          <w:szCs w:val="24"/>
        </w:rPr>
        <w:t>ýsledek obnovování</w:t>
      </w:r>
      <w:bookmarkEnd w:id="91"/>
    </w:p>
    <w:p w14:paraId="509F2216" w14:textId="77777777" w:rsidR="001F5205" w:rsidRDefault="001F5205" w:rsidP="001F5205">
      <w:pPr>
        <w:pStyle w:val="NadpisB"/>
      </w:pPr>
      <w:bookmarkStart w:id="92" w:name="_Toc132322078"/>
      <w:r>
        <w:t>Shrnutí vytvořeného řešení</w:t>
      </w:r>
      <w:bookmarkEnd w:id="92"/>
    </w:p>
    <w:p w14:paraId="340D8AC8" w14:textId="2916B11E" w:rsidR="00057330" w:rsidRPr="00057330" w:rsidRDefault="00057330" w:rsidP="00057330">
      <w:pPr>
        <w:pStyle w:val="normlntext"/>
      </w:pPr>
      <w:r>
        <w:t xml:space="preserve">Splnění požadavků </w:t>
      </w:r>
      <w:r w:rsidR="001F176C">
        <w:t>zobrazuje</w:t>
      </w:r>
      <w:r>
        <w:t xml:space="preserve"> tabulka, která obsahuje požadavky</w:t>
      </w:r>
      <w:r w:rsidR="00A074C4">
        <w:t xml:space="preserve"> definovanými</w:t>
      </w:r>
      <w:r>
        <w:t xml:space="preserve"> z user-</w:t>
      </w:r>
      <w:proofErr w:type="spellStart"/>
      <w:r>
        <w:t>stories</w:t>
      </w:r>
      <w:proofErr w:type="spellEnd"/>
      <w:r>
        <w:t>.</w:t>
      </w:r>
    </w:p>
    <w:p w14:paraId="28BABBD7" w14:textId="227052A2" w:rsidR="000521B5" w:rsidRPr="000521B5" w:rsidRDefault="000521B5" w:rsidP="000521B5">
      <w:pPr>
        <w:pStyle w:val="Titulek"/>
        <w:keepNext/>
        <w:jc w:val="center"/>
        <w:rPr>
          <w:b w:val="0"/>
          <w:bCs w:val="0"/>
          <w:i/>
          <w:iCs/>
          <w:sz w:val="24"/>
          <w:szCs w:val="24"/>
        </w:rPr>
      </w:pPr>
      <w:bookmarkStart w:id="93" w:name="_Toc132323156"/>
      <w:r w:rsidRPr="000521B5">
        <w:rPr>
          <w:b w:val="0"/>
          <w:bCs w:val="0"/>
          <w:i/>
          <w:iCs/>
          <w:sz w:val="24"/>
          <w:szCs w:val="24"/>
        </w:rPr>
        <w:t xml:space="preserve">Tabulka </w:t>
      </w:r>
      <w:r w:rsidRPr="000521B5">
        <w:rPr>
          <w:b w:val="0"/>
          <w:bCs w:val="0"/>
          <w:i/>
          <w:iCs/>
          <w:sz w:val="24"/>
          <w:szCs w:val="24"/>
        </w:rPr>
        <w:fldChar w:fldCharType="begin"/>
      </w:r>
      <w:r w:rsidRPr="000521B5">
        <w:rPr>
          <w:b w:val="0"/>
          <w:bCs w:val="0"/>
          <w:i/>
          <w:iCs/>
          <w:sz w:val="24"/>
          <w:szCs w:val="24"/>
        </w:rPr>
        <w:instrText xml:space="preserve"> SEQ Tabulka \* ARABIC </w:instrText>
      </w:r>
      <w:r w:rsidRPr="000521B5">
        <w:rPr>
          <w:b w:val="0"/>
          <w:bCs w:val="0"/>
          <w:i/>
          <w:iCs/>
          <w:sz w:val="24"/>
          <w:szCs w:val="24"/>
        </w:rPr>
        <w:fldChar w:fldCharType="separate"/>
      </w:r>
      <w:r>
        <w:rPr>
          <w:b w:val="0"/>
          <w:bCs w:val="0"/>
          <w:i/>
          <w:iCs/>
          <w:noProof/>
          <w:sz w:val="24"/>
          <w:szCs w:val="24"/>
        </w:rPr>
        <w:t>4</w:t>
      </w:r>
      <w:r w:rsidRPr="000521B5">
        <w:rPr>
          <w:b w:val="0"/>
          <w:bCs w:val="0"/>
          <w:i/>
          <w:iCs/>
          <w:sz w:val="24"/>
          <w:szCs w:val="24"/>
        </w:rPr>
        <w:fldChar w:fldCharType="end"/>
      </w:r>
      <w:r w:rsidRPr="003B5941">
        <w:rPr>
          <w:b w:val="0"/>
          <w:bCs w:val="0"/>
          <w:i/>
          <w:iCs/>
          <w:sz w:val="24"/>
          <w:szCs w:val="24"/>
        </w:rPr>
        <w:t xml:space="preserve"> - Shrnutí vytvořeného řešení</w:t>
      </w:r>
      <w:bookmarkEnd w:id="93"/>
      <w:r>
        <w:rPr>
          <w:b w:val="0"/>
          <w:bCs w:val="0"/>
          <w:i/>
          <w:iCs/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390"/>
        <w:gridCol w:w="4387"/>
      </w:tblGrid>
      <w:tr w:rsidR="00653C0D" w14:paraId="6FFB5023" w14:textId="77777777">
        <w:tc>
          <w:tcPr>
            <w:tcW w:w="4463" w:type="dxa"/>
            <w:shd w:val="clear" w:color="auto" w:fill="auto"/>
          </w:tcPr>
          <w:p w14:paraId="1E044CD0" w14:textId="014BB740" w:rsidR="00653C0D" w:rsidRDefault="00653C0D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Požadavek</w:t>
            </w:r>
          </w:p>
        </w:tc>
        <w:tc>
          <w:tcPr>
            <w:tcW w:w="4464" w:type="dxa"/>
            <w:shd w:val="clear" w:color="auto" w:fill="auto"/>
          </w:tcPr>
          <w:p w14:paraId="26038468" w14:textId="35356A08" w:rsidR="00653C0D" w:rsidRDefault="002F6D92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Je požadavek splněn?</w:t>
            </w:r>
          </w:p>
        </w:tc>
      </w:tr>
      <w:tr w:rsidR="00653C0D" w14:paraId="227BB0BB" w14:textId="77777777">
        <w:tc>
          <w:tcPr>
            <w:tcW w:w="4463" w:type="dxa"/>
            <w:shd w:val="clear" w:color="auto" w:fill="F2F2F2"/>
          </w:tcPr>
          <w:p w14:paraId="173E3E10" w14:textId="5353B60D" w:rsidR="00653C0D" w:rsidRDefault="00653C0D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Vytváření projektů</w:t>
            </w:r>
          </w:p>
        </w:tc>
        <w:tc>
          <w:tcPr>
            <w:tcW w:w="4464" w:type="dxa"/>
            <w:shd w:val="clear" w:color="auto" w:fill="F2F2F2"/>
          </w:tcPr>
          <w:p w14:paraId="49DF9C4A" w14:textId="69CA38C8" w:rsidR="00653C0D" w:rsidRDefault="00653C0D" w:rsidP="000A68A6">
            <w:pPr>
              <w:pStyle w:val="normlntext"/>
            </w:pPr>
            <w:r>
              <w:t>Ano</w:t>
            </w:r>
          </w:p>
        </w:tc>
      </w:tr>
      <w:tr w:rsidR="00653C0D" w14:paraId="5E1A795A" w14:textId="77777777">
        <w:tc>
          <w:tcPr>
            <w:tcW w:w="4463" w:type="dxa"/>
            <w:shd w:val="clear" w:color="auto" w:fill="auto"/>
          </w:tcPr>
          <w:p w14:paraId="7E37B458" w14:textId="2D6BD5DE" w:rsidR="00653C0D" w:rsidRDefault="00653C0D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Filtrování regulárními výrazy</w:t>
            </w:r>
          </w:p>
        </w:tc>
        <w:tc>
          <w:tcPr>
            <w:tcW w:w="4464" w:type="dxa"/>
            <w:shd w:val="clear" w:color="auto" w:fill="auto"/>
          </w:tcPr>
          <w:p w14:paraId="3A0E9FEF" w14:textId="12DFEFDC" w:rsidR="00653C0D" w:rsidRDefault="00653C0D" w:rsidP="000A68A6">
            <w:pPr>
              <w:pStyle w:val="normlntext"/>
            </w:pPr>
            <w:r>
              <w:t>Ano</w:t>
            </w:r>
          </w:p>
        </w:tc>
      </w:tr>
      <w:tr w:rsidR="00653C0D" w14:paraId="2FFD0F8E" w14:textId="77777777">
        <w:tc>
          <w:tcPr>
            <w:tcW w:w="4463" w:type="dxa"/>
            <w:shd w:val="clear" w:color="auto" w:fill="F2F2F2"/>
          </w:tcPr>
          <w:p w14:paraId="38AE5041" w14:textId="41B5CD75" w:rsidR="00653C0D" w:rsidRDefault="00653C0D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Filtrování na základě atributu souboru</w:t>
            </w:r>
          </w:p>
        </w:tc>
        <w:tc>
          <w:tcPr>
            <w:tcW w:w="4464" w:type="dxa"/>
            <w:shd w:val="clear" w:color="auto" w:fill="F2F2F2"/>
          </w:tcPr>
          <w:p w14:paraId="1249B04C" w14:textId="52D02101" w:rsidR="00653C0D" w:rsidRDefault="00653C0D" w:rsidP="000A68A6">
            <w:pPr>
              <w:pStyle w:val="normlntext"/>
            </w:pPr>
            <w:r>
              <w:t>Ano</w:t>
            </w:r>
          </w:p>
        </w:tc>
      </w:tr>
      <w:tr w:rsidR="00653C0D" w14:paraId="4778F5F1" w14:textId="77777777">
        <w:tc>
          <w:tcPr>
            <w:tcW w:w="4463" w:type="dxa"/>
            <w:shd w:val="clear" w:color="auto" w:fill="auto"/>
          </w:tcPr>
          <w:p w14:paraId="1A4A7A0E" w14:textId="774A89DD" w:rsidR="00653C0D" w:rsidRDefault="00057330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Filtrování na základě velikosti souboru</w:t>
            </w:r>
          </w:p>
        </w:tc>
        <w:tc>
          <w:tcPr>
            <w:tcW w:w="4464" w:type="dxa"/>
            <w:shd w:val="clear" w:color="auto" w:fill="auto"/>
          </w:tcPr>
          <w:p w14:paraId="363918CB" w14:textId="6CA591C9" w:rsidR="00653C0D" w:rsidRDefault="00057330" w:rsidP="000A68A6">
            <w:pPr>
              <w:pStyle w:val="normlntext"/>
            </w:pPr>
            <w:r>
              <w:t>Ano</w:t>
            </w:r>
          </w:p>
        </w:tc>
      </w:tr>
      <w:tr w:rsidR="00653C0D" w14:paraId="7BE16AD8" w14:textId="77777777">
        <w:tc>
          <w:tcPr>
            <w:tcW w:w="4463" w:type="dxa"/>
            <w:shd w:val="clear" w:color="auto" w:fill="F2F2F2"/>
          </w:tcPr>
          <w:p w14:paraId="0680025C" w14:textId="48D2EF10" w:rsidR="00653C0D" w:rsidRDefault="00057330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Filtrování na základě data a času</w:t>
            </w:r>
          </w:p>
        </w:tc>
        <w:tc>
          <w:tcPr>
            <w:tcW w:w="4464" w:type="dxa"/>
            <w:shd w:val="clear" w:color="auto" w:fill="F2F2F2"/>
          </w:tcPr>
          <w:p w14:paraId="77E734CC" w14:textId="4380CFA2" w:rsidR="00653C0D" w:rsidRDefault="00057330" w:rsidP="000A68A6">
            <w:pPr>
              <w:pStyle w:val="normlntext"/>
            </w:pPr>
            <w:r>
              <w:t>Ano</w:t>
            </w:r>
          </w:p>
        </w:tc>
      </w:tr>
      <w:tr w:rsidR="00653C0D" w14:paraId="0DE6CFCB" w14:textId="77777777">
        <w:tc>
          <w:tcPr>
            <w:tcW w:w="4463" w:type="dxa"/>
            <w:shd w:val="clear" w:color="auto" w:fill="auto"/>
          </w:tcPr>
          <w:p w14:paraId="11CCE0AD" w14:textId="30F42726" w:rsidR="00653C0D" w:rsidRDefault="00057330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Obnovování zálohy</w:t>
            </w:r>
          </w:p>
        </w:tc>
        <w:tc>
          <w:tcPr>
            <w:tcW w:w="4464" w:type="dxa"/>
            <w:shd w:val="clear" w:color="auto" w:fill="auto"/>
          </w:tcPr>
          <w:p w14:paraId="7BD3F83A" w14:textId="66FD2ABD" w:rsidR="00653C0D" w:rsidRDefault="00057330" w:rsidP="000A68A6">
            <w:pPr>
              <w:pStyle w:val="normlntext"/>
            </w:pPr>
            <w:r>
              <w:t>Ano</w:t>
            </w:r>
          </w:p>
        </w:tc>
      </w:tr>
      <w:tr w:rsidR="00653C0D" w14:paraId="111BEF64" w14:textId="77777777">
        <w:tc>
          <w:tcPr>
            <w:tcW w:w="4463" w:type="dxa"/>
            <w:shd w:val="clear" w:color="auto" w:fill="F2F2F2"/>
          </w:tcPr>
          <w:p w14:paraId="6ABE68FF" w14:textId="1EF11DF3" w:rsidR="00653C0D" w:rsidRDefault="00057330" w:rsidP="000A68A6">
            <w:pPr>
              <w:pStyle w:val="normlntext"/>
              <w:rPr>
                <w:b/>
                <w:bCs/>
              </w:rPr>
            </w:pPr>
            <w:r>
              <w:rPr>
                <w:b/>
                <w:bCs/>
              </w:rPr>
              <w:t>Simulace zálohování</w:t>
            </w:r>
          </w:p>
        </w:tc>
        <w:tc>
          <w:tcPr>
            <w:tcW w:w="4464" w:type="dxa"/>
            <w:shd w:val="clear" w:color="auto" w:fill="F2F2F2"/>
          </w:tcPr>
          <w:p w14:paraId="25CEFF11" w14:textId="4DEB2E00" w:rsidR="00653C0D" w:rsidRDefault="00057330">
            <w:pPr>
              <w:pStyle w:val="normlntext"/>
              <w:keepNext/>
            </w:pPr>
            <w:r>
              <w:t>Ano</w:t>
            </w:r>
          </w:p>
        </w:tc>
      </w:tr>
    </w:tbl>
    <w:p w14:paraId="4D6714B4" w14:textId="2E89D949" w:rsidR="004C33AA" w:rsidRDefault="00057330" w:rsidP="0034026B">
      <w:pPr>
        <w:pStyle w:val="normlntext"/>
        <w:spacing w:before="120"/>
      </w:pPr>
      <w:r>
        <w:t xml:space="preserve">Aplikace </w:t>
      </w:r>
      <w:r w:rsidR="00331F04">
        <w:t xml:space="preserve">dle specifických požadavků </w:t>
      </w:r>
      <w:r>
        <w:t>zákazníka splňuje všechny požadavky, které byly sesbírány z user-</w:t>
      </w:r>
      <w:proofErr w:type="spellStart"/>
      <w:r>
        <w:t>stories</w:t>
      </w:r>
      <w:proofErr w:type="spellEnd"/>
      <w:r>
        <w:t xml:space="preserve">. </w:t>
      </w:r>
      <w:r w:rsidR="0008345E">
        <w:t>Zákazníkovi vyhovuje uživatelské rozhraní a souhlasí s předáním aplikace.</w:t>
      </w:r>
    </w:p>
    <w:p w14:paraId="345C8E43" w14:textId="76FED757" w:rsidR="004C33AA" w:rsidRDefault="004C33AA" w:rsidP="004C33AA">
      <w:pPr>
        <w:pStyle w:val="NadpisB"/>
      </w:pPr>
      <w:bookmarkStart w:id="94" w:name="_Toc132322079"/>
      <w:r>
        <w:t>Shrnutí metodiky</w:t>
      </w:r>
      <w:bookmarkEnd w:id="94"/>
    </w:p>
    <w:p w14:paraId="29982662" w14:textId="7FCDEFF9" w:rsidR="004C33AA" w:rsidRPr="004C33AA" w:rsidRDefault="004C33AA" w:rsidP="004C33AA">
      <w:pPr>
        <w:pStyle w:val="normlntext"/>
      </w:pPr>
      <w:r>
        <w:t>Metodika byla správně nastavena a umožnila úspěšně vytvořit vlastní řešení zálohovacího nástroje dle specifických požadavků zákazníka.</w:t>
      </w:r>
    </w:p>
    <w:p w14:paraId="30508B21" w14:textId="27745138" w:rsidR="00F16E6F" w:rsidRDefault="0092160D" w:rsidP="004C33AA">
      <w:pPr>
        <w:pStyle w:val="NadpisB"/>
        <w:numPr>
          <w:ilvl w:val="0"/>
          <w:numId w:val="0"/>
        </w:numPr>
      </w:pPr>
      <w:r w:rsidRPr="00666ACD">
        <w:br w:type="page"/>
      </w:r>
      <w:bookmarkStart w:id="95" w:name="_Toc209253218"/>
      <w:bookmarkStart w:id="96" w:name="_Toc209253405"/>
      <w:bookmarkStart w:id="97" w:name="_Toc209321259"/>
      <w:bookmarkStart w:id="98" w:name="_Toc132322080"/>
      <w:r w:rsidRPr="00E52914">
        <w:lastRenderedPageBreak/>
        <w:t>ZÁVĚR</w:t>
      </w:r>
      <w:bookmarkEnd w:id="95"/>
      <w:bookmarkEnd w:id="96"/>
      <w:bookmarkEnd w:id="97"/>
      <w:bookmarkEnd w:id="98"/>
    </w:p>
    <w:p w14:paraId="32C8897B" w14:textId="6446458B" w:rsidR="00364A46" w:rsidRDefault="0008345E" w:rsidP="00EC7A75">
      <w:pPr>
        <w:pStyle w:val="normlntext"/>
      </w:pPr>
      <w:r>
        <w:t xml:space="preserve">Cílem bakalářské práce bylo vytvořit vlastní zálohovací nástroj podle specifických požadavků zákazníka. Zákazníkovi nevyhovovaly žádné dostupné aplikace, které jsou </w:t>
      </w:r>
      <w:r w:rsidR="00D27A5C">
        <w:t xml:space="preserve">volně dostupné </w:t>
      </w:r>
      <w:r>
        <w:t>zdarma.</w:t>
      </w:r>
      <w:r w:rsidR="00A67993">
        <w:t xml:space="preserve"> </w:t>
      </w:r>
      <w:r w:rsidR="008D2E17">
        <w:t>Před samotným vývojem aplikace byly určeny uživatelské požadavky na zálohovací nástroj. Požadavky byly definovány pomocí uživatelských příběhů, případu užití a uživatelských scénářů. Tyto požadavky byly dále upřesňovány během pravidelných schůzek se zákazníkem.</w:t>
      </w:r>
      <w:r w:rsidR="00EC7A75">
        <w:t xml:space="preserve"> </w:t>
      </w:r>
      <w:r w:rsidR="008D2E17">
        <w:t>Všechny požadavky byly splněny.</w:t>
      </w:r>
    </w:p>
    <w:p w14:paraId="62520563" w14:textId="0DC509F1" w:rsidR="008D2E17" w:rsidRDefault="008D2E17" w:rsidP="00EC7A75">
      <w:pPr>
        <w:pStyle w:val="normlntext"/>
      </w:pPr>
      <w:r>
        <w:t>Dále bakalářská práce popisovala metodiku</w:t>
      </w:r>
      <w:r w:rsidR="003F4D31">
        <w:t>,</w:t>
      </w:r>
      <w:r w:rsidR="00910835">
        <w:t xml:space="preserve"> popis eliminace rizik,</w:t>
      </w:r>
      <w:r w:rsidR="003F4D31">
        <w:t xml:space="preserve"> pomocné nástroje během životního cyklu vývoje</w:t>
      </w:r>
      <w:r w:rsidR="00910835">
        <w:t xml:space="preserve">, diagram nasazení pro lepší porozumění, jak aplikace </w:t>
      </w:r>
      <w:r w:rsidR="001F176C">
        <w:t>pracuje</w:t>
      </w:r>
      <w:r w:rsidR="00C411EE">
        <w:t>,</w:t>
      </w:r>
      <w:r w:rsidR="003F4D31">
        <w:t xml:space="preserve"> a nakonec popis vytvořeného řešení.</w:t>
      </w:r>
    </w:p>
    <w:p w14:paraId="7AC469A8" w14:textId="69B16BCC" w:rsidR="00EC7A75" w:rsidRDefault="00364A46" w:rsidP="00EC7A75">
      <w:pPr>
        <w:pStyle w:val="normlntext"/>
      </w:pPr>
      <w:r>
        <w:t>Aplikace je dostupná nejen pro zákazníka na platformě GitHu</w:t>
      </w:r>
      <w:r w:rsidR="00791E38">
        <w:t>b</w:t>
      </w:r>
      <w:r>
        <w:t xml:space="preserve">. </w:t>
      </w:r>
      <w:r w:rsidR="00F16E6F">
        <w:t>Pro pokročilejší využití z</w:t>
      </w:r>
      <w:r>
        <w:t>álohovací</w:t>
      </w:r>
      <w:r w:rsidR="00372630">
        <w:t>ho</w:t>
      </w:r>
      <w:r>
        <w:t xml:space="preserve"> nástroj</w:t>
      </w:r>
      <w:r w:rsidR="00F16E6F">
        <w:t>e</w:t>
      </w:r>
      <w:r>
        <w:t xml:space="preserve"> by měl být svým uživatelsk</w:t>
      </w:r>
      <w:r w:rsidR="00F16E6F">
        <w:t>ý</w:t>
      </w:r>
      <w:r>
        <w:t>m rozhraní</w:t>
      </w:r>
      <w:r w:rsidR="00F16E6F">
        <w:t>m</w:t>
      </w:r>
      <w:r>
        <w:t xml:space="preserve"> </w:t>
      </w:r>
      <w:r w:rsidR="00F16E6F">
        <w:t xml:space="preserve">a funkcemi </w:t>
      </w:r>
      <w:r>
        <w:t>přívětivý zejména pro zkušenější uživatel</w:t>
      </w:r>
      <w:r w:rsidR="00372630">
        <w:t>e</w:t>
      </w:r>
      <w:r>
        <w:t xml:space="preserve"> na počítači.</w:t>
      </w:r>
    </w:p>
    <w:p w14:paraId="08E0B3B1" w14:textId="57D0EDB9" w:rsidR="00EC7A75" w:rsidRDefault="00364A46" w:rsidP="00EC7A75">
      <w:pPr>
        <w:pStyle w:val="normlntext"/>
      </w:pPr>
      <w:r>
        <w:t>Cíl</w:t>
      </w:r>
      <w:r w:rsidR="00F16E6F">
        <w:t>e</w:t>
      </w:r>
      <w:r>
        <w:t xml:space="preserve"> </w:t>
      </w:r>
      <w:r w:rsidR="00F16E6F">
        <w:t xml:space="preserve">bakalářské </w:t>
      </w:r>
      <w:r>
        <w:t>práce byl</w:t>
      </w:r>
      <w:r w:rsidR="00F16E6F">
        <w:t>y</w:t>
      </w:r>
      <w:r>
        <w:t xml:space="preserve"> splněn</w:t>
      </w:r>
      <w:r w:rsidR="00F16E6F">
        <w:t>y. Aplikace je demonstrována v poslední kapitole.</w:t>
      </w:r>
      <w:r>
        <w:t xml:space="preserve"> </w:t>
      </w:r>
      <w:r w:rsidR="00486015">
        <w:t>Zálohovací nástroj by mohl být</w:t>
      </w:r>
      <w:r w:rsidR="00F16E6F">
        <w:t xml:space="preserve"> dále</w:t>
      </w:r>
      <w:r w:rsidR="00486015">
        <w:t xml:space="preserve"> vylepšen například přidáním funkcionality</w:t>
      </w:r>
      <w:r>
        <w:t xml:space="preserve">, která by umožňovala </w:t>
      </w:r>
      <w:r w:rsidR="00486015">
        <w:t xml:space="preserve">zálohování přes síť využitím FTP protokolu. </w:t>
      </w:r>
    </w:p>
    <w:p w14:paraId="32A24B5F" w14:textId="4B5F9015" w:rsidR="00AA435E" w:rsidRDefault="0092160D" w:rsidP="00E52914">
      <w:pPr>
        <w:pStyle w:val="NadpisB"/>
        <w:numPr>
          <w:ilvl w:val="0"/>
          <w:numId w:val="0"/>
        </w:numPr>
      </w:pPr>
      <w:r w:rsidRPr="00666ACD">
        <w:br w:type="page"/>
      </w:r>
      <w:bookmarkStart w:id="99" w:name="_Toc132322081"/>
      <w:bookmarkStart w:id="100" w:name="_Toc209253219"/>
      <w:bookmarkStart w:id="101" w:name="_Toc209253406"/>
      <w:bookmarkStart w:id="102" w:name="_Toc209321260"/>
      <w:r w:rsidR="00FE2846" w:rsidRPr="00C411EE">
        <w:lastRenderedPageBreak/>
        <w:t>RESUMÉ</w:t>
      </w:r>
      <w:bookmarkEnd w:id="99"/>
    </w:p>
    <w:p w14:paraId="404DD54B" w14:textId="7D036BD2" w:rsidR="003F785E" w:rsidRDefault="00C411EE" w:rsidP="00C411EE">
      <w:pPr>
        <w:pStyle w:val="normlntext"/>
      </w:pPr>
      <w:r>
        <w:t>Tato bakalářská práce se zabývá</w:t>
      </w:r>
      <w:r w:rsidR="003F785E">
        <w:t xml:space="preserve"> vývojem zálohovacího nástroje dle specifických požadavků klienta. Práce je rozdělena do celkem </w:t>
      </w:r>
      <w:r w:rsidR="00791E38">
        <w:t>pěti</w:t>
      </w:r>
      <w:r w:rsidR="003F785E">
        <w:t xml:space="preserve"> kapitol. První kapitola se věnuje analýze současných volně dostupných nástrojů pro zálohování, které jsou zdarma. </w:t>
      </w:r>
      <w:r w:rsidR="00791E38">
        <w:t>Dále se</w:t>
      </w:r>
      <w:r w:rsidR="003F785E">
        <w:t xml:space="preserve"> kapitola</w:t>
      </w:r>
      <w:r w:rsidR="00791E38">
        <w:t xml:space="preserve"> </w:t>
      </w:r>
      <w:r w:rsidR="003F785E">
        <w:t xml:space="preserve">věnována rešerši </w:t>
      </w:r>
      <w:r w:rsidR="00C524E8">
        <w:t xml:space="preserve">starších </w:t>
      </w:r>
      <w:r w:rsidR="003F785E">
        <w:t>bakalářských a diplomových prací,</w:t>
      </w:r>
      <w:r w:rsidR="00C524E8">
        <w:t xml:space="preserve"> které měly přispět k porozumění tématu.</w:t>
      </w:r>
    </w:p>
    <w:p w14:paraId="166B64B2" w14:textId="629281A5" w:rsidR="003F785E" w:rsidRDefault="00791E38" w:rsidP="00C411EE">
      <w:pPr>
        <w:pStyle w:val="normlntext"/>
      </w:pPr>
      <w:r>
        <w:t>Druhá</w:t>
      </w:r>
      <w:r w:rsidR="003F785E">
        <w:t xml:space="preserve"> kapitola se zabývá sběrem požadavků zákazníka. Například využitím uživatelských příběhů, případu užití a uživatelských scénářů.</w:t>
      </w:r>
      <w:r w:rsidR="00C524E8">
        <w:t xml:space="preserve"> </w:t>
      </w:r>
      <w:r>
        <w:t>Třetí</w:t>
      </w:r>
      <w:r w:rsidR="00C524E8">
        <w:t xml:space="preserve"> kapitola se zabývá metodikou řešení práce, tedy jak bude postupováno při zpracovávání zadané práce.</w:t>
      </w:r>
    </w:p>
    <w:p w14:paraId="2FEA5C74" w14:textId="3CB1EF13" w:rsidR="00C524E8" w:rsidRDefault="00C524E8" w:rsidP="00C411EE">
      <w:pPr>
        <w:pStyle w:val="normlntext"/>
      </w:pPr>
      <w:r>
        <w:t>Předposlední kapitola se věnuje vlastním řešením práce, jak bude autor postupovat a které nástroje mu pomůžou k implementaci vlastního zálohovacího nástroje. Poslední kapitola se zabývá demonstrací vytvořeného řešení, obsahuje ukázky slovním popisem a snímky z vytvořeného zálohovacího nástroje</w:t>
      </w:r>
      <w:r w:rsidR="00AC4765">
        <w:t>.</w:t>
      </w:r>
    </w:p>
    <w:p w14:paraId="2C275829" w14:textId="7326111C" w:rsidR="00C411EE" w:rsidRPr="00C411EE" w:rsidRDefault="003F785E" w:rsidP="00C411EE">
      <w:pPr>
        <w:pStyle w:val="normlntext"/>
      </w:pPr>
      <w:r>
        <w:t xml:space="preserve"> </w:t>
      </w:r>
    </w:p>
    <w:p w14:paraId="1732585A" w14:textId="1D6A427A" w:rsidR="00FE2846" w:rsidRDefault="00AA435E" w:rsidP="00E52258">
      <w:pPr>
        <w:pStyle w:val="Nadpisy"/>
      </w:pPr>
      <w:r w:rsidRPr="00666ACD">
        <w:br w:type="page"/>
      </w:r>
      <w:bookmarkStart w:id="103" w:name="_Toc132322082"/>
      <w:r w:rsidR="00FE2846" w:rsidRPr="00666ACD">
        <w:lastRenderedPageBreak/>
        <w:t>SUMMARY</w:t>
      </w:r>
      <w:bookmarkEnd w:id="103"/>
    </w:p>
    <w:p w14:paraId="787B9953" w14:textId="77777777" w:rsidR="003D57D4" w:rsidRDefault="003D57D4" w:rsidP="003D57D4">
      <w:pPr>
        <w:pStyle w:val="normlntext"/>
      </w:pP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bachelor</w:t>
      </w:r>
      <w:proofErr w:type="spellEnd"/>
      <w:r w:rsidRPr="003D57D4">
        <w:t xml:space="preserve"> thesis </w:t>
      </w:r>
      <w:proofErr w:type="spellStart"/>
      <w:r w:rsidRPr="003D57D4">
        <w:t>deals</w:t>
      </w:r>
      <w:proofErr w:type="spellEnd"/>
      <w:r w:rsidRPr="003D57D4">
        <w:t xml:space="preserve"> </w:t>
      </w:r>
      <w:proofErr w:type="spellStart"/>
      <w:r w:rsidRPr="003D57D4">
        <w:t>with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development </w:t>
      </w:r>
      <w:proofErr w:type="spellStart"/>
      <w:r w:rsidRPr="003D57D4">
        <w:t>of</w:t>
      </w:r>
      <w:proofErr w:type="spellEnd"/>
      <w:r w:rsidRPr="003D57D4">
        <w:t xml:space="preserve"> a </w:t>
      </w:r>
      <w:proofErr w:type="spellStart"/>
      <w:r w:rsidRPr="003D57D4">
        <w:t>backup</w:t>
      </w:r>
      <w:proofErr w:type="spellEnd"/>
      <w:r w:rsidRPr="003D57D4">
        <w:t xml:space="preserve"> </w:t>
      </w:r>
      <w:proofErr w:type="spellStart"/>
      <w:r w:rsidRPr="003D57D4">
        <w:t>tool</w:t>
      </w:r>
      <w:proofErr w:type="spellEnd"/>
      <w:r w:rsidRPr="003D57D4">
        <w:t xml:space="preserve"> </w:t>
      </w:r>
      <w:proofErr w:type="spellStart"/>
      <w:r w:rsidRPr="003D57D4">
        <w:t>based</w:t>
      </w:r>
      <w:proofErr w:type="spellEnd"/>
      <w:r w:rsidRPr="003D57D4">
        <w:t xml:space="preserve"> on </w:t>
      </w:r>
      <w:proofErr w:type="spellStart"/>
      <w:r w:rsidRPr="003D57D4">
        <w:t>customer</w:t>
      </w:r>
      <w:r>
        <w:t>‘</w:t>
      </w:r>
      <w:proofErr w:type="gramStart"/>
      <w:r w:rsidRPr="003D57D4">
        <w:t>s</w:t>
      </w:r>
      <w:proofErr w:type="spellEnd"/>
      <w:proofErr w:type="gramEnd"/>
      <w:r w:rsidRPr="003D57D4">
        <w:t xml:space="preserve"> </w:t>
      </w:r>
      <w:proofErr w:type="spellStart"/>
      <w:r w:rsidRPr="003D57D4">
        <w:t>specific</w:t>
      </w:r>
      <w:proofErr w:type="spellEnd"/>
      <w:r w:rsidRPr="003D57D4">
        <w:t xml:space="preserve"> </w:t>
      </w:r>
      <w:proofErr w:type="spellStart"/>
      <w:r w:rsidRPr="003D57D4">
        <w:t>requirements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thesis </w:t>
      </w:r>
      <w:proofErr w:type="spellStart"/>
      <w:r w:rsidRPr="003D57D4">
        <w:t>is</w:t>
      </w:r>
      <w:proofErr w:type="spellEnd"/>
      <w:r w:rsidRPr="003D57D4">
        <w:t xml:space="preserve"> </w:t>
      </w:r>
      <w:proofErr w:type="spellStart"/>
      <w:r w:rsidRPr="003D57D4">
        <w:t>divided</w:t>
      </w:r>
      <w:proofErr w:type="spellEnd"/>
      <w:r w:rsidRPr="003D57D4">
        <w:t xml:space="preserve"> </w:t>
      </w:r>
      <w:proofErr w:type="spellStart"/>
      <w:r w:rsidRPr="003D57D4">
        <w:t>into</w:t>
      </w:r>
      <w:proofErr w:type="spellEnd"/>
      <w:r w:rsidRPr="003D57D4">
        <w:t xml:space="preserve"> </w:t>
      </w:r>
      <w:proofErr w:type="spellStart"/>
      <w:r w:rsidRPr="003D57D4">
        <w:t>five</w:t>
      </w:r>
      <w:proofErr w:type="spellEnd"/>
      <w:r w:rsidRPr="003D57D4">
        <w:t xml:space="preserve"> </w:t>
      </w:r>
      <w:proofErr w:type="spellStart"/>
      <w:r w:rsidRPr="003D57D4">
        <w:t>chapters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first</w:t>
      </w:r>
      <w:proofErr w:type="spellEnd"/>
      <w:r w:rsidRPr="003D57D4">
        <w:t xml:space="preserve"> </w:t>
      </w:r>
      <w:proofErr w:type="spellStart"/>
      <w:r w:rsidRPr="003D57D4">
        <w:t>chapter</w:t>
      </w:r>
      <w:proofErr w:type="spellEnd"/>
      <w:r w:rsidRPr="003D57D4">
        <w:t xml:space="preserve"> </w:t>
      </w:r>
      <w:proofErr w:type="spellStart"/>
      <w:r w:rsidRPr="003D57D4">
        <w:t>includes</w:t>
      </w:r>
      <w:proofErr w:type="spellEnd"/>
      <w:r w:rsidRPr="003D57D4">
        <w:t xml:space="preserve"> </w:t>
      </w:r>
      <w:proofErr w:type="spellStart"/>
      <w:r w:rsidRPr="003D57D4">
        <w:t>an</w:t>
      </w:r>
      <w:proofErr w:type="spellEnd"/>
      <w:r w:rsidRPr="003D57D4">
        <w:t xml:space="preserve"> </w:t>
      </w:r>
      <w:proofErr w:type="spellStart"/>
      <w:r w:rsidRPr="003D57D4">
        <w:t>analysis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currently</w:t>
      </w:r>
      <w:proofErr w:type="spellEnd"/>
      <w:r w:rsidRPr="003D57D4">
        <w:t xml:space="preserve"> </w:t>
      </w:r>
      <w:proofErr w:type="spellStart"/>
      <w:r w:rsidRPr="003D57D4">
        <w:t>available</w:t>
      </w:r>
      <w:proofErr w:type="spellEnd"/>
      <w:r w:rsidRPr="003D57D4">
        <w:t xml:space="preserve"> </w:t>
      </w:r>
      <w:proofErr w:type="spellStart"/>
      <w:r w:rsidRPr="003D57D4">
        <w:t>backup</w:t>
      </w:r>
      <w:proofErr w:type="spellEnd"/>
      <w:r w:rsidRPr="003D57D4">
        <w:t xml:space="preserve"> </w:t>
      </w:r>
      <w:proofErr w:type="spellStart"/>
      <w:r w:rsidRPr="003D57D4">
        <w:t>tools</w:t>
      </w:r>
      <w:proofErr w:type="spellEnd"/>
      <w:r w:rsidRPr="003D57D4">
        <w:t xml:space="preserve"> </w:t>
      </w:r>
      <w:proofErr w:type="spellStart"/>
      <w:r w:rsidRPr="003D57D4">
        <w:t>that</w:t>
      </w:r>
      <w:proofErr w:type="spellEnd"/>
      <w:r w:rsidRPr="003D57D4">
        <w:t xml:space="preserve"> are free.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chapter</w:t>
      </w:r>
      <w:proofErr w:type="spellEnd"/>
      <w:r w:rsidRPr="003D57D4">
        <w:t xml:space="preserve"> </w:t>
      </w:r>
      <w:proofErr w:type="spellStart"/>
      <w:r w:rsidRPr="003D57D4">
        <w:t>is</w:t>
      </w:r>
      <w:proofErr w:type="spellEnd"/>
      <w:r w:rsidRPr="003D57D4">
        <w:t xml:space="preserve"> </w:t>
      </w:r>
      <w:proofErr w:type="spellStart"/>
      <w:r w:rsidRPr="003D57D4">
        <w:t>devoted</w:t>
      </w:r>
      <w:proofErr w:type="spellEnd"/>
      <w:r w:rsidRPr="003D57D4">
        <w:t xml:space="preserve"> to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research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older</w:t>
      </w:r>
      <w:proofErr w:type="spellEnd"/>
      <w:r w:rsidRPr="003D57D4">
        <w:t xml:space="preserve"> </w:t>
      </w:r>
      <w:proofErr w:type="spellStart"/>
      <w:r w:rsidRPr="003D57D4">
        <w:t>theses</w:t>
      </w:r>
      <w:proofErr w:type="spellEnd"/>
      <w:r w:rsidRPr="003D57D4">
        <w:t xml:space="preserve"> </w:t>
      </w:r>
      <w:proofErr w:type="spellStart"/>
      <w:r w:rsidRPr="003D57D4">
        <w:t>that</w:t>
      </w:r>
      <w:proofErr w:type="spellEnd"/>
      <w:r w:rsidRPr="003D57D4">
        <w:t xml:space="preserve"> </w:t>
      </w:r>
      <w:proofErr w:type="spellStart"/>
      <w:r w:rsidRPr="003D57D4">
        <w:t>should</w:t>
      </w:r>
      <w:proofErr w:type="spellEnd"/>
      <w:r w:rsidRPr="003D57D4">
        <w:t xml:space="preserve"> </w:t>
      </w:r>
      <w:proofErr w:type="spellStart"/>
      <w:r w:rsidRPr="003D57D4">
        <w:t>contribute</w:t>
      </w:r>
      <w:proofErr w:type="spellEnd"/>
      <w:r w:rsidRPr="003D57D4">
        <w:t xml:space="preserve"> to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understanding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topic</w:t>
      </w:r>
      <w:proofErr w:type="spellEnd"/>
      <w:r w:rsidRPr="003D57D4">
        <w:t xml:space="preserve">. </w:t>
      </w:r>
    </w:p>
    <w:p w14:paraId="4910C50E" w14:textId="77777777" w:rsidR="003D57D4" w:rsidRDefault="003D57D4" w:rsidP="003D57D4">
      <w:pPr>
        <w:pStyle w:val="normlntext"/>
      </w:pPr>
      <w:proofErr w:type="spellStart"/>
      <w:r w:rsidRPr="003D57D4">
        <w:t>The</w:t>
      </w:r>
      <w:proofErr w:type="spellEnd"/>
      <w:r w:rsidRPr="003D57D4">
        <w:t xml:space="preserve"> second </w:t>
      </w:r>
      <w:proofErr w:type="spellStart"/>
      <w:r w:rsidRPr="003D57D4">
        <w:t>chapter</w:t>
      </w:r>
      <w:proofErr w:type="spellEnd"/>
      <w:r w:rsidRPr="003D57D4">
        <w:t xml:space="preserve"> </w:t>
      </w:r>
      <w:proofErr w:type="spellStart"/>
      <w:r w:rsidRPr="003D57D4">
        <w:t>focuses</w:t>
      </w:r>
      <w:proofErr w:type="spellEnd"/>
      <w:r w:rsidRPr="003D57D4">
        <w:t xml:space="preserve"> on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customer</w:t>
      </w:r>
      <w:r>
        <w:t>‘</w:t>
      </w:r>
      <w:r w:rsidRPr="003D57D4">
        <w:t>s</w:t>
      </w:r>
      <w:proofErr w:type="spellEnd"/>
      <w:r w:rsidRPr="003D57D4">
        <w:t xml:space="preserve"> </w:t>
      </w:r>
      <w:proofErr w:type="spellStart"/>
      <w:r w:rsidRPr="003D57D4">
        <w:t>requirements</w:t>
      </w:r>
      <w:proofErr w:type="spellEnd"/>
      <w:r w:rsidRPr="003D57D4">
        <w:t xml:space="preserve">, </w:t>
      </w:r>
      <w:proofErr w:type="spellStart"/>
      <w:r w:rsidRPr="003D57D4">
        <w:t>e.g</w:t>
      </w:r>
      <w:proofErr w:type="spellEnd"/>
      <w:r w:rsidRPr="003D57D4">
        <w:t xml:space="preserve">. use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User Story, Use case, and us</w:t>
      </w:r>
      <w:r>
        <w:t>e case</w:t>
      </w:r>
      <w:r w:rsidRPr="003D57D4">
        <w:t xml:space="preserve"> </w:t>
      </w:r>
      <w:proofErr w:type="spellStart"/>
      <w:r w:rsidRPr="003D57D4">
        <w:t>scenarios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third</w:t>
      </w:r>
      <w:proofErr w:type="spellEnd"/>
      <w:r w:rsidRPr="003D57D4">
        <w:t xml:space="preserve"> </w:t>
      </w:r>
      <w:proofErr w:type="spellStart"/>
      <w:r w:rsidRPr="003D57D4">
        <w:t>chapter</w:t>
      </w:r>
      <w:proofErr w:type="spellEnd"/>
      <w:r w:rsidRPr="003D57D4">
        <w:t xml:space="preserve"> </w:t>
      </w:r>
      <w:proofErr w:type="spellStart"/>
      <w:r w:rsidRPr="003D57D4">
        <w:t>discusses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methodology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thesis, </w:t>
      </w:r>
      <w:proofErr w:type="spellStart"/>
      <w:r w:rsidRPr="003D57D4">
        <w:t>i.e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processing</w:t>
      </w:r>
      <w:proofErr w:type="spellEnd"/>
      <w:r w:rsidRPr="003D57D4">
        <w:t xml:space="preserve"> </w:t>
      </w:r>
      <w:proofErr w:type="spellStart"/>
      <w:r w:rsidRPr="003D57D4">
        <w:t>procedure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thesis. </w:t>
      </w:r>
    </w:p>
    <w:p w14:paraId="108506E2" w14:textId="5A27EF36" w:rsidR="003D57D4" w:rsidRPr="00666ACD" w:rsidRDefault="003D57D4" w:rsidP="003D57D4">
      <w:pPr>
        <w:pStyle w:val="normlntext"/>
      </w:pPr>
      <w:r w:rsidRPr="003D57D4">
        <w:t xml:space="preserve">In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fourth</w:t>
      </w:r>
      <w:proofErr w:type="spellEnd"/>
      <w:r w:rsidRPr="003D57D4">
        <w:t xml:space="preserve"> </w:t>
      </w:r>
      <w:proofErr w:type="spellStart"/>
      <w:r w:rsidRPr="003D57D4">
        <w:t>chapter</w:t>
      </w:r>
      <w:proofErr w:type="spellEnd"/>
      <w:r w:rsidRPr="003D57D4">
        <w:t xml:space="preserve">, </w:t>
      </w:r>
      <w:proofErr w:type="spellStart"/>
      <w:r w:rsidRPr="003D57D4">
        <w:t>the</w:t>
      </w:r>
      <w:proofErr w:type="spellEnd"/>
      <w:r w:rsidRPr="003D57D4">
        <w:t xml:space="preserve"> thesis </w:t>
      </w:r>
      <w:proofErr w:type="spellStart"/>
      <w:r w:rsidRPr="003D57D4">
        <w:t>deals</w:t>
      </w:r>
      <w:proofErr w:type="spellEnd"/>
      <w:r w:rsidRPr="003D57D4">
        <w:t xml:space="preserve"> </w:t>
      </w:r>
      <w:proofErr w:type="spellStart"/>
      <w:r w:rsidRPr="003D57D4">
        <w:t>with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solutions</w:t>
      </w:r>
      <w:proofErr w:type="spellEnd"/>
      <w:r w:rsidRPr="003D57D4">
        <w:t xml:space="preserve">,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author’s</w:t>
      </w:r>
      <w:proofErr w:type="spellEnd"/>
      <w:r w:rsidRPr="003D57D4">
        <w:t xml:space="preserve"> </w:t>
      </w:r>
      <w:proofErr w:type="spellStart"/>
      <w:r w:rsidRPr="003D57D4">
        <w:t>procedures</w:t>
      </w:r>
      <w:proofErr w:type="spellEnd"/>
      <w:r w:rsidRPr="003D57D4">
        <w:t xml:space="preserve">, and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instruments</w:t>
      </w:r>
      <w:proofErr w:type="spellEnd"/>
      <w:r w:rsidRPr="003D57D4">
        <w:t xml:space="preserve"> </w:t>
      </w:r>
      <w:proofErr w:type="spellStart"/>
      <w:r w:rsidRPr="003D57D4">
        <w:t>used</w:t>
      </w:r>
      <w:proofErr w:type="spellEnd"/>
      <w:r w:rsidRPr="003D57D4">
        <w:t xml:space="preserve"> </w:t>
      </w:r>
      <w:proofErr w:type="spellStart"/>
      <w:r w:rsidRPr="003D57D4">
        <w:t>during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implementation</w:t>
      </w:r>
      <w:proofErr w:type="spellEnd"/>
      <w:r w:rsidRPr="003D57D4">
        <w:t xml:space="preserve">. </w:t>
      </w:r>
      <w:proofErr w:type="spellStart"/>
      <w:r w:rsidRPr="003D57D4">
        <w:t>The</w:t>
      </w:r>
      <w:proofErr w:type="spellEnd"/>
      <w:r w:rsidRPr="003D57D4">
        <w:t xml:space="preserve"> last </w:t>
      </w:r>
      <w:proofErr w:type="spellStart"/>
      <w:r w:rsidRPr="003D57D4">
        <w:t>chapter</w:t>
      </w:r>
      <w:proofErr w:type="spellEnd"/>
      <w:r w:rsidRPr="003D57D4">
        <w:t xml:space="preserve"> </w:t>
      </w:r>
      <w:proofErr w:type="spellStart"/>
      <w:r w:rsidRPr="003D57D4">
        <w:t>demonstrates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created</w:t>
      </w:r>
      <w:proofErr w:type="spellEnd"/>
      <w:r w:rsidRPr="003D57D4">
        <w:t xml:space="preserve"> </w:t>
      </w:r>
      <w:proofErr w:type="spellStart"/>
      <w:r w:rsidRPr="003D57D4">
        <w:t>solutions</w:t>
      </w:r>
      <w:proofErr w:type="spellEnd"/>
      <w:r w:rsidRPr="003D57D4">
        <w:t xml:space="preserve"> and </w:t>
      </w:r>
      <w:proofErr w:type="spellStart"/>
      <w:r w:rsidRPr="003D57D4">
        <w:t>contains</w:t>
      </w:r>
      <w:proofErr w:type="spellEnd"/>
      <w:r w:rsidRPr="003D57D4">
        <w:t xml:space="preserve"> </w:t>
      </w:r>
      <w:proofErr w:type="spellStart"/>
      <w:r w:rsidRPr="003D57D4">
        <w:t>examples</w:t>
      </w:r>
      <w:proofErr w:type="spellEnd"/>
      <w:r w:rsidRPr="003D57D4">
        <w:t xml:space="preserve"> </w:t>
      </w:r>
      <w:proofErr w:type="spellStart"/>
      <w:r w:rsidRPr="003D57D4">
        <w:t>with</w:t>
      </w:r>
      <w:proofErr w:type="spellEnd"/>
      <w:r w:rsidRPr="003D57D4">
        <w:t xml:space="preserve"> </w:t>
      </w:r>
      <w:proofErr w:type="spellStart"/>
      <w:r w:rsidRPr="003D57D4">
        <w:t>verbal</w:t>
      </w:r>
      <w:proofErr w:type="spellEnd"/>
      <w:r w:rsidRPr="003D57D4">
        <w:t xml:space="preserve"> </w:t>
      </w:r>
      <w:proofErr w:type="spellStart"/>
      <w:r w:rsidRPr="003D57D4">
        <w:t>descriptions</w:t>
      </w:r>
      <w:proofErr w:type="spellEnd"/>
      <w:r w:rsidRPr="003D57D4">
        <w:t xml:space="preserve"> and </w:t>
      </w:r>
      <w:proofErr w:type="spellStart"/>
      <w:r w:rsidRPr="003D57D4">
        <w:t>snapshots</w:t>
      </w:r>
      <w:proofErr w:type="spellEnd"/>
      <w:r w:rsidRPr="003D57D4">
        <w:t xml:space="preserve"> </w:t>
      </w:r>
      <w:proofErr w:type="spellStart"/>
      <w:r w:rsidRPr="003D57D4">
        <w:t>of</w:t>
      </w:r>
      <w:proofErr w:type="spellEnd"/>
      <w:r w:rsidRPr="003D57D4">
        <w:t xml:space="preserve"> </w:t>
      </w:r>
      <w:proofErr w:type="spellStart"/>
      <w:r w:rsidRPr="003D57D4">
        <w:t>the</w:t>
      </w:r>
      <w:proofErr w:type="spellEnd"/>
      <w:r w:rsidRPr="003D57D4">
        <w:t xml:space="preserve"> </w:t>
      </w:r>
      <w:proofErr w:type="spellStart"/>
      <w:r w:rsidRPr="003D57D4">
        <w:t>created</w:t>
      </w:r>
      <w:proofErr w:type="spellEnd"/>
      <w:r w:rsidRPr="003D57D4">
        <w:t xml:space="preserve"> </w:t>
      </w:r>
      <w:proofErr w:type="spellStart"/>
      <w:r w:rsidRPr="003D57D4">
        <w:t>backup</w:t>
      </w:r>
      <w:proofErr w:type="spellEnd"/>
      <w:r w:rsidRPr="003D57D4">
        <w:t xml:space="preserve"> </w:t>
      </w:r>
      <w:proofErr w:type="spellStart"/>
      <w:r w:rsidRPr="003D57D4">
        <w:t>tool</w:t>
      </w:r>
      <w:proofErr w:type="spellEnd"/>
      <w:r w:rsidRPr="003D57D4">
        <w:t>.</w:t>
      </w:r>
    </w:p>
    <w:p w14:paraId="01742A33" w14:textId="77777777" w:rsidR="00E52258" w:rsidRPr="00666ACD" w:rsidRDefault="00FE2846" w:rsidP="00E52258">
      <w:pPr>
        <w:pStyle w:val="Nadpisy"/>
      </w:pPr>
      <w:r w:rsidRPr="00666ACD">
        <w:br w:type="page"/>
      </w:r>
      <w:bookmarkStart w:id="104" w:name="_Toc132322083"/>
      <w:r w:rsidR="0092160D" w:rsidRPr="00666ACD">
        <w:lastRenderedPageBreak/>
        <w:t>SEZNAM POUŽITÉ LITERATURY</w:t>
      </w:r>
      <w:bookmarkEnd w:id="100"/>
      <w:bookmarkEnd w:id="101"/>
      <w:bookmarkEnd w:id="102"/>
      <w:bookmarkEnd w:id="104"/>
    </w:p>
    <w:p w14:paraId="610D7D24" w14:textId="0752E2BC" w:rsidR="008436BE" w:rsidRPr="00931A11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[1] </w:t>
      </w:r>
      <w:r w:rsidR="008436BE" w:rsidRPr="00931A11">
        <w:rPr>
          <w:rFonts w:ascii="Times New Roman" w:hAnsi="Times New Roman"/>
        </w:rPr>
        <w:t xml:space="preserve">MACHÁŇ, Michal. Zálohování dat [online]. Praha, 2012 [cit. 2021-11-14]. Dostupné z: https://theses.cz/id/zr5uqp/. Diplomová práce. </w:t>
      </w:r>
    </w:p>
    <w:p w14:paraId="5D86C823" w14:textId="26B19FF9" w:rsidR="008436BE" w:rsidRPr="00931A11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[2] </w:t>
      </w:r>
      <w:r w:rsidR="008436BE" w:rsidRPr="00931A11">
        <w:rPr>
          <w:rFonts w:ascii="Times New Roman" w:hAnsi="Times New Roman"/>
        </w:rPr>
        <w:t>NĚMEC, Petr. Problematika dostupnosti a zálohy dat v domácí síti [online]. Hradec Králové, 2014. Bakalářská práce. Univerzita Hradec Králové, Fakulta informatiky a managementu.</w:t>
      </w:r>
    </w:p>
    <w:p w14:paraId="16B8BC70" w14:textId="40BA9A8E" w:rsidR="008436BE" w:rsidRPr="00931A11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[3] </w:t>
      </w:r>
      <w:r w:rsidR="008436BE" w:rsidRPr="00931A11">
        <w:rPr>
          <w:rFonts w:ascii="Times New Roman" w:hAnsi="Times New Roman"/>
        </w:rPr>
        <w:t>HAJNÝ, Karel. Možnosti zálohování. Ostrava, 2017. Bakalářská práce. Ostravská univerzita, Přírodovědecká fakulta, katedra informatiky a počítačů.</w:t>
      </w:r>
    </w:p>
    <w:p w14:paraId="3E4DA961" w14:textId="49AB8FBA" w:rsidR="00931A11" w:rsidRPr="00BB2614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[4] </w:t>
      </w:r>
      <w:r w:rsidR="00931A11" w:rsidRPr="00931A11">
        <w:rPr>
          <w:rFonts w:ascii="Times New Roman" w:hAnsi="Times New Roman"/>
          <w:color w:val="212529"/>
          <w:shd w:val="clear" w:color="auto" w:fill="FFFFFF"/>
        </w:rPr>
        <w:t>Use case vs. user story – 1. díl. </w:t>
      </w:r>
      <w:r w:rsidR="00931A11" w:rsidRPr="00931A11">
        <w:rPr>
          <w:rFonts w:ascii="Times New Roman" w:hAnsi="Times New Roman"/>
          <w:i/>
          <w:iCs/>
          <w:color w:val="212529"/>
          <w:shd w:val="clear" w:color="auto" w:fill="FFFFFF"/>
        </w:rPr>
        <w:t>Lbms.cz</w:t>
      </w:r>
      <w:r w:rsidR="00931A11" w:rsidRPr="00931A11">
        <w:rPr>
          <w:rFonts w:ascii="Times New Roman" w:hAnsi="Times New Roman"/>
          <w:color w:val="212529"/>
          <w:shd w:val="clear" w:color="auto" w:fill="FFFFFF"/>
        </w:rPr>
        <w:t xml:space="preserve"> [online]. Praha: LBMS, 2020 [cit. 2023-03-14]. Dostupné z: </w:t>
      </w:r>
      <w:hyperlink r:id="rId36" w:history="1">
        <w:r w:rsidR="00BB2614" w:rsidRPr="003F3567">
          <w:rPr>
            <w:rStyle w:val="Hypertextovodkaz"/>
            <w:rFonts w:ascii="Times New Roman" w:hAnsi="Times New Roman"/>
            <w:shd w:val="clear" w:color="auto" w:fill="FFFFFF"/>
          </w:rPr>
          <w:t>https://www.lbms.cz/use-case-vs-user-story-1-dil/</w:t>
        </w:r>
      </w:hyperlink>
    </w:p>
    <w:p w14:paraId="6EFF3921" w14:textId="280DF99A" w:rsidR="00BB2614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[5] </w:t>
      </w:r>
      <w:r w:rsidR="00BB2614" w:rsidRPr="00BB2614">
        <w:rPr>
          <w:rFonts w:ascii="Times New Roman" w:hAnsi="Times New Roman"/>
        </w:rPr>
        <w:t xml:space="preserve">NFR: NEFUNKČNÍ POŽADAVKY [online]. Praha: Kopecký, 2021 [cit. 2023-03-14]. Dostupné z: </w:t>
      </w:r>
      <w:hyperlink r:id="rId37" w:history="1">
        <w:r w:rsidR="00BB2614" w:rsidRPr="003F3567">
          <w:rPr>
            <w:rStyle w:val="Hypertextovodkaz"/>
            <w:rFonts w:ascii="Times New Roman" w:hAnsi="Times New Roman"/>
          </w:rPr>
          <w:t>https://thekomix.cz/blog/nfr-nefunkcni-pozadavky/</w:t>
        </w:r>
      </w:hyperlink>
      <w:r w:rsidR="00BB2614">
        <w:rPr>
          <w:rFonts w:ascii="Times New Roman" w:hAnsi="Times New Roman"/>
        </w:rPr>
        <w:t xml:space="preserve"> </w:t>
      </w:r>
    </w:p>
    <w:p w14:paraId="7309C6C3" w14:textId="338BEB7C" w:rsidR="008D7D06" w:rsidRPr="008D7D06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[6] </w:t>
      </w:r>
      <w:proofErr w:type="spellStart"/>
      <w:r w:rsidR="008D7D06" w:rsidRPr="008D7D06">
        <w:rPr>
          <w:rFonts w:ascii="Times New Roman" w:hAnsi="Times New Roman"/>
          <w:i/>
          <w:iCs/>
          <w:color w:val="212529"/>
          <w:shd w:val="clear" w:color="auto" w:fill="FFFFFF"/>
        </w:rPr>
        <w:t>Trello</w:t>
      </w:r>
      <w:proofErr w:type="spellEnd"/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 [online]. Sydney: </w:t>
      </w:r>
      <w:proofErr w:type="spellStart"/>
      <w:r w:rsidR="008D7D06" w:rsidRPr="008D7D06">
        <w:rPr>
          <w:rFonts w:ascii="Times New Roman" w:hAnsi="Times New Roman"/>
          <w:color w:val="212529"/>
          <w:shd w:val="clear" w:color="auto" w:fill="FFFFFF"/>
        </w:rPr>
        <w:t>Atlassian</w:t>
      </w:r>
      <w:proofErr w:type="spellEnd"/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, c2023 [cit. 2023-03-14]. Dostupné z: </w:t>
      </w:r>
      <w:hyperlink r:id="rId38" w:history="1">
        <w:r w:rsidR="008D7D06" w:rsidRPr="008D7D06">
          <w:rPr>
            <w:rStyle w:val="Hypertextovodkaz"/>
            <w:rFonts w:ascii="Times New Roman" w:hAnsi="Times New Roman"/>
            <w:shd w:val="clear" w:color="auto" w:fill="FFFFFF"/>
          </w:rPr>
          <w:t>https://trello.com/home</w:t>
        </w:r>
      </w:hyperlink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 </w:t>
      </w:r>
    </w:p>
    <w:p w14:paraId="71351F5F" w14:textId="694137CD" w:rsidR="008D7D06" w:rsidRPr="008D7D06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[7] </w:t>
      </w:r>
      <w:r w:rsidR="008D7D06" w:rsidRPr="008D7D06">
        <w:rPr>
          <w:rFonts w:ascii="Times New Roman" w:hAnsi="Times New Roman"/>
          <w:i/>
          <w:iCs/>
          <w:color w:val="212529"/>
          <w:shd w:val="clear" w:color="auto" w:fill="FFFFFF"/>
        </w:rPr>
        <w:t>GitHub</w:t>
      </w:r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 [online]. San Francisco: GitHub, c2023 [cit. 2023-02-03]. Dostupné z: </w:t>
      </w:r>
      <w:hyperlink r:id="rId39" w:history="1">
        <w:r w:rsidR="008D7D06" w:rsidRPr="008D7D06">
          <w:rPr>
            <w:rStyle w:val="Hypertextovodkaz"/>
            <w:rFonts w:ascii="Times New Roman" w:hAnsi="Times New Roman"/>
            <w:shd w:val="clear" w:color="auto" w:fill="FFFFFF"/>
          </w:rPr>
          <w:t>https://github.com/</w:t>
        </w:r>
      </w:hyperlink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 </w:t>
      </w:r>
    </w:p>
    <w:p w14:paraId="7B07C15B" w14:textId="49C37378" w:rsidR="008D7D06" w:rsidRPr="000D7324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[8] </w:t>
      </w:r>
      <w:r w:rsidR="008D7D06" w:rsidRPr="008D7D06">
        <w:rPr>
          <w:rFonts w:ascii="Times New Roman" w:hAnsi="Times New Roman"/>
          <w:i/>
          <w:iCs/>
          <w:color w:val="212529"/>
          <w:shd w:val="clear" w:color="auto" w:fill="FFFFFF"/>
        </w:rPr>
        <w:t xml:space="preserve">Microsoft </w:t>
      </w:r>
      <w:proofErr w:type="spellStart"/>
      <w:r w:rsidR="008D7D06" w:rsidRPr="008D7D06">
        <w:rPr>
          <w:rFonts w:ascii="Times New Roman" w:hAnsi="Times New Roman"/>
          <w:i/>
          <w:iCs/>
          <w:color w:val="212529"/>
          <w:shd w:val="clear" w:color="auto" w:fill="FFFFFF"/>
        </w:rPr>
        <w:t>Learn</w:t>
      </w:r>
      <w:proofErr w:type="spellEnd"/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 [online]. </w:t>
      </w:r>
      <w:proofErr w:type="spellStart"/>
      <w:r w:rsidR="008D7D06" w:rsidRPr="008D7D06">
        <w:rPr>
          <w:rFonts w:ascii="Times New Roman" w:hAnsi="Times New Roman"/>
          <w:color w:val="212529"/>
          <w:shd w:val="clear" w:color="auto" w:fill="FFFFFF"/>
        </w:rPr>
        <w:t>Redmond</w:t>
      </w:r>
      <w:proofErr w:type="spellEnd"/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: Microsoft, c2023 [cit. 2023-02-23]. Dostupné z: </w:t>
      </w:r>
      <w:hyperlink r:id="rId40" w:history="1">
        <w:r w:rsidR="008D7D06" w:rsidRPr="008D7D06">
          <w:rPr>
            <w:rStyle w:val="Hypertextovodkaz"/>
            <w:rFonts w:ascii="Times New Roman" w:hAnsi="Times New Roman"/>
            <w:shd w:val="clear" w:color="auto" w:fill="FFFFFF"/>
          </w:rPr>
          <w:t>https://learn.microsoft.com/cs-cz/</w:t>
        </w:r>
      </w:hyperlink>
      <w:r w:rsidR="008D7D06" w:rsidRPr="008D7D06">
        <w:rPr>
          <w:rFonts w:ascii="Times New Roman" w:hAnsi="Times New Roman"/>
          <w:color w:val="212529"/>
          <w:shd w:val="clear" w:color="auto" w:fill="FFFFFF"/>
        </w:rPr>
        <w:t xml:space="preserve"> </w:t>
      </w:r>
    </w:p>
    <w:p w14:paraId="5495B677" w14:textId="0B47E6BE" w:rsidR="000D7324" w:rsidRPr="000D7324" w:rsidRDefault="000D7324" w:rsidP="000D7324">
      <w:pPr>
        <w:spacing w:after="240"/>
        <w:ind w:left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[9] </w:t>
      </w:r>
      <w:proofErr w:type="spellStart"/>
      <w:r w:rsidRPr="000D7324">
        <w:rPr>
          <w:rFonts w:ascii="Times New Roman" w:hAnsi="Times New Roman"/>
          <w:i/>
          <w:iCs/>
          <w:color w:val="212529"/>
          <w:shd w:val="clear" w:color="auto" w:fill="FFFFFF"/>
        </w:rPr>
        <w:t>Stack</w:t>
      </w:r>
      <w:proofErr w:type="spellEnd"/>
      <w:r w:rsidRPr="000D7324">
        <w:rPr>
          <w:rFonts w:ascii="Times New Roman" w:hAnsi="Times New Roman"/>
          <w:i/>
          <w:iCs/>
          <w:color w:val="212529"/>
          <w:shd w:val="clear" w:color="auto" w:fill="FFFFFF"/>
        </w:rPr>
        <w:t xml:space="preserve"> </w:t>
      </w:r>
      <w:proofErr w:type="spellStart"/>
      <w:r w:rsidRPr="000D7324">
        <w:rPr>
          <w:rFonts w:ascii="Times New Roman" w:hAnsi="Times New Roman"/>
          <w:i/>
          <w:iCs/>
          <w:color w:val="212529"/>
          <w:shd w:val="clear" w:color="auto" w:fill="FFFFFF"/>
        </w:rPr>
        <w:t>Overflow</w:t>
      </w:r>
      <w:proofErr w:type="spellEnd"/>
      <w:r w:rsidRPr="000D7324">
        <w:rPr>
          <w:rFonts w:ascii="Times New Roman" w:hAnsi="Times New Roman"/>
          <w:color w:val="212529"/>
          <w:shd w:val="clear" w:color="auto" w:fill="FFFFFF"/>
        </w:rPr>
        <w:t xml:space="preserve"> [online]. New York: </w:t>
      </w:r>
      <w:proofErr w:type="spellStart"/>
      <w:r w:rsidRPr="000D7324">
        <w:rPr>
          <w:rFonts w:ascii="Times New Roman" w:hAnsi="Times New Roman"/>
          <w:color w:val="212529"/>
          <w:shd w:val="clear" w:color="auto" w:fill="FFFFFF"/>
        </w:rPr>
        <w:t>Stack</w:t>
      </w:r>
      <w:proofErr w:type="spellEnd"/>
      <w:r w:rsidRPr="000D7324">
        <w:rPr>
          <w:rFonts w:ascii="Times New Roman" w:hAnsi="Times New Roman"/>
          <w:color w:val="212529"/>
          <w:shd w:val="clear" w:color="auto" w:fill="FFFFFF"/>
        </w:rPr>
        <w:t xml:space="preserve"> Exchange, c2023 [cit. 2023-02-23]. Dostupné z: </w:t>
      </w:r>
      <w:hyperlink r:id="rId41" w:history="1">
        <w:r w:rsidRPr="003F3567">
          <w:rPr>
            <w:rStyle w:val="Hypertextovodkaz"/>
            <w:rFonts w:ascii="Times New Roman" w:hAnsi="Times New Roman"/>
            <w:shd w:val="clear" w:color="auto" w:fill="FFFFFF"/>
          </w:rPr>
          <w:t>https://stackoverflow.com/</w:t>
        </w:r>
      </w:hyperlink>
      <w:r>
        <w:rPr>
          <w:rFonts w:ascii="Times New Roman" w:hAnsi="Times New Roman"/>
          <w:color w:val="212529"/>
          <w:shd w:val="clear" w:color="auto" w:fill="FFFFFF"/>
        </w:rPr>
        <w:t xml:space="preserve"> </w:t>
      </w:r>
    </w:p>
    <w:p w14:paraId="6F6717EB" w14:textId="77777777" w:rsidR="008436BE" w:rsidRPr="008436BE" w:rsidRDefault="008436BE" w:rsidP="008436BE"/>
    <w:p w14:paraId="2224E566" w14:textId="77777777" w:rsidR="00E52258" w:rsidRPr="00666ACD" w:rsidRDefault="00E52258" w:rsidP="00E52258">
      <w:pPr>
        <w:rPr>
          <w:rFonts w:ascii="Times New Roman" w:hAnsi="Times New Roman"/>
        </w:rPr>
      </w:pPr>
    </w:p>
    <w:tbl>
      <w:tblPr>
        <w:tblW w:w="8859" w:type="dxa"/>
        <w:tblCellMar>
          <w:left w:w="0" w:type="dxa"/>
          <w:right w:w="70" w:type="dxa"/>
        </w:tblCellMar>
        <w:tblLook w:val="0000" w:firstRow="0" w:lastRow="0" w:firstColumn="0" w:lastColumn="0" w:noHBand="0" w:noVBand="0"/>
      </w:tblPr>
      <w:tblGrid>
        <w:gridCol w:w="634"/>
        <w:gridCol w:w="170"/>
        <w:gridCol w:w="8055"/>
      </w:tblGrid>
      <w:tr w:rsidR="00D70095" w:rsidRPr="00666ACD" w14:paraId="56530C17" w14:textId="77777777" w:rsidTr="00136837">
        <w:tc>
          <w:tcPr>
            <w:tcW w:w="0" w:type="auto"/>
            <w:noWrap/>
          </w:tcPr>
          <w:p w14:paraId="68D8D787" w14:textId="285A1850" w:rsidR="00D70095" w:rsidRPr="00666ACD" w:rsidRDefault="00D70095" w:rsidP="00F02AA4">
            <w:pPr>
              <w:rPr>
                <w:rFonts w:ascii="Times New Roman" w:hAnsi="Times New Roman"/>
              </w:rPr>
            </w:pPr>
          </w:p>
        </w:tc>
        <w:tc>
          <w:tcPr>
            <w:tcW w:w="170" w:type="dxa"/>
          </w:tcPr>
          <w:p w14:paraId="61D138F2" w14:textId="77777777" w:rsidR="00D70095" w:rsidRPr="00666ACD" w:rsidRDefault="00D70095" w:rsidP="00136837">
            <w:pPr>
              <w:pStyle w:val="Bezodstavce"/>
              <w:rPr>
                <w:rFonts w:ascii="Times New Roman" w:hAnsi="Times New Roman"/>
              </w:rPr>
            </w:pPr>
          </w:p>
        </w:tc>
        <w:tc>
          <w:tcPr>
            <w:tcW w:w="8055" w:type="dxa"/>
          </w:tcPr>
          <w:p w14:paraId="32829320" w14:textId="77777777" w:rsidR="00D70095" w:rsidRPr="00666ACD" w:rsidRDefault="00D70095" w:rsidP="00136837">
            <w:pPr>
              <w:pStyle w:val="Bezodstavce"/>
              <w:rPr>
                <w:rFonts w:ascii="Times New Roman" w:hAnsi="Times New Roman"/>
              </w:rPr>
            </w:pPr>
          </w:p>
        </w:tc>
      </w:tr>
    </w:tbl>
    <w:p w14:paraId="4B03A38C" w14:textId="60568C48" w:rsidR="0092160D" w:rsidRDefault="0092160D" w:rsidP="0092160D">
      <w:pPr>
        <w:pStyle w:val="Nadpisy"/>
      </w:pPr>
      <w:r w:rsidRPr="00666ACD">
        <w:br w:type="page"/>
      </w:r>
      <w:bookmarkStart w:id="105" w:name="_Toc209253221"/>
      <w:bookmarkStart w:id="106" w:name="_Toc209253408"/>
      <w:bookmarkStart w:id="107" w:name="_Toc209321262"/>
      <w:bookmarkStart w:id="108" w:name="_Toc132322084"/>
      <w:r w:rsidRPr="00666ACD">
        <w:lastRenderedPageBreak/>
        <w:t>SEZNAM OBRÁZKŮ</w:t>
      </w:r>
      <w:bookmarkEnd w:id="105"/>
      <w:bookmarkEnd w:id="106"/>
      <w:bookmarkEnd w:id="107"/>
      <w:bookmarkEnd w:id="108"/>
    </w:p>
    <w:p w14:paraId="07BBC41B" w14:textId="7B5C16CF" w:rsidR="00B1442D" w:rsidRDefault="00F110D2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B5941">
        <w:rPr>
          <w:rStyle w:val="Hypertextovodkaz"/>
          <w:noProof/>
        </w:rPr>
        <w:fldChar w:fldCharType="begin"/>
      </w:r>
      <w:r w:rsidRPr="003B5941">
        <w:rPr>
          <w:rStyle w:val="Hypertextovodkaz"/>
          <w:noProof/>
        </w:rPr>
        <w:instrText xml:space="preserve"> TOC \h \z \c "Obrázek" </w:instrText>
      </w:r>
      <w:r w:rsidRPr="003B5941">
        <w:rPr>
          <w:rStyle w:val="Hypertextovodkaz"/>
          <w:noProof/>
        </w:rPr>
        <w:fldChar w:fldCharType="separate"/>
      </w:r>
      <w:hyperlink w:anchor="_Toc132325121" w:history="1">
        <w:r w:rsidR="00B1442D" w:rsidRPr="00093794">
          <w:rPr>
            <w:rStyle w:val="Hypertextovodkaz"/>
            <w:i/>
            <w:iCs/>
            <w:noProof/>
          </w:rPr>
          <w:t>Obrázek 1: Use case</w:t>
        </w:r>
        <w:r w:rsidR="00B1442D">
          <w:rPr>
            <w:noProof/>
            <w:webHidden/>
          </w:rPr>
          <w:tab/>
        </w:r>
        <w:r w:rsidR="00B1442D">
          <w:rPr>
            <w:noProof/>
            <w:webHidden/>
          </w:rPr>
          <w:fldChar w:fldCharType="begin"/>
        </w:r>
        <w:r w:rsidR="00B1442D">
          <w:rPr>
            <w:noProof/>
            <w:webHidden/>
          </w:rPr>
          <w:instrText xml:space="preserve"> PAGEREF _Toc132325121 \h </w:instrText>
        </w:r>
        <w:r w:rsidR="00B1442D">
          <w:rPr>
            <w:noProof/>
            <w:webHidden/>
          </w:rPr>
        </w:r>
        <w:r w:rsidR="00B1442D">
          <w:rPr>
            <w:noProof/>
            <w:webHidden/>
          </w:rPr>
          <w:fldChar w:fldCharType="separate"/>
        </w:r>
        <w:r w:rsidR="00B1442D">
          <w:rPr>
            <w:noProof/>
            <w:webHidden/>
          </w:rPr>
          <w:t>17</w:t>
        </w:r>
        <w:r w:rsidR="00B1442D">
          <w:rPr>
            <w:noProof/>
            <w:webHidden/>
          </w:rPr>
          <w:fldChar w:fldCharType="end"/>
        </w:r>
      </w:hyperlink>
    </w:p>
    <w:p w14:paraId="495EFDB3" w14:textId="6002B957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2" w:anchor="_Toc132325122" w:history="1">
        <w:r w:rsidRPr="00093794">
          <w:rPr>
            <w:rStyle w:val="Hypertextovodkaz"/>
            <w:i/>
            <w:iCs/>
            <w:noProof/>
          </w:rPr>
          <w:t>Obrázek 2: Diagram m</w:t>
        </w:r>
        <w:r w:rsidRPr="00093794">
          <w:rPr>
            <w:rStyle w:val="Hypertextovodkaz"/>
            <w:i/>
            <w:iCs/>
            <w:noProof/>
          </w:rPr>
          <w:t>e</w:t>
        </w:r>
        <w:r w:rsidRPr="00093794">
          <w:rPr>
            <w:rStyle w:val="Hypertextovodkaz"/>
            <w:i/>
            <w:iCs/>
            <w:noProof/>
          </w:rPr>
          <w:t>todiky řešení práce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C379737" w14:textId="7669F1B1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3" w:history="1">
        <w:r w:rsidRPr="00093794">
          <w:rPr>
            <w:rStyle w:val="Hypertextovodkaz"/>
            <w:i/>
            <w:iCs/>
            <w:noProof/>
          </w:rPr>
          <w:t>Obrázek 3: Náhled webové aplikace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B0F4FE" w14:textId="4FA02BAA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4" w:history="1">
        <w:r w:rsidRPr="00093794">
          <w:rPr>
            <w:rStyle w:val="Hypertextovodkaz"/>
            <w:i/>
            <w:iCs/>
            <w:noProof/>
          </w:rPr>
          <w:t>Obrázek 4: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EB39036" w14:textId="3FAE8E8C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5" w:history="1">
        <w:r w:rsidRPr="00093794">
          <w:rPr>
            <w:rStyle w:val="Hypertextovodkaz"/>
            <w:rFonts w:ascii="Times New Roman" w:hAnsi="Times New Roman"/>
            <w:i/>
            <w:iCs/>
            <w:noProof/>
          </w:rPr>
          <w:t>Obrázek 5: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9B03C96" w14:textId="1B09E206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6" w:history="1">
        <w:r w:rsidRPr="00093794">
          <w:rPr>
            <w:rStyle w:val="Hypertextovodkaz"/>
            <w:rFonts w:ascii="Times New Roman" w:hAnsi="Times New Roman"/>
            <w:i/>
            <w:iCs/>
            <w:noProof/>
          </w:rPr>
          <w:t>Obrázek 6: Úvodní informace před instalací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111F95" w14:textId="21A71CC9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7" w:history="1">
        <w:r w:rsidRPr="00093794">
          <w:rPr>
            <w:rStyle w:val="Hypertextovodkaz"/>
            <w:rFonts w:ascii="Times New Roman" w:hAnsi="Times New Roman"/>
            <w:i/>
            <w:iCs/>
            <w:noProof/>
          </w:rPr>
          <w:t>Obrázek 7: Výběr cílové složky 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0F56FD8" w14:textId="2D22618D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8" w:history="1">
        <w:r w:rsidRPr="00093794">
          <w:rPr>
            <w:rStyle w:val="Hypertextovodkaz"/>
            <w:rFonts w:ascii="Times New Roman" w:hAnsi="Times New Roman"/>
            <w:i/>
            <w:iCs/>
            <w:noProof/>
          </w:rPr>
          <w:t>Obrázek 8: Informování o dokončení 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2D08DB5" w14:textId="0DE2F425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29" w:history="1">
        <w:r w:rsidRPr="00093794">
          <w:rPr>
            <w:rStyle w:val="Hypertextovodkaz"/>
            <w:i/>
            <w:iCs/>
            <w:noProof/>
          </w:rPr>
          <w:t>Obrázek 9: Vytváření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5D9233B" w14:textId="43D416F0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0" w:history="1">
        <w:r w:rsidRPr="00093794">
          <w:rPr>
            <w:rStyle w:val="Hypertextovodkaz"/>
            <w:i/>
            <w:iCs/>
            <w:noProof/>
          </w:rPr>
          <w:t>Obrázek 10: Dialog dotazující na jméno a umístění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6297D68" w14:textId="10BAC20F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1" w:history="1">
        <w:r w:rsidRPr="00093794">
          <w:rPr>
            <w:rStyle w:val="Hypertextovodkaz"/>
            <w:i/>
            <w:iCs/>
            <w:noProof/>
          </w:rPr>
          <w:t>Obrázek 11: Zobrazení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BCB2A3" w14:textId="55E7953D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2" w:history="1">
        <w:r w:rsidRPr="00093794">
          <w:rPr>
            <w:rStyle w:val="Hypertextovodkaz"/>
            <w:i/>
            <w:iCs/>
            <w:noProof/>
          </w:rPr>
          <w:t>Obrázek 12: Ukázka simulace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1DBF00" w14:textId="0FB17540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3" w:history="1">
        <w:r w:rsidRPr="00093794">
          <w:rPr>
            <w:rStyle w:val="Hypertextovodkaz"/>
            <w:i/>
            <w:iCs/>
            <w:noProof/>
          </w:rPr>
          <w:t>Obrázek 13: Výsledek zálohování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A354E26" w14:textId="6EBF35A9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4" w:history="1">
        <w:r w:rsidRPr="00093794">
          <w:rPr>
            <w:rStyle w:val="Hypertextovodkaz"/>
            <w:i/>
            <w:iCs/>
            <w:noProof/>
          </w:rPr>
          <w:t>Obrázek 14: Zadávání parametrů pro obnovování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03E35E" w14:textId="4E4BF9B2" w:rsidR="00B1442D" w:rsidRDefault="00B1442D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5135" w:history="1">
        <w:r w:rsidRPr="00093794">
          <w:rPr>
            <w:rStyle w:val="Hypertextovodkaz"/>
            <w:i/>
            <w:iCs/>
            <w:noProof/>
          </w:rPr>
          <w:t>Obrázek 15: Výsledek obnovování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_Toc132325135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3508AC8" w14:textId="623665A3" w:rsidR="00F110D2" w:rsidRPr="00666ACD" w:rsidRDefault="00F110D2" w:rsidP="003B5941">
      <w:pPr>
        <w:pStyle w:val="Seznamobrzk"/>
        <w:tabs>
          <w:tab w:val="right" w:leader="dot" w:pos="8777"/>
        </w:tabs>
      </w:pPr>
      <w:r w:rsidRPr="003B5941">
        <w:rPr>
          <w:rStyle w:val="Hypertextovodkaz"/>
          <w:noProof/>
        </w:rPr>
        <w:fldChar w:fldCharType="end"/>
      </w:r>
    </w:p>
    <w:p w14:paraId="65A61FDA" w14:textId="2879170B" w:rsidR="0092160D" w:rsidRDefault="0092160D" w:rsidP="0092160D">
      <w:pPr>
        <w:pStyle w:val="Nadpisy"/>
      </w:pPr>
      <w:r w:rsidRPr="00666ACD">
        <w:br w:type="page"/>
      </w:r>
      <w:bookmarkStart w:id="109" w:name="_Toc209253222"/>
      <w:bookmarkStart w:id="110" w:name="_Toc209253409"/>
      <w:bookmarkStart w:id="111" w:name="_Toc209321263"/>
      <w:bookmarkStart w:id="112" w:name="_Toc132322085"/>
      <w:r w:rsidRPr="00666ACD">
        <w:lastRenderedPageBreak/>
        <w:t>SEZNAM TABULEK</w:t>
      </w:r>
      <w:bookmarkEnd w:id="109"/>
      <w:bookmarkEnd w:id="110"/>
      <w:bookmarkEnd w:id="111"/>
      <w:bookmarkEnd w:id="112"/>
    </w:p>
    <w:p w14:paraId="135EC171" w14:textId="2CD455FB" w:rsidR="00E078C2" w:rsidRDefault="003416DA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132323153" w:history="1">
        <w:r w:rsidR="00E078C2" w:rsidRPr="002C62BF">
          <w:rPr>
            <w:rStyle w:val="Hypertextovodkaz"/>
            <w:i/>
            <w:iCs/>
            <w:noProof/>
          </w:rPr>
          <w:t>Tabulka 1 - Porovnání aplikací</w:t>
        </w:r>
        <w:r w:rsidR="00E078C2">
          <w:rPr>
            <w:noProof/>
            <w:webHidden/>
          </w:rPr>
          <w:tab/>
        </w:r>
        <w:r w:rsidR="00E078C2">
          <w:rPr>
            <w:noProof/>
            <w:webHidden/>
          </w:rPr>
          <w:fldChar w:fldCharType="begin"/>
        </w:r>
        <w:r w:rsidR="00E078C2">
          <w:rPr>
            <w:noProof/>
            <w:webHidden/>
          </w:rPr>
          <w:instrText xml:space="preserve"> PAGEREF _Toc132323153 \h </w:instrText>
        </w:r>
        <w:r w:rsidR="00E078C2">
          <w:rPr>
            <w:noProof/>
            <w:webHidden/>
          </w:rPr>
        </w:r>
        <w:r w:rsidR="00E078C2">
          <w:rPr>
            <w:noProof/>
            <w:webHidden/>
          </w:rPr>
          <w:fldChar w:fldCharType="separate"/>
        </w:r>
        <w:r w:rsidR="00E078C2">
          <w:rPr>
            <w:noProof/>
            <w:webHidden/>
          </w:rPr>
          <w:t>15</w:t>
        </w:r>
        <w:r w:rsidR="00E078C2">
          <w:rPr>
            <w:noProof/>
            <w:webHidden/>
          </w:rPr>
          <w:fldChar w:fldCharType="end"/>
        </w:r>
      </w:hyperlink>
    </w:p>
    <w:p w14:paraId="352FCCB7" w14:textId="668DDB15" w:rsidR="00E078C2" w:rsidRDefault="0000000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3154" w:history="1">
        <w:r w:rsidR="00E078C2" w:rsidRPr="002C62BF">
          <w:rPr>
            <w:rStyle w:val="Hypertextovodkaz"/>
            <w:i/>
            <w:iCs/>
            <w:noProof/>
          </w:rPr>
          <w:t>Tabulka 2 - Risk list</w:t>
        </w:r>
        <w:r w:rsidR="00E078C2">
          <w:rPr>
            <w:noProof/>
            <w:webHidden/>
          </w:rPr>
          <w:tab/>
        </w:r>
        <w:r w:rsidR="00E078C2">
          <w:rPr>
            <w:noProof/>
            <w:webHidden/>
          </w:rPr>
          <w:fldChar w:fldCharType="begin"/>
        </w:r>
        <w:r w:rsidR="00E078C2">
          <w:rPr>
            <w:noProof/>
            <w:webHidden/>
          </w:rPr>
          <w:instrText xml:space="preserve"> PAGEREF _Toc132323154 \h </w:instrText>
        </w:r>
        <w:r w:rsidR="00E078C2">
          <w:rPr>
            <w:noProof/>
            <w:webHidden/>
          </w:rPr>
        </w:r>
        <w:r w:rsidR="00E078C2">
          <w:rPr>
            <w:noProof/>
            <w:webHidden/>
          </w:rPr>
          <w:fldChar w:fldCharType="separate"/>
        </w:r>
        <w:r w:rsidR="00E078C2">
          <w:rPr>
            <w:noProof/>
            <w:webHidden/>
          </w:rPr>
          <w:t>21</w:t>
        </w:r>
        <w:r w:rsidR="00E078C2">
          <w:rPr>
            <w:noProof/>
            <w:webHidden/>
          </w:rPr>
          <w:fldChar w:fldCharType="end"/>
        </w:r>
      </w:hyperlink>
    </w:p>
    <w:p w14:paraId="05CD58F5" w14:textId="08947DA2" w:rsidR="00E078C2" w:rsidRDefault="0000000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3155" w:history="1">
        <w:r w:rsidR="00E078C2" w:rsidRPr="002C62BF">
          <w:rPr>
            <w:rStyle w:val="Hypertextovodkaz"/>
            <w:i/>
            <w:iCs/>
            <w:noProof/>
          </w:rPr>
          <w:t>Tabulka 3 - Hrubý plán práce</w:t>
        </w:r>
        <w:r w:rsidR="00E078C2">
          <w:rPr>
            <w:noProof/>
            <w:webHidden/>
          </w:rPr>
          <w:tab/>
        </w:r>
        <w:r w:rsidR="00E078C2">
          <w:rPr>
            <w:noProof/>
            <w:webHidden/>
          </w:rPr>
          <w:fldChar w:fldCharType="begin"/>
        </w:r>
        <w:r w:rsidR="00E078C2">
          <w:rPr>
            <w:noProof/>
            <w:webHidden/>
          </w:rPr>
          <w:instrText xml:space="preserve"> PAGEREF _Toc132323155 \h </w:instrText>
        </w:r>
        <w:r w:rsidR="00E078C2">
          <w:rPr>
            <w:noProof/>
            <w:webHidden/>
          </w:rPr>
        </w:r>
        <w:r w:rsidR="00E078C2">
          <w:rPr>
            <w:noProof/>
            <w:webHidden/>
          </w:rPr>
          <w:fldChar w:fldCharType="separate"/>
        </w:r>
        <w:r w:rsidR="00E078C2">
          <w:rPr>
            <w:noProof/>
            <w:webHidden/>
          </w:rPr>
          <w:t>22</w:t>
        </w:r>
        <w:r w:rsidR="00E078C2">
          <w:rPr>
            <w:noProof/>
            <w:webHidden/>
          </w:rPr>
          <w:fldChar w:fldCharType="end"/>
        </w:r>
      </w:hyperlink>
    </w:p>
    <w:p w14:paraId="31DA65A1" w14:textId="7B6630C2" w:rsidR="00E078C2" w:rsidRDefault="00000000">
      <w:pPr>
        <w:pStyle w:val="Seznamobrzk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2323156" w:history="1">
        <w:r w:rsidR="00E078C2" w:rsidRPr="002C62BF">
          <w:rPr>
            <w:rStyle w:val="Hypertextovodkaz"/>
            <w:i/>
            <w:iCs/>
            <w:noProof/>
          </w:rPr>
          <w:t>Tabulka 4 - Shrnutí vytvořeného řešení</w:t>
        </w:r>
        <w:r w:rsidR="00E078C2">
          <w:rPr>
            <w:noProof/>
            <w:webHidden/>
          </w:rPr>
          <w:tab/>
        </w:r>
        <w:r w:rsidR="00E078C2">
          <w:rPr>
            <w:noProof/>
            <w:webHidden/>
          </w:rPr>
          <w:fldChar w:fldCharType="begin"/>
        </w:r>
        <w:r w:rsidR="00E078C2">
          <w:rPr>
            <w:noProof/>
            <w:webHidden/>
          </w:rPr>
          <w:instrText xml:space="preserve"> PAGEREF _Toc132323156 \h </w:instrText>
        </w:r>
        <w:r w:rsidR="00E078C2">
          <w:rPr>
            <w:noProof/>
            <w:webHidden/>
          </w:rPr>
        </w:r>
        <w:r w:rsidR="00E078C2">
          <w:rPr>
            <w:noProof/>
            <w:webHidden/>
          </w:rPr>
          <w:fldChar w:fldCharType="separate"/>
        </w:r>
        <w:r w:rsidR="00E078C2">
          <w:rPr>
            <w:noProof/>
            <w:webHidden/>
          </w:rPr>
          <w:t>37</w:t>
        </w:r>
        <w:r w:rsidR="00E078C2">
          <w:rPr>
            <w:noProof/>
            <w:webHidden/>
          </w:rPr>
          <w:fldChar w:fldCharType="end"/>
        </w:r>
      </w:hyperlink>
    </w:p>
    <w:p w14:paraId="4875DB0F" w14:textId="227994ED" w:rsidR="00F110D2" w:rsidRPr="00666ACD" w:rsidRDefault="003416DA" w:rsidP="0092160D">
      <w:pPr>
        <w:pStyle w:val="Nadpisy"/>
      </w:pPr>
      <w:r>
        <w:rPr>
          <w:b w:val="0"/>
          <w:bCs w:val="0"/>
          <w:noProof/>
        </w:rPr>
        <w:fldChar w:fldCharType="end"/>
      </w:r>
    </w:p>
    <w:p w14:paraId="3120E0E9" w14:textId="77777777" w:rsidR="0092160D" w:rsidRPr="00666ACD" w:rsidRDefault="0092160D" w:rsidP="0092160D">
      <w:pPr>
        <w:pStyle w:val="Nadpisy"/>
      </w:pPr>
      <w:r w:rsidRPr="00666ACD">
        <w:br w:type="page"/>
      </w:r>
      <w:bookmarkStart w:id="113" w:name="_Toc209253223"/>
      <w:bookmarkStart w:id="114" w:name="_Toc209253410"/>
      <w:bookmarkStart w:id="115" w:name="_Toc209321264"/>
      <w:bookmarkStart w:id="116" w:name="_Toc132322086"/>
      <w:r w:rsidRPr="00666ACD">
        <w:lastRenderedPageBreak/>
        <w:t>SEZNAM PŘÍLOH</w:t>
      </w:r>
      <w:bookmarkEnd w:id="113"/>
      <w:bookmarkEnd w:id="114"/>
      <w:bookmarkEnd w:id="115"/>
      <w:bookmarkEnd w:id="116"/>
    </w:p>
    <w:p w14:paraId="55612801" w14:textId="77777777" w:rsidR="008D3188" w:rsidRPr="00666ACD" w:rsidRDefault="008D3188" w:rsidP="008D3188">
      <w:pPr>
        <w:pStyle w:val="Nadpisy-AbstraktObsah"/>
      </w:pPr>
    </w:p>
    <w:sectPr w:rsidR="008D3188" w:rsidRPr="00666ACD" w:rsidSect="00D23655">
      <w:headerReference w:type="default" r:id="rId43"/>
      <w:footerReference w:type="default" r:id="rId44"/>
      <w:pgSz w:w="11906" w:h="16838"/>
      <w:pgMar w:top="1701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1B993" w14:textId="77777777" w:rsidR="002C1A36" w:rsidRDefault="002C1A36" w:rsidP="000E19A8">
      <w:r>
        <w:separator/>
      </w:r>
    </w:p>
  </w:endnote>
  <w:endnote w:type="continuationSeparator" w:id="0">
    <w:p w14:paraId="44051C74" w14:textId="77777777" w:rsidR="002C1A36" w:rsidRDefault="002C1A36" w:rsidP="000E1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(W1)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B9278" w14:textId="77777777" w:rsidR="000E19A8" w:rsidRDefault="000E19A8">
    <w:pPr>
      <w:pStyle w:val="Zpat"/>
      <w:jc w:val="right"/>
    </w:pPr>
  </w:p>
  <w:p w14:paraId="123F0D24" w14:textId="77777777" w:rsidR="000E19A8" w:rsidRDefault="000E19A8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BE09C" w14:textId="77777777" w:rsidR="000E19A8" w:rsidRDefault="000E19A8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44F08">
      <w:rPr>
        <w:noProof/>
      </w:rPr>
      <w:t>20</w:t>
    </w:r>
    <w:r>
      <w:fldChar w:fldCharType="end"/>
    </w:r>
  </w:p>
  <w:p w14:paraId="04649738" w14:textId="77777777" w:rsidR="000E19A8" w:rsidRDefault="000E19A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0B102" w14:textId="77777777" w:rsidR="002C1A36" w:rsidRDefault="002C1A36" w:rsidP="000E19A8">
      <w:r>
        <w:separator/>
      </w:r>
    </w:p>
  </w:footnote>
  <w:footnote w:type="continuationSeparator" w:id="0">
    <w:p w14:paraId="1E29FF61" w14:textId="77777777" w:rsidR="002C1A36" w:rsidRDefault="002C1A36" w:rsidP="000E1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31F34" w14:textId="77777777" w:rsidR="000E19A8" w:rsidRDefault="000E19A8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A7A"/>
    <w:multiLevelType w:val="hybridMultilevel"/>
    <w:tmpl w:val="BD1C7B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D4C37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" w15:restartNumberingAfterBreak="0">
    <w:nsid w:val="04C65E03"/>
    <w:multiLevelType w:val="hybridMultilevel"/>
    <w:tmpl w:val="AAE6B3C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316BB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4" w15:restartNumberingAfterBreak="0">
    <w:nsid w:val="0E225538"/>
    <w:multiLevelType w:val="hybridMultilevel"/>
    <w:tmpl w:val="C14E60E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657EA"/>
    <w:multiLevelType w:val="hybridMultilevel"/>
    <w:tmpl w:val="95EAD18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E5A97"/>
    <w:multiLevelType w:val="hybridMultilevel"/>
    <w:tmpl w:val="1BBAFFDE"/>
    <w:lvl w:ilvl="0" w:tplc="040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706F4"/>
    <w:multiLevelType w:val="hybridMultilevel"/>
    <w:tmpl w:val="DE28679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E85752"/>
    <w:multiLevelType w:val="hybridMultilevel"/>
    <w:tmpl w:val="6888CA5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923B26"/>
    <w:multiLevelType w:val="hybridMultilevel"/>
    <w:tmpl w:val="B9F0D4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8851EC"/>
    <w:multiLevelType w:val="hybridMultilevel"/>
    <w:tmpl w:val="1CAE7F8A"/>
    <w:lvl w:ilvl="0" w:tplc="04050019">
      <w:start w:val="1"/>
      <w:numFmt w:val="lowerLetter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5816E53"/>
    <w:multiLevelType w:val="hybridMultilevel"/>
    <w:tmpl w:val="81A87C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410FDB"/>
    <w:multiLevelType w:val="hybridMultilevel"/>
    <w:tmpl w:val="6C6A81F0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3B442F"/>
    <w:multiLevelType w:val="multilevel"/>
    <w:tmpl w:val="C0E239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4" w15:restartNumberingAfterBreak="0">
    <w:nsid w:val="2AD30C9D"/>
    <w:multiLevelType w:val="hybridMultilevel"/>
    <w:tmpl w:val="4D36601E"/>
    <w:lvl w:ilvl="0" w:tplc="9D5EA6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7D7376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6" w15:restartNumberingAfterBreak="0">
    <w:nsid w:val="32B87C11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 w15:restartNumberingAfterBreak="0">
    <w:nsid w:val="3650651F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8" w15:restartNumberingAfterBreak="0">
    <w:nsid w:val="380559F7"/>
    <w:multiLevelType w:val="hybridMultilevel"/>
    <w:tmpl w:val="3DDA5B9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83EEE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0" w15:restartNumberingAfterBreak="0">
    <w:nsid w:val="402350AF"/>
    <w:multiLevelType w:val="hybridMultilevel"/>
    <w:tmpl w:val="2F9CF9B4"/>
    <w:lvl w:ilvl="0" w:tplc="0405000F">
      <w:start w:val="1"/>
      <w:numFmt w:val="decimal"/>
      <w:lvlText w:val="%1."/>
      <w:lvlJc w:val="left"/>
      <w:pPr>
        <w:ind w:left="1117" w:hanging="360"/>
      </w:pPr>
    </w:lvl>
    <w:lvl w:ilvl="1" w:tplc="04050019" w:tentative="1">
      <w:start w:val="1"/>
      <w:numFmt w:val="lowerLetter"/>
      <w:lvlText w:val="%2."/>
      <w:lvlJc w:val="left"/>
      <w:pPr>
        <w:ind w:left="1837" w:hanging="360"/>
      </w:pPr>
    </w:lvl>
    <w:lvl w:ilvl="2" w:tplc="0405001B" w:tentative="1">
      <w:start w:val="1"/>
      <w:numFmt w:val="lowerRoman"/>
      <w:lvlText w:val="%3."/>
      <w:lvlJc w:val="right"/>
      <w:pPr>
        <w:ind w:left="2557" w:hanging="180"/>
      </w:pPr>
    </w:lvl>
    <w:lvl w:ilvl="3" w:tplc="0405000F" w:tentative="1">
      <w:start w:val="1"/>
      <w:numFmt w:val="decimal"/>
      <w:lvlText w:val="%4."/>
      <w:lvlJc w:val="left"/>
      <w:pPr>
        <w:ind w:left="3277" w:hanging="360"/>
      </w:pPr>
    </w:lvl>
    <w:lvl w:ilvl="4" w:tplc="04050019" w:tentative="1">
      <w:start w:val="1"/>
      <w:numFmt w:val="lowerLetter"/>
      <w:lvlText w:val="%5."/>
      <w:lvlJc w:val="left"/>
      <w:pPr>
        <w:ind w:left="3997" w:hanging="360"/>
      </w:pPr>
    </w:lvl>
    <w:lvl w:ilvl="5" w:tplc="0405001B" w:tentative="1">
      <w:start w:val="1"/>
      <w:numFmt w:val="lowerRoman"/>
      <w:lvlText w:val="%6."/>
      <w:lvlJc w:val="right"/>
      <w:pPr>
        <w:ind w:left="4717" w:hanging="180"/>
      </w:pPr>
    </w:lvl>
    <w:lvl w:ilvl="6" w:tplc="0405000F" w:tentative="1">
      <w:start w:val="1"/>
      <w:numFmt w:val="decimal"/>
      <w:lvlText w:val="%7."/>
      <w:lvlJc w:val="left"/>
      <w:pPr>
        <w:ind w:left="5437" w:hanging="360"/>
      </w:pPr>
    </w:lvl>
    <w:lvl w:ilvl="7" w:tplc="04050019" w:tentative="1">
      <w:start w:val="1"/>
      <w:numFmt w:val="lowerLetter"/>
      <w:lvlText w:val="%8."/>
      <w:lvlJc w:val="left"/>
      <w:pPr>
        <w:ind w:left="6157" w:hanging="360"/>
      </w:pPr>
    </w:lvl>
    <w:lvl w:ilvl="8" w:tplc="0405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1" w15:restartNumberingAfterBreak="0">
    <w:nsid w:val="42E91692"/>
    <w:multiLevelType w:val="hybridMultilevel"/>
    <w:tmpl w:val="19F8B52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32C37"/>
    <w:multiLevelType w:val="multilevel"/>
    <w:tmpl w:val="E55C7646"/>
    <w:lvl w:ilvl="0">
      <w:start w:val="1"/>
      <w:numFmt w:val="decimal"/>
      <w:pStyle w:val="NadpisA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NadpisB"/>
      <w:lvlText w:val="%1.%2"/>
      <w:lvlJc w:val="left"/>
      <w:pPr>
        <w:ind w:left="964" w:hanging="624"/>
      </w:pPr>
      <w:rPr>
        <w:rFonts w:hint="default"/>
      </w:rPr>
    </w:lvl>
    <w:lvl w:ilvl="2">
      <w:start w:val="1"/>
      <w:numFmt w:val="decimal"/>
      <w:pStyle w:val="NadpisC"/>
      <w:lvlText w:val="%1.%2.%3"/>
      <w:lvlJc w:val="left"/>
      <w:pPr>
        <w:tabs>
          <w:tab w:val="num" w:pos="737"/>
        </w:tabs>
        <w:ind w:left="1928" w:hanging="12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3FC5E49"/>
    <w:multiLevelType w:val="hybridMultilevel"/>
    <w:tmpl w:val="DCAE84D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9353E"/>
    <w:multiLevelType w:val="hybridMultilevel"/>
    <w:tmpl w:val="AAE6B3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B13EE0"/>
    <w:multiLevelType w:val="multilevel"/>
    <w:tmpl w:val="35566E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50C7307B"/>
    <w:multiLevelType w:val="hybridMultilevel"/>
    <w:tmpl w:val="A2DEB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724B28"/>
    <w:multiLevelType w:val="hybridMultilevel"/>
    <w:tmpl w:val="E510218A"/>
    <w:lvl w:ilvl="0" w:tplc="9D5EA6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FA5520"/>
    <w:multiLevelType w:val="hybridMultilevel"/>
    <w:tmpl w:val="FD24EF1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9E60F4"/>
    <w:multiLevelType w:val="hybridMultilevel"/>
    <w:tmpl w:val="829296E2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6E44A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3FE480A"/>
    <w:multiLevelType w:val="hybridMultilevel"/>
    <w:tmpl w:val="18304F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060660"/>
    <w:multiLevelType w:val="hybridMultilevel"/>
    <w:tmpl w:val="18304FA8"/>
    <w:lvl w:ilvl="0" w:tplc="7DD60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786828"/>
    <w:multiLevelType w:val="hybridMultilevel"/>
    <w:tmpl w:val="093E0ED2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7125DBF"/>
    <w:multiLevelType w:val="multilevel"/>
    <w:tmpl w:val="BD062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9CE45B1"/>
    <w:multiLevelType w:val="hybridMultilevel"/>
    <w:tmpl w:val="F6BAD55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040014"/>
    <w:multiLevelType w:val="hybridMultilevel"/>
    <w:tmpl w:val="29F400F6"/>
    <w:lvl w:ilvl="0" w:tplc="0405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60281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6D75F86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9" w15:restartNumberingAfterBreak="0">
    <w:nsid w:val="77CF1BE8"/>
    <w:multiLevelType w:val="multilevel"/>
    <w:tmpl w:val="0405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40" w15:restartNumberingAfterBreak="0">
    <w:nsid w:val="79267141"/>
    <w:multiLevelType w:val="hybridMultilevel"/>
    <w:tmpl w:val="2D5A234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DB41BB"/>
    <w:multiLevelType w:val="hybridMultilevel"/>
    <w:tmpl w:val="B38EEC0C"/>
    <w:lvl w:ilvl="0" w:tplc="9D5EA6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BD54E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938876325">
    <w:abstractNumId w:val="33"/>
  </w:num>
  <w:num w:numId="2" w16cid:durableId="1658531493">
    <w:abstractNumId w:val="38"/>
  </w:num>
  <w:num w:numId="3" w16cid:durableId="1501770625">
    <w:abstractNumId w:val="34"/>
  </w:num>
  <w:num w:numId="4" w16cid:durableId="1757094938">
    <w:abstractNumId w:val="16"/>
  </w:num>
  <w:num w:numId="5" w16cid:durableId="2012294000">
    <w:abstractNumId w:val="39"/>
  </w:num>
  <w:num w:numId="6" w16cid:durableId="590814200">
    <w:abstractNumId w:val="19"/>
  </w:num>
  <w:num w:numId="7" w16cid:durableId="1744184179">
    <w:abstractNumId w:val="1"/>
  </w:num>
  <w:num w:numId="8" w16cid:durableId="32926643">
    <w:abstractNumId w:val="15"/>
  </w:num>
  <w:num w:numId="9" w16cid:durableId="1977449638">
    <w:abstractNumId w:val="17"/>
  </w:num>
  <w:num w:numId="10" w16cid:durableId="522405662">
    <w:abstractNumId w:val="13"/>
  </w:num>
  <w:num w:numId="11" w16cid:durableId="1483353279">
    <w:abstractNumId w:val="25"/>
  </w:num>
  <w:num w:numId="12" w16cid:durableId="2065062758">
    <w:abstractNumId w:val="22"/>
  </w:num>
  <w:num w:numId="13" w16cid:durableId="285284326">
    <w:abstractNumId w:val="3"/>
  </w:num>
  <w:num w:numId="14" w16cid:durableId="185187379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31670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8225378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5672808">
    <w:abstractNumId w:val="28"/>
  </w:num>
  <w:num w:numId="18" w16cid:durableId="1800108700">
    <w:abstractNumId w:val="2"/>
  </w:num>
  <w:num w:numId="19" w16cid:durableId="1660689242">
    <w:abstractNumId w:val="8"/>
  </w:num>
  <w:num w:numId="20" w16cid:durableId="834295437">
    <w:abstractNumId w:val="7"/>
  </w:num>
  <w:num w:numId="21" w16cid:durableId="1933782725">
    <w:abstractNumId w:val="30"/>
  </w:num>
  <w:num w:numId="22" w16cid:durableId="490103968">
    <w:abstractNumId w:val="10"/>
  </w:num>
  <w:num w:numId="23" w16cid:durableId="1163931941">
    <w:abstractNumId w:val="24"/>
  </w:num>
  <w:num w:numId="24" w16cid:durableId="301153283">
    <w:abstractNumId w:val="5"/>
  </w:num>
  <w:num w:numId="25" w16cid:durableId="1560676001">
    <w:abstractNumId w:val="4"/>
  </w:num>
  <w:num w:numId="26" w16cid:durableId="1137183088">
    <w:abstractNumId w:val="32"/>
  </w:num>
  <w:num w:numId="27" w16cid:durableId="1170486080">
    <w:abstractNumId w:val="41"/>
  </w:num>
  <w:num w:numId="28" w16cid:durableId="1215311665">
    <w:abstractNumId w:val="14"/>
  </w:num>
  <w:num w:numId="29" w16cid:durableId="1890846648">
    <w:abstractNumId w:val="27"/>
  </w:num>
  <w:num w:numId="30" w16cid:durableId="286281316">
    <w:abstractNumId w:val="11"/>
  </w:num>
  <w:num w:numId="31" w16cid:durableId="1181502919">
    <w:abstractNumId w:val="9"/>
  </w:num>
  <w:num w:numId="32" w16cid:durableId="1498619802">
    <w:abstractNumId w:val="0"/>
  </w:num>
  <w:num w:numId="33" w16cid:durableId="1759138606">
    <w:abstractNumId w:val="26"/>
  </w:num>
  <w:num w:numId="34" w16cid:durableId="1298491520">
    <w:abstractNumId w:val="29"/>
  </w:num>
  <w:num w:numId="35" w16cid:durableId="888422962">
    <w:abstractNumId w:val="12"/>
  </w:num>
  <w:num w:numId="36" w16cid:durableId="1285232335">
    <w:abstractNumId w:val="21"/>
  </w:num>
  <w:num w:numId="37" w16cid:durableId="1522433585">
    <w:abstractNumId w:val="35"/>
  </w:num>
  <w:num w:numId="38" w16cid:durableId="1300040300">
    <w:abstractNumId w:val="40"/>
  </w:num>
  <w:num w:numId="39" w16cid:durableId="533923692">
    <w:abstractNumId w:val="37"/>
  </w:num>
  <w:num w:numId="40" w16cid:durableId="1022899293">
    <w:abstractNumId w:val="42"/>
  </w:num>
  <w:num w:numId="41" w16cid:durableId="1578401646">
    <w:abstractNumId w:val="31"/>
  </w:num>
  <w:num w:numId="42" w16cid:durableId="1285233323">
    <w:abstractNumId w:val="22"/>
  </w:num>
  <w:num w:numId="43" w16cid:durableId="1458448894">
    <w:abstractNumId w:val="20"/>
  </w:num>
  <w:num w:numId="44" w16cid:durableId="178811918">
    <w:abstractNumId w:val="6"/>
  </w:num>
  <w:num w:numId="45" w16cid:durableId="1689596394">
    <w:abstractNumId w:val="36"/>
  </w:num>
  <w:num w:numId="46" w16cid:durableId="1098402661">
    <w:abstractNumId w:val="18"/>
  </w:num>
  <w:num w:numId="47" w16cid:durableId="593829737">
    <w:abstractNumId w:val="23"/>
  </w:num>
  <w:num w:numId="48" w16cid:durableId="1342389270">
    <w:abstractNumId w:val="22"/>
  </w:num>
  <w:num w:numId="49" w16cid:durableId="113910408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21"/>
    <w:rsid w:val="00003817"/>
    <w:rsid w:val="00004B70"/>
    <w:rsid w:val="0000557D"/>
    <w:rsid w:val="00012D92"/>
    <w:rsid w:val="0002241C"/>
    <w:rsid w:val="00022716"/>
    <w:rsid w:val="00022DF1"/>
    <w:rsid w:val="000321E8"/>
    <w:rsid w:val="0003497C"/>
    <w:rsid w:val="00047CE8"/>
    <w:rsid w:val="000521B5"/>
    <w:rsid w:val="0005630C"/>
    <w:rsid w:val="00057330"/>
    <w:rsid w:val="000604E6"/>
    <w:rsid w:val="00065C72"/>
    <w:rsid w:val="00065CEF"/>
    <w:rsid w:val="0007109B"/>
    <w:rsid w:val="000717B7"/>
    <w:rsid w:val="00072B61"/>
    <w:rsid w:val="00074743"/>
    <w:rsid w:val="00077CE0"/>
    <w:rsid w:val="0008345E"/>
    <w:rsid w:val="000874F9"/>
    <w:rsid w:val="00090497"/>
    <w:rsid w:val="00094C2B"/>
    <w:rsid w:val="00094CAA"/>
    <w:rsid w:val="000A01DC"/>
    <w:rsid w:val="000A2A8A"/>
    <w:rsid w:val="000A45D1"/>
    <w:rsid w:val="000A47D5"/>
    <w:rsid w:val="000A6066"/>
    <w:rsid w:val="000A6470"/>
    <w:rsid w:val="000A68A6"/>
    <w:rsid w:val="000B53F8"/>
    <w:rsid w:val="000B66DA"/>
    <w:rsid w:val="000B7F81"/>
    <w:rsid w:val="000C1743"/>
    <w:rsid w:val="000C343D"/>
    <w:rsid w:val="000C3A40"/>
    <w:rsid w:val="000C68AF"/>
    <w:rsid w:val="000C723F"/>
    <w:rsid w:val="000D06D0"/>
    <w:rsid w:val="000D7324"/>
    <w:rsid w:val="000E19A8"/>
    <w:rsid w:val="000E2B88"/>
    <w:rsid w:val="000F3442"/>
    <w:rsid w:val="000F5A13"/>
    <w:rsid w:val="00101E41"/>
    <w:rsid w:val="0013057D"/>
    <w:rsid w:val="00133897"/>
    <w:rsid w:val="00136837"/>
    <w:rsid w:val="00140D80"/>
    <w:rsid w:val="00151200"/>
    <w:rsid w:val="00153E82"/>
    <w:rsid w:val="00163294"/>
    <w:rsid w:val="00163887"/>
    <w:rsid w:val="00167201"/>
    <w:rsid w:val="00172B07"/>
    <w:rsid w:val="00177BCF"/>
    <w:rsid w:val="00191924"/>
    <w:rsid w:val="00195857"/>
    <w:rsid w:val="001A0DD6"/>
    <w:rsid w:val="001A71CA"/>
    <w:rsid w:val="001B39B0"/>
    <w:rsid w:val="001B5961"/>
    <w:rsid w:val="001C3102"/>
    <w:rsid w:val="001C5C61"/>
    <w:rsid w:val="001D0380"/>
    <w:rsid w:val="001D0707"/>
    <w:rsid w:val="001D4877"/>
    <w:rsid w:val="001E1E08"/>
    <w:rsid w:val="001E2AB7"/>
    <w:rsid w:val="001E61B0"/>
    <w:rsid w:val="001E7C5F"/>
    <w:rsid w:val="001F105B"/>
    <w:rsid w:val="001F176C"/>
    <w:rsid w:val="001F5205"/>
    <w:rsid w:val="001F6A3E"/>
    <w:rsid w:val="00202924"/>
    <w:rsid w:val="00203DBB"/>
    <w:rsid w:val="0020619C"/>
    <w:rsid w:val="00223F89"/>
    <w:rsid w:val="0022614E"/>
    <w:rsid w:val="002276C2"/>
    <w:rsid w:val="00233F55"/>
    <w:rsid w:val="00237B3F"/>
    <w:rsid w:val="00243AD4"/>
    <w:rsid w:val="00244BA4"/>
    <w:rsid w:val="00251FA7"/>
    <w:rsid w:val="00252598"/>
    <w:rsid w:val="002536F3"/>
    <w:rsid w:val="00254E73"/>
    <w:rsid w:val="00255C48"/>
    <w:rsid w:val="00260C49"/>
    <w:rsid w:val="002610CC"/>
    <w:rsid w:val="00263174"/>
    <w:rsid w:val="00272F7E"/>
    <w:rsid w:val="00275CF9"/>
    <w:rsid w:val="00294E05"/>
    <w:rsid w:val="00296A7F"/>
    <w:rsid w:val="002A0657"/>
    <w:rsid w:val="002A651B"/>
    <w:rsid w:val="002A7274"/>
    <w:rsid w:val="002C1A36"/>
    <w:rsid w:val="002E5921"/>
    <w:rsid w:val="002F30A6"/>
    <w:rsid w:val="002F3FE3"/>
    <w:rsid w:val="002F6D92"/>
    <w:rsid w:val="002F77F2"/>
    <w:rsid w:val="00302A68"/>
    <w:rsid w:val="003120A7"/>
    <w:rsid w:val="00315D64"/>
    <w:rsid w:val="00331F04"/>
    <w:rsid w:val="0033228E"/>
    <w:rsid w:val="0034026B"/>
    <w:rsid w:val="003416DA"/>
    <w:rsid w:val="0034188F"/>
    <w:rsid w:val="00342FA0"/>
    <w:rsid w:val="003448FF"/>
    <w:rsid w:val="00354A1F"/>
    <w:rsid w:val="00364A46"/>
    <w:rsid w:val="00365563"/>
    <w:rsid w:val="0037219E"/>
    <w:rsid w:val="00372630"/>
    <w:rsid w:val="00372773"/>
    <w:rsid w:val="00381892"/>
    <w:rsid w:val="0038203C"/>
    <w:rsid w:val="003904AF"/>
    <w:rsid w:val="00397BAB"/>
    <w:rsid w:val="003A6571"/>
    <w:rsid w:val="003B12C1"/>
    <w:rsid w:val="003B5941"/>
    <w:rsid w:val="003C7A9E"/>
    <w:rsid w:val="003D076B"/>
    <w:rsid w:val="003D57D4"/>
    <w:rsid w:val="003F18B7"/>
    <w:rsid w:val="003F2BF4"/>
    <w:rsid w:val="003F4D31"/>
    <w:rsid w:val="003F785E"/>
    <w:rsid w:val="00403CC4"/>
    <w:rsid w:val="00404C58"/>
    <w:rsid w:val="0041346D"/>
    <w:rsid w:val="00436A87"/>
    <w:rsid w:val="00444B70"/>
    <w:rsid w:val="004523F5"/>
    <w:rsid w:val="00456745"/>
    <w:rsid w:val="00457DBE"/>
    <w:rsid w:val="00467E81"/>
    <w:rsid w:val="004717ED"/>
    <w:rsid w:val="00477C60"/>
    <w:rsid w:val="004802EB"/>
    <w:rsid w:val="004804D8"/>
    <w:rsid w:val="00485C07"/>
    <w:rsid w:val="00486015"/>
    <w:rsid w:val="00492032"/>
    <w:rsid w:val="0049468C"/>
    <w:rsid w:val="004A171B"/>
    <w:rsid w:val="004A361A"/>
    <w:rsid w:val="004A49EB"/>
    <w:rsid w:val="004B4ED5"/>
    <w:rsid w:val="004B58B5"/>
    <w:rsid w:val="004B5DE2"/>
    <w:rsid w:val="004C0CFE"/>
    <w:rsid w:val="004C22D7"/>
    <w:rsid w:val="004C33AA"/>
    <w:rsid w:val="004D0FC4"/>
    <w:rsid w:val="004D278D"/>
    <w:rsid w:val="004E2378"/>
    <w:rsid w:val="004F2D5B"/>
    <w:rsid w:val="004F42EF"/>
    <w:rsid w:val="004F434E"/>
    <w:rsid w:val="005017E6"/>
    <w:rsid w:val="00504A0B"/>
    <w:rsid w:val="005113B1"/>
    <w:rsid w:val="00512473"/>
    <w:rsid w:val="005178D0"/>
    <w:rsid w:val="0054356E"/>
    <w:rsid w:val="0054447D"/>
    <w:rsid w:val="005506BA"/>
    <w:rsid w:val="005534FF"/>
    <w:rsid w:val="00564FE5"/>
    <w:rsid w:val="005652CB"/>
    <w:rsid w:val="00574B48"/>
    <w:rsid w:val="00580860"/>
    <w:rsid w:val="00581C3A"/>
    <w:rsid w:val="00582CA5"/>
    <w:rsid w:val="005833C2"/>
    <w:rsid w:val="00583B4C"/>
    <w:rsid w:val="00586246"/>
    <w:rsid w:val="00586E3E"/>
    <w:rsid w:val="005871CC"/>
    <w:rsid w:val="005A0319"/>
    <w:rsid w:val="005A26C8"/>
    <w:rsid w:val="005A5E63"/>
    <w:rsid w:val="005B1D47"/>
    <w:rsid w:val="005B2F3F"/>
    <w:rsid w:val="005B7DCF"/>
    <w:rsid w:val="005D1F10"/>
    <w:rsid w:val="005E6364"/>
    <w:rsid w:val="005E727D"/>
    <w:rsid w:val="005F332B"/>
    <w:rsid w:val="006133C8"/>
    <w:rsid w:val="00624507"/>
    <w:rsid w:val="006279C4"/>
    <w:rsid w:val="00627D64"/>
    <w:rsid w:val="00633553"/>
    <w:rsid w:val="00637C76"/>
    <w:rsid w:val="00645E1B"/>
    <w:rsid w:val="00646226"/>
    <w:rsid w:val="0064700A"/>
    <w:rsid w:val="00647522"/>
    <w:rsid w:val="006521FD"/>
    <w:rsid w:val="00653C0D"/>
    <w:rsid w:val="00653ECB"/>
    <w:rsid w:val="00656CDA"/>
    <w:rsid w:val="00656FA3"/>
    <w:rsid w:val="0066530D"/>
    <w:rsid w:val="00665CB0"/>
    <w:rsid w:val="00666ACD"/>
    <w:rsid w:val="006833E1"/>
    <w:rsid w:val="00687713"/>
    <w:rsid w:val="006A1FE7"/>
    <w:rsid w:val="006A684F"/>
    <w:rsid w:val="006B1D32"/>
    <w:rsid w:val="006B3426"/>
    <w:rsid w:val="006C33C2"/>
    <w:rsid w:val="006C5459"/>
    <w:rsid w:val="006D2332"/>
    <w:rsid w:val="006D5238"/>
    <w:rsid w:val="006D57B2"/>
    <w:rsid w:val="006E04E5"/>
    <w:rsid w:val="006E08ED"/>
    <w:rsid w:val="006E0F23"/>
    <w:rsid w:val="006E4EE1"/>
    <w:rsid w:val="006E6B39"/>
    <w:rsid w:val="006E6E7E"/>
    <w:rsid w:val="006F0D65"/>
    <w:rsid w:val="006F1035"/>
    <w:rsid w:val="006F15C7"/>
    <w:rsid w:val="00704E93"/>
    <w:rsid w:val="007131F9"/>
    <w:rsid w:val="00720821"/>
    <w:rsid w:val="007220B9"/>
    <w:rsid w:val="00731480"/>
    <w:rsid w:val="0073271A"/>
    <w:rsid w:val="00732913"/>
    <w:rsid w:val="00732C40"/>
    <w:rsid w:val="00733F5D"/>
    <w:rsid w:val="00735B03"/>
    <w:rsid w:val="00736B41"/>
    <w:rsid w:val="007425BD"/>
    <w:rsid w:val="00744624"/>
    <w:rsid w:val="007605B6"/>
    <w:rsid w:val="00766B17"/>
    <w:rsid w:val="0077603A"/>
    <w:rsid w:val="0077775C"/>
    <w:rsid w:val="007831F0"/>
    <w:rsid w:val="0078687F"/>
    <w:rsid w:val="00791E38"/>
    <w:rsid w:val="00793085"/>
    <w:rsid w:val="00793F3C"/>
    <w:rsid w:val="007B6363"/>
    <w:rsid w:val="007D2442"/>
    <w:rsid w:val="007D4275"/>
    <w:rsid w:val="007E1686"/>
    <w:rsid w:val="007F3AFD"/>
    <w:rsid w:val="007F3D8A"/>
    <w:rsid w:val="007F567C"/>
    <w:rsid w:val="007F612D"/>
    <w:rsid w:val="00807BD6"/>
    <w:rsid w:val="00817C5D"/>
    <w:rsid w:val="008211B1"/>
    <w:rsid w:val="008301E4"/>
    <w:rsid w:val="008371A2"/>
    <w:rsid w:val="008436BE"/>
    <w:rsid w:val="00845AF7"/>
    <w:rsid w:val="008460E4"/>
    <w:rsid w:val="008501A2"/>
    <w:rsid w:val="00852828"/>
    <w:rsid w:val="008627CD"/>
    <w:rsid w:val="0087653F"/>
    <w:rsid w:val="00880004"/>
    <w:rsid w:val="008A2F0A"/>
    <w:rsid w:val="008A5BA6"/>
    <w:rsid w:val="008C6671"/>
    <w:rsid w:val="008D2E17"/>
    <w:rsid w:val="008D3188"/>
    <w:rsid w:val="008D5946"/>
    <w:rsid w:val="008D7D06"/>
    <w:rsid w:val="008E6B11"/>
    <w:rsid w:val="008E7804"/>
    <w:rsid w:val="008F2906"/>
    <w:rsid w:val="008F4F3B"/>
    <w:rsid w:val="008F743A"/>
    <w:rsid w:val="00907464"/>
    <w:rsid w:val="00910835"/>
    <w:rsid w:val="00911B11"/>
    <w:rsid w:val="00914530"/>
    <w:rsid w:val="009173E3"/>
    <w:rsid w:val="0092160D"/>
    <w:rsid w:val="00921D50"/>
    <w:rsid w:val="0092484E"/>
    <w:rsid w:val="00931A11"/>
    <w:rsid w:val="0093545A"/>
    <w:rsid w:val="00936499"/>
    <w:rsid w:val="0093783F"/>
    <w:rsid w:val="0094059C"/>
    <w:rsid w:val="00944D74"/>
    <w:rsid w:val="0094676F"/>
    <w:rsid w:val="00951047"/>
    <w:rsid w:val="009573DA"/>
    <w:rsid w:val="00962AC6"/>
    <w:rsid w:val="00985FB5"/>
    <w:rsid w:val="009A16D2"/>
    <w:rsid w:val="009A1BCA"/>
    <w:rsid w:val="009A1F08"/>
    <w:rsid w:val="009A2C74"/>
    <w:rsid w:val="009A7219"/>
    <w:rsid w:val="009B0007"/>
    <w:rsid w:val="009C14D9"/>
    <w:rsid w:val="009C1B8E"/>
    <w:rsid w:val="009C36B5"/>
    <w:rsid w:val="009C3C9E"/>
    <w:rsid w:val="009C6333"/>
    <w:rsid w:val="009D2BEF"/>
    <w:rsid w:val="009E0AB3"/>
    <w:rsid w:val="009E1912"/>
    <w:rsid w:val="009E5EB5"/>
    <w:rsid w:val="009F14DF"/>
    <w:rsid w:val="00A074C4"/>
    <w:rsid w:val="00A11884"/>
    <w:rsid w:val="00A1262D"/>
    <w:rsid w:val="00A15E55"/>
    <w:rsid w:val="00A2746F"/>
    <w:rsid w:val="00A31DBF"/>
    <w:rsid w:val="00A34D5C"/>
    <w:rsid w:val="00A47756"/>
    <w:rsid w:val="00A60186"/>
    <w:rsid w:val="00A6134D"/>
    <w:rsid w:val="00A642F8"/>
    <w:rsid w:val="00A67993"/>
    <w:rsid w:val="00A74648"/>
    <w:rsid w:val="00A76414"/>
    <w:rsid w:val="00A77DF4"/>
    <w:rsid w:val="00A80A1D"/>
    <w:rsid w:val="00A95D54"/>
    <w:rsid w:val="00AA19EE"/>
    <w:rsid w:val="00AA36FA"/>
    <w:rsid w:val="00AA435E"/>
    <w:rsid w:val="00AB18E2"/>
    <w:rsid w:val="00AB1AFD"/>
    <w:rsid w:val="00AC00E1"/>
    <w:rsid w:val="00AC068A"/>
    <w:rsid w:val="00AC06D3"/>
    <w:rsid w:val="00AC1207"/>
    <w:rsid w:val="00AC4765"/>
    <w:rsid w:val="00AD1B6C"/>
    <w:rsid w:val="00AD408E"/>
    <w:rsid w:val="00AD6719"/>
    <w:rsid w:val="00AE4416"/>
    <w:rsid w:val="00AE73A9"/>
    <w:rsid w:val="00AF00F4"/>
    <w:rsid w:val="00AF3C78"/>
    <w:rsid w:val="00AF5052"/>
    <w:rsid w:val="00AF79A2"/>
    <w:rsid w:val="00B11073"/>
    <w:rsid w:val="00B1378A"/>
    <w:rsid w:val="00B1442D"/>
    <w:rsid w:val="00B15522"/>
    <w:rsid w:val="00B24C4C"/>
    <w:rsid w:val="00B266D4"/>
    <w:rsid w:val="00B30C2B"/>
    <w:rsid w:val="00B33F28"/>
    <w:rsid w:val="00B341B4"/>
    <w:rsid w:val="00B362CD"/>
    <w:rsid w:val="00B417C5"/>
    <w:rsid w:val="00B50CDC"/>
    <w:rsid w:val="00B66280"/>
    <w:rsid w:val="00B70E26"/>
    <w:rsid w:val="00B746B7"/>
    <w:rsid w:val="00B84581"/>
    <w:rsid w:val="00B85532"/>
    <w:rsid w:val="00B85920"/>
    <w:rsid w:val="00B90409"/>
    <w:rsid w:val="00B90D93"/>
    <w:rsid w:val="00B933C7"/>
    <w:rsid w:val="00B962C2"/>
    <w:rsid w:val="00BA300D"/>
    <w:rsid w:val="00BA446F"/>
    <w:rsid w:val="00BB131B"/>
    <w:rsid w:val="00BB2614"/>
    <w:rsid w:val="00BC3353"/>
    <w:rsid w:val="00BC71A8"/>
    <w:rsid w:val="00BC793A"/>
    <w:rsid w:val="00BD1A49"/>
    <w:rsid w:val="00BD3134"/>
    <w:rsid w:val="00BD34DF"/>
    <w:rsid w:val="00C00E28"/>
    <w:rsid w:val="00C06DE5"/>
    <w:rsid w:val="00C16997"/>
    <w:rsid w:val="00C20755"/>
    <w:rsid w:val="00C33F40"/>
    <w:rsid w:val="00C35676"/>
    <w:rsid w:val="00C411EE"/>
    <w:rsid w:val="00C524E8"/>
    <w:rsid w:val="00C547A0"/>
    <w:rsid w:val="00C633D1"/>
    <w:rsid w:val="00C64687"/>
    <w:rsid w:val="00C705B4"/>
    <w:rsid w:val="00C72056"/>
    <w:rsid w:val="00C73DB5"/>
    <w:rsid w:val="00C76686"/>
    <w:rsid w:val="00C82924"/>
    <w:rsid w:val="00C95554"/>
    <w:rsid w:val="00CA2F90"/>
    <w:rsid w:val="00CA61B2"/>
    <w:rsid w:val="00CB7EAB"/>
    <w:rsid w:val="00CC13C4"/>
    <w:rsid w:val="00CC31B8"/>
    <w:rsid w:val="00CC3A5F"/>
    <w:rsid w:val="00CD01F8"/>
    <w:rsid w:val="00CD5553"/>
    <w:rsid w:val="00CE048E"/>
    <w:rsid w:val="00CF0A1F"/>
    <w:rsid w:val="00CF0F9A"/>
    <w:rsid w:val="00CF25BB"/>
    <w:rsid w:val="00CF4543"/>
    <w:rsid w:val="00D1266B"/>
    <w:rsid w:val="00D200A2"/>
    <w:rsid w:val="00D21961"/>
    <w:rsid w:val="00D2226D"/>
    <w:rsid w:val="00D2345A"/>
    <w:rsid w:val="00D23655"/>
    <w:rsid w:val="00D27A5C"/>
    <w:rsid w:val="00D6214B"/>
    <w:rsid w:val="00D70095"/>
    <w:rsid w:val="00D713C4"/>
    <w:rsid w:val="00D842CC"/>
    <w:rsid w:val="00D85301"/>
    <w:rsid w:val="00D92631"/>
    <w:rsid w:val="00DA03B5"/>
    <w:rsid w:val="00DA4FA3"/>
    <w:rsid w:val="00DA612A"/>
    <w:rsid w:val="00DA7B2E"/>
    <w:rsid w:val="00DB17F2"/>
    <w:rsid w:val="00DB5E2F"/>
    <w:rsid w:val="00DD4492"/>
    <w:rsid w:val="00DD52B7"/>
    <w:rsid w:val="00DD7C99"/>
    <w:rsid w:val="00DE10C4"/>
    <w:rsid w:val="00DE18DC"/>
    <w:rsid w:val="00DE5C4D"/>
    <w:rsid w:val="00DE66AE"/>
    <w:rsid w:val="00DF331A"/>
    <w:rsid w:val="00E0133C"/>
    <w:rsid w:val="00E048B3"/>
    <w:rsid w:val="00E04B51"/>
    <w:rsid w:val="00E078C2"/>
    <w:rsid w:val="00E1233F"/>
    <w:rsid w:val="00E16908"/>
    <w:rsid w:val="00E16B96"/>
    <w:rsid w:val="00E24D72"/>
    <w:rsid w:val="00E268E2"/>
    <w:rsid w:val="00E31461"/>
    <w:rsid w:val="00E321A3"/>
    <w:rsid w:val="00E33028"/>
    <w:rsid w:val="00E36A4D"/>
    <w:rsid w:val="00E36E99"/>
    <w:rsid w:val="00E37B21"/>
    <w:rsid w:val="00E46201"/>
    <w:rsid w:val="00E46FF2"/>
    <w:rsid w:val="00E51D7D"/>
    <w:rsid w:val="00E52258"/>
    <w:rsid w:val="00E52914"/>
    <w:rsid w:val="00E7007F"/>
    <w:rsid w:val="00E76DA5"/>
    <w:rsid w:val="00E81B78"/>
    <w:rsid w:val="00E81BA7"/>
    <w:rsid w:val="00E864F7"/>
    <w:rsid w:val="00E875F0"/>
    <w:rsid w:val="00E95F33"/>
    <w:rsid w:val="00EA2241"/>
    <w:rsid w:val="00EA434A"/>
    <w:rsid w:val="00EA4A28"/>
    <w:rsid w:val="00EB5ABA"/>
    <w:rsid w:val="00EB65C6"/>
    <w:rsid w:val="00EC4603"/>
    <w:rsid w:val="00EC7A75"/>
    <w:rsid w:val="00ED5797"/>
    <w:rsid w:val="00EE52A5"/>
    <w:rsid w:val="00EE54C5"/>
    <w:rsid w:val="00EE7677"/>
    <w:rsid w:val="00EF2093"/>
    <w:rsid w:val="00EF5E0F"/>
    <w:rsid w:val="00EF760F"/>
    <w:rsid w:val="00F00D2F"/>
    <w:rsid w:val="00F02AA4"/>
    <w:rsid w:val="00F06E91"/>
    <w:rsid w:val="00F10FA1"/>
    <w:rsid w:val="00F110D2"/>
    <w:rsid w:val="00F1563E"/>
    <w:rsid w:val="00F16E6F"/>
    <w:rsid w:val="00F26520"/>
    <w:rsid w:val="00F266E0"/>
    <w:rsid w:val="00F2779A"/>
    <w:rsid w:val="00F338C9"/>
    <w:rsid w:val="00F343CF"/>
    <w:rsid w:val="00F35E36"/>
    <w:rsid w:val="00F379D4"/>
    <w:rsid w:val="00F44F08"/>
    <w:rsid w:val="00F47181"/>
    <w:rsid w:val="00F55E4F"/>
    <w:rsid w:val="00F7465A"/>
    <w:rsid w:val="00F74C4D"/>
    <w:rsid w:val="00F877BE"/>
    <w:rsid w:val="00F879C8"/>
    <w:rsid w:val="00F87AA6"/>
    <w:rsid w:val="00FA1349"/>
    <w:rsid w:val="00FA35E2"/>
    <w:rsid w:val="00FA6B13"/>
    <w:rsid w:val="00FB22B6"/>
    <w:rsid w:val="00FB2A3E"/>
    <w:rsid w:val="00FB75BF"/>
    <w:rsid w:val="00FC1FAE"/>
    <w:rsid w:val="00FD1D54"/>
    <w:rsid w:val="00FD7691"/>
    <w:rsid w:val="00FE1625"/>
    <w:rsid w:val="00FE2846"/>
    <w:rsid w:val="00FE50CF"/>
    <w:rsid w:val="00FF28B8"/>
    <w:rsid w:val="00FF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DC2469"/>
  <w15:chartTrackingRefBased/>
  <w15:docId w15:val="{18165D9D-2AF0-40DE-81FF-8F23CA44E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(W1)" w:eastAsia="Times New Roman" w:hAnsi="Times New (W1)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A74648"/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CA61B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qFormat/>
    <w:rsid w:val="00CA61B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CA61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ylArial145bzarovnnnasted">
    <w:name w:val="Styl Arial 145 b. zarovnání na střed"/>
    <w:basedOn w:val="Normln"/>
    <w:link w:val="StylArial145bzarovnnnastedChar"/>
    <w:rsid w:val="00AE73A9"/>
    <w:pPr>
      <w:jc w:val="center"/>
    </w:pPr>
    <w:rPr>
      <w:rFonts w:ascii="Arial" w:hAnsi="Arial"/>
      <w:sz w:val="29"/>
      <w:szCs w:val="20"/>
    </w:rPr>
  </w:style>
  <w:style w:type="paragraph" w:customStyle="1" w:styleId="nazevprace">
    <w:name w:val="nazev prace"/>
    <w:basedOn w:val="Normln"/>
    <w:autoRedefine/>
    <w:rsid w:val="00C547A0"/>
    <w:pPr>
      <w:jc w:val="center"/>
    </w:pPr>
    <w:rPr>
      <w:rFonts w:ascii="Arial" w:hAnsi="Arial"/>
      <w:sz w:val="48"/>
      <w:szCs w:val="48"/>
    </w:rPr>
  </w:style>
  <w:style w:type="character" w:customStyle="1" w:styleId="StylArial145bzarovnnnastedChar">
    <w:name w:val="Styl Arial 145 b. zarovnání na střed Char"/>
    <w:link w:val="StylArial145bzarovnnnasted"/>
    <w:rsid w:val="00736B41"/>
    <w:rPr>
      <w:rFonts w:ascii="Arial" w:hAnsi="Arial"/>
      <w:sz w:val="29"/>
      <w:lang w:val="cs-CZ" w:eastAsia="cs-CZ" w:bidi="ar-SA"/>
    </w:rPr>
  </w:style>
  <w:style w:type="table" w:styleId="Mkatabulky">
    <w:name w:val="Table Grid"/>
    <w:basedOn w:val="Normlntabulka"/>
    <w:rsid w:val="009510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bsah1">
    <w:name w:val="toc 1"/>
    <w:basedOn w:val="Normln"/>
    <w:next w:val="Normln"/>
    <w:autoRedefine/>
    <w:uiPriority w:val="39"/>
    <w:rsid w:val="000E19A8"/>
    <w:pPr>
      <w:spacing w:line="360" w:lineRule="auto"/>
    </w:pPr>
    <w:rPr>
      <w:b/>
      <w:caps/>
    </w:rPr>
  </w:style>
  <w:style w:type="paragraph" w:styleId="Obsah2">
    <w:name w:val="toc 2"/>
    <w:basedOn w:val="Normln"/>
    <w:next w:val="Normln"/>
    <w:autoRedefine/>
    <w:uiPriority w:val="39"/>
    <w:rsid w:val="000E19A8"/>
    <w:pPr>
      <w:spacing w:line="360" w:lineRule="auto"/>
      <w:ind w:left="238"/>
    </w:pPr>
  </w:style>
  <w:style w:type="paragraph" w:styleId="Obsah3">
    <w:name w:val="toc 3"/>
    <w:basedOn w:val="Normln"/>
    <w:next w:val="Normln"/>
    <w:autoRedefine/>
    <w:uiPriority w:val="39"/>
    <w:rsid w:val="000E19A8"/>
    <w:pPr>
      <w:spacing w:line="360" w:lineRule="auto"/>
      <w:ind w:left="482"/>
    </w:pPr>
  </w:style>
  <w:style w:type="character" w:styleId="Hypertextovodkaz">
    <w:name w:val="Hyperlink"/>
    <w:uiPriority w:val="99"/>
    <w:rsid w:val="00C00E28"/>
    <w:rPr>
      <w:color w:val="0000FF"/>
      <w:u w:val="single"/>
    </w:rPr>
  </w:style>
  <w:style w:type="paragraph" w:customStyle="1" w:styleId="Text">
    <w:name w:val="Text"/>
    <w:basedOn w:val="Normln"/>
    <w:rsid w:val="009C1B8E"/>
    <w:pPr>
      <w:spacing w:before="120" w:line="360" w:lineRule="auto"/>
      <w:jc w:val="both"/>
    </w:pPr>
  </w:style>
  <w:style w:type="paragraph" w:customStyle="1" w:styleId="seznampouzitelit">
    <w:name w:val="seznam pouzite lit"/>
    <w:basedOn w:val="Text"/>
    <w:rsid w:val="009C1B8E"/>
    <w:pPr>
      <w:spacing w:before="240" w:line="240" w:lineRule="auto"/>
      <w:jc w:val="left"/>
    </w:pPr>
  </w:style>
  <w:style w:type="paragraph" w:customStyle="1" w:styleId="StylKurzvaPed6bZa42b">
    <w:name w:val="Styl Kurzíva Před:  6 b. Za:  42 b."/>
    <w:basedOn w:val="Normln"/>
    <w:rsid w:val="00C547A0"/>
    <w:pPr>
      <w:spacing w:before="120" w:after="1200"/>
    </w:pPr>
    <w:rPr>
      <w:i/>
      <w:iCs/>
      <w:szCs w:val="20"/>
    </w:rPr>
  </w:style>
  <w:style w:type="paragraph" w:customStyle="1" w:styleId="Nadpisy">
    <w:name w:val="Nadpisy"/>
    <w:basedOn w:val="Nzev"/>
    <w:link w:val="NadpisyChar"/>
    <w:qFormat/>
    <w:rsid w:val="00C33F40"/>
    <w:pPr>
      <w:spacing w:before="120" w:after="360"/>
      <w:jc w:val="left"/>
    </w:pPr>
    <w:rPr>
      <w:rFonts w:ascii="Times New Roman" w:hAnsi="Times New Roman"/>
      <w:caps/>
    </w:rPr>
  </w:style>
  <w:style w:type="paragraph" w:customStyle="1" w:styleId="normlntext">
    <w:name w:val="normální text"/>
    <w:basedOn w:val="Normln"/>
    <w:qFormat/>
    <w:rsid w:val="00254E73"/>
    <w:pPr>
      <w:spacing w:after="240" w:line="360" w:lineRule="auto"/>
      <w:jc w:val="both"/>
    </w:pPr>
    <w:rPr>
      <w:rFonts w:ascii="Times New Roman" w:hAnsi="Times New Roman"/>
    </w:rPr>
  </w:style>
  <w:style w:type="paragraph" w:customStyle="1" w:styleId="normlntextkurzva">
    <w:name w:val="normální text kurzíva"/>
    <w:basedOn w:val="Normln"/>
    <w:qFormat/>
    <w:rsid w:val="00C33F40"/>
    <w:pPr>
      <w:spacing w:after="120" w:line="360" w:lineRule="auto"/>
      <w:jc w:val="both"/>
    </w:pPr>
    <w:rPr>
      <w:i/>
    </w:rPr>
  </w:style>
  <w:style w:type="paragraph" w:styleId="Nzev">
    <w:name w:val="Title"/>
    <w:basedOn w:val="Normln"/>
    <w:next w:val="Normln"/>
    <w:link w:val="NzevChar"/>
    <w:qFormat/>
    <w:rsid w:val="00C33F40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NzevChar">
    <w:name w:val="Název Char"/>
    <w:link w:val="Nzev"/>
    <w:rsid w:val="00C33F4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Zhlav">
    <w:name w:val="header"/>
    <w:basedOn w:val="Normln"/>
    <w:link w:val="ZhlavChar"/>
    <w:rsid w:val="0092160D"/>
    <w:pPr>
      <w:tabs>
        <w:tab w:val="center" w:pos="4536"/>
        <w:tab w:val="right" w:pos="9072"/>
      </w:tabs>
    </w:pPr>
  </w:style>
  <w:style w:type="character" w:customStyle="1" w:styleId="ZhlavChar">
    <w:name w:val="Záhlaví Char"/>
    <w:link w:val="Zhlav"/>
    <w:rsid w:val="0092160D"/>
    <w:rPr>
      <w:rFonts w:ascii="Times New (W1)" w:hAnsi="Times New (W1)"/>
      <w:sz w:val="24"/>
      <w:szCs w:val="24"/>
    </w:rPr>
  </w:style>
  <w:style w:type="paragraph" w:customStyle="1" w:styleId="NadpisA">
    <w:name w:val="Nadpis A"/>
    <w:basedOn w:val="Nadpis1"/>
    <w:next w:val="Normln"/>
    <w:qFormat/>
    <w:rsid w:val="003F2BF4"/>
    <w:pPr>
      <w:numPr>
        <w:numId w:val="12"/>
      </w:numPr>
      <w:spacing w:before="0" w:after="240" w:line="360" w:lineRule="auto"/>
    </w:pPr>
    <w:rPr>
      <w:rFonts w:ascii="Times New Roman" w:hAnsi="Times New Roman"/>
      <w:caps/>
    </w:rPr>
  </w:style>
  <w:style w:type="paragraph" w:customStyle="1" w:styleId="NadpisB">
    <w:name w:val="Nadpis B"/>
    <w:basedOn w:val="Nadpis2"/>
    <w:next w:val="Normln"/>
    <w:qFormat/>
    <w:rsid w:val="0092160D"/>
    <w:pPr>
      <w:numPr>
        <w:ilvl w:val="1"/>
        <w:numId w:val="12"/>
      </w:numPr>
      <w:spacing w:before="360" w:after="240" w:line="360" w:lineRule="auto"/>
    </w:pPr>
    <w:rPr>
      <w:rFonts w:ascii="Times New Roman" w:hAnsi="Times New Roman"/>
      <w:i w:val="0"/>
      <w:sz w:val="32"/>
    </w:rPr>
  </w:style>
  <w:style w:type="paragraph" w:customStyle="1" w:styleId="NadpisC">
    <w:name w:val="Nadpis C"/>
    <w:basedOn w:val="Nadpis3"/>
    <w:next w:val="Normln"/>
    <w:qFormat/>
    <w:rsid w:val="0092160D"/>
    <w:pPr>
      <w:numPr>
        <w:ilvl w:val="2"/>
        <w:numId w:val="12"/>
      </w:numPr>
      <w:spacing w:before="360" w:after="240" w:line="360" w:lineRule="auto"/>
    </w:pPr>
    <w:rPr>
      <w:rFonts w:ascii="Times New Roman" w:hAnsi="Times New Roman"/>
      <w:sz w:val="28"/>
    </w:rPr>
  </w:style>
  <w:style w:type="paragraph" w:styleId="Zpat">
    <w:name w:val="footer"/>
    <w:basedOn w:val="Normln"/>
    <w:link w:val="ZpatChar"/>
    <w:uiPriority w:val="99"/>
    <w:rsid w:val="000E19A8"/>
    <w:pPr>
      <w:tabs>
        <w:tab w:val="center" w:pos="4536"/>
        <w:tab w:val="right" w:pos="9072"/>
      </w:tabs>
    </w:pPr>
  </w:style>
  <w:style w:type="character" w:customStyle="1" w:styleId="ZpatChar">
    <w:name w:val="Zápatí Char"/>
    <w:link w:val="Zpat"/>
    <w:uiPriority w:val="99"/>
    <w:rsid w:val="000E19A8"/>
    <w:rPr>
      <w:sz w:val="24"/>
      <w:szCs w:val="24"/>
    </w:rPr>
  </w:style>
  <w:style w:type="paragraph" w:customStyle="1" w:styleId="Bezodstavce">
    <w:name w:val="Bez odstavce"/>
    <w:basedOn w:val="Normln"/>
    <w:rsid w:val="00D70095"/>
    <w:pPr>
      <w:spacing w:after="120" w:line="360" w:lineRule="auto"/>
      <w:jc w:val="both"/>
    </w:pPr>
  </w:style>
  <w:style w:type="paragraph" w:customStyle="1" w:styleId="Literatura">
    <w:name w:val="Literatura"/>
    <w:basedOn w:val="Normln"/>
    <w:rsid w:val="00D70095"/>
    <w:pPr>
      <w:tabs>
        <w:tab w:val="right" w:pos="709"/>
        <w:tab w:val="left" w:pos="851"/>
      </w:tabs>
      <w:spacing w:before="60" w:after="60" w:line="360" w:lineRule="auto"/>
      <w:ind w:left="851" w:hanging="851"/>
      <w:jc w:val="both"/>
    </w:pPr>
  </w:style>
  <w:style w:type="paragraph" w:customStyle="1" w:styleId="Nadpisy-AbstraktObsah">
    <w:name w:val="Nadpisy - Abstrakt + Obsah"/>
    <w:basedOn w:val="Nadpisy"/>
    <w:link w:val="Nadpisy-AbstraktObsahChar"/>
    <w:qFormat/>
    <w:rsid w:val="00D23655"/>
    <w:rPr>
      <w:szCs w:val="28"/>
    </w:rPr>
  </w:style>
  <w:style w:type="character" w:customStyle="1" w:styleId="Nadpis1Char">
    <w:name w:val="Nadpis 1 Char"/>
    <w:link w:val="Nadpis1"/>
    <w:uiPriority w:val="9"/>
    <w:rsid w:val="00EF5E0F"/>
    <w:rPr>
      <w:rFonts w:ascii="Arial" w:hAnsi="Arial" w:cs="Arial"/>
      <w:b/>
      <w:bCs/>
      <w:kern w:val="32"/>
      <w:sz w:val="32"/>
      <w:szCs w:val="32"/>
    </w:rPr>
  </w:style>
  <w:style w:type="character" w:customStyle="1" w:styleId="NadpisyChar">
    <w:name w:val="Nadpisy Char"/>
    <w:link w:val="Nadpisy"/>
    <w:rsid w:val="00D70095"/>
    <w:rPr>
      <w:rFonts w:ascii="Cambria" w:eastAsia="Times New Roman" w:hAnsi="Cambria" w:cs="Times New Roman"/>
      <w:b/>
      <w:bCs/>
      <w:caps/>
      <w:kern w:val="28"/>
      <w:sz w:val="32"/>
      <w:szCs w:val="32"/>
    </w:rPr>
  </w:style>
  <w:style w:type="character" w:customStyle="1" w:styleId="Nadpisy-AbstraktObsahChar">
    <w:name w:val="Nadpisy - Abstrakt + Obsah Char"/>
    <w:link w:val="Nadpisy-AbstraktObsah"/>
    <w:rsid w:val="00D23655"/>
    <w:rPr>
      <w:rFonts w:ascii="Cambria" w:eastAsia="Times New Roman" w:hAnsi="Cambria" w:cs="Times New Roman"/>
      <w:b/>
      <w:bCs/>
      <w:caps/>
      <w:kern w:val="28"/>
      <w:sz w:val="32"/>
      <w:szCs w:val="28"/>
    </w:rPr>
  </w:style>
  <w:style w:type="paragraph" w:styleId="Bibliografie">
    <w:name w:val="Bibliography"/>
    <w:basedOn w:val="Normln"/>
    <w:next w:val="Normln"/>
    <w:uiPriority w:val="37"/>
    <w:unhideWhenUsed/>
    <w:rsid w:val="00EF5E0F"/>
  </w:style>
  <w:style w:type="table" w:styleId="Svtlmkatabulky">
    <w:name w:val="Grid Table Light"/>
    <w:basedOn w:val="Normlntabulka"/>
    <w:uiPriority w:val="40"/>
    <w:rsid w:val="009E1912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Prosttabulka1">
    <w:name w:val="Plain Table 1"/>
    <w:basedOn w:val="Normlntabulka"/>
    <w:uiPriority w:val="41"/>
    <w:rsid w:val="009E1912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rosttabulka2">
    <w:name w:val="Plain Table 2"/>
    <w:basedOn w:val="Normlntabulka"/>
    <w:uiPriority w:val="42"/>
    <w:rsid w:val="009E1912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Svtltabulkasmkou1">
    <w:name w:val="Grid Table 1 Light"/>
    <w:basedOn w:val="Normlntabulka"/>
    <w:uiPriority w:val="46"/>
    <w:rsid w:val="009E1912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tltabulkasmkou1zvraznn1">
    <w:name w:val="Grid Table 1 Light Accent 1"/>
    <w:basedOn w:val="Normlntabulka"/>
    <w:uiPriority w:val="46"/>
    <w:rsid w:val="009E1912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Nevyeenzmnka">
    <w:name w:val="Unresolved Mention"/>
    <w:uiPriority w:val="99"/>
    <w:semiHidden/>
    <w:unhideWhenUsed/>
    <w:rsid w:val="00260C49"/>
    <w:rPr>
      <w:color w:val="605E5C"/>
      <w:shd w:val="clear" w:color="auto" w:fill="E1DFDD"/>
    </w:rPr>
  </w:style>
  <w:style w:type="character" w:styleId="Odkaznakoment">
    <w:name w:val="annotation reference"/>
    <w:rsid w:val="00255C48"/>
    <w:rPr>
      <w:sz w:val="16"/>
      <w:szCs w:val="16"/>
    </w:rPr>
  </w:style>
  <w:style w:type="paragraph" w:styleId="Textkomente">
    <w:name w:val="annotation text"/>
    <w:basedOn w:val="Normln"/>
    <w:link w:val="TextkomenteChar"/>
    <w:rsid w:val="00255C48"/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rsid w:val="00255C48"/>
  </w:style>
  <w:style w:type="paragraph" w:styleId="Pedmtkomente">
    <w:name w:val="annotation subject"/>
    <w:basedOn w:val="Textkomente"/>
    <w:next w:val="Textkomente"/>
    <w:link w:val="PedmtkomenteChar"/>
    <w:rsid w:val="00255C48"/>
    <w:rPr>
      <w:b/>
      <w:bCs/>
    </w:rPr>
  </w:style>
  <w:style w:type="character" w:customStyle="1" w:styleId="PedmtkomenteChar">
    <w:name w:val="Předmět komentáře Char"/>
    <w:link w:val="Pedmtkomente"/>
    <w:rsid w:val="00255C48"/>
    <w:rPr>
      <w:b/>
      <w:bCs/>
    </w:rPr>
  </w:style>
  <w:style w:type="table" w:styleId="Prosttabulka3">
    <w:name w:val="Plain Table 3"/>
    <w:basedOn w:val="Normlntabulka"/>
    <w:uiPriority w:val="43"/>
    <w:rsid w:val="00255C4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rosttabulka5">
    <w:name w:val="Plain Table 5"/>
    <w:basedOn w:val="Normlntabulka"/>
    <w:uiPriority w:val="45"/>
    <w:rsid w:val="007E1686"/>
    <w:tblPr>
      <w:tblStyleRowBandSize w:val="1"/>
      <w:tblStyleColBandSize w:val="1"/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itulek">
    <w:name w:val="caption"/>
    <w:basedOn w:val="Normln"/>
    <w:next w:val="Normln"/>
    <w:unhideWhenUsed/>
    <w:qFormat/>
    <w:rsid w:val="00BC3353"/>
    <w:rPr>
      <w:b/>
      <w:bCs/>
      <w:sz w:val="20"/>
      <w:szCs w:val="20"/>
    </w:rPr>
  </w:style>
  <w:style w:type="paragraph" w:styleId="Seznamobrzk">
    <w:name w:val="table of figures"/>
    <w:basedOn w:val="Normln"/>
    <w:next w:val="Normln"/>
    <w:uiPriority w:val="99"/>
    <w:rsid w:val="00F110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yncfolders.elementfx.com/" TargetMode="External"/><Relationship Id="rId18" Type="http://schemas.openxmlformats.org/officeDocument/2006/relationships/diagramLayout" Target="diagrams/layout1.xml"/><Relationship Id="rId26" Type="http://schemas.openxmlformats.org/officeDocument/2006/relationships/image" Target="media/image7.png"/><Relationship Id="rId39" Type="http://schemas.openxmlformats.org/officeDocument/2006/relationships/hyperlink" Target="https://github.com/" TargetMode="External"/><Relationship Id="rId21" Type="http://schemas.microsoft.com/office/2007/relationships/diagramDrawing" Target="diagrams/drawing1.xml"/><Relationship Id="rId34" Type="http://schemas.openxmlformats.org/officeDocument/2006/relationships/image" Target="media/image15.png"/><Relationship Id="rId42" Type="http://schemas.openxmlformats.org/officeDocument/2006/relationships/hyperlink" Target="file:///C:\Users\phili\Desktop\BP_Z&#225;lohovac&#237;_n&#225;stroj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2brightsparks.com/freeware/index.html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yperlink" Target="https://thekomix.cz/blog/nfr-nefunkcni-pozadavky/" TargetMode="External"/><Relationship Id="rId40" Type="http://schemas.openxmlformats.org/officeDocument/2006/relationships/hyperlink" Target="https://learn.microsoft.com/cs-cz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uresync.de/download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yperlink" Target="https://www.lbms.cz/use-case-vs-user-story-1-dil/" TargetMode="External"/><Relationship Id="rId10" Type="http://schemas.openxmlformats.org/officeDocument/2006/relationships/footer" Target="footer1.xml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hiteksoftware.com/jaba/data-backup-software.htm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freefilesync.org/download.php" TargetMode="External"/><Relationship Id="rId17" Type="http://schemas.openxmlformats.org/officeDocument/2006/relationships/diagramData" Target="diagrams/data1.xml"/><Relationship Id="rId25" Type="http://schemas.openxmlformats.org/officeDocument/2006/relationships/hyperlink" Target="https://github.com/XarDasik/BP-zalohovaci_nastroj_Podsednik/release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trello.com/home" TargetMode="External"/><Relationship Id="rId46" Type="http://schemas.openxmlformats.org/officeDocument/2006/relationships/theme" Target="theme/theme1.xml"/><Relationship Id="rId20" Type="http://schemas.openxmlformats.org/officeDocument/2006/relationships/diagramColors" Target="diagrams/colors1.xml"/><Relationship Id="rId41" Type="http://schemas.openxmlformats.org/officeDocument/2006/relationships/hyperlink" Target="https://stackoverflow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ili\Desktop\BP_Z&#225;lohovac&#237;_n&#225;stroj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151DB9-7124-40B6-AA7C-E506ED068DC4}" type="doc">
      <dgm:prSet loTypeId="urn:microsoft.com/office/officeart/2008/layout/AlternatingHexagons" loCatId="list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cs-CZ"/>
        </a:p>
      </dgm:t>
    </dgm:pt>
    <dgm:pt modelId="{E0FA70AA-4D33-439D-84F1-6F111EB27754}">
      <dgm:prSet phldrT="[Text]"/>
      <dgm:spPr/>
      <dgm:t>
        <a:bodyPr/>
        <a:lstStyle/>
        <a:p>
          <a:pPr algn="ctr"/>
          <a:r>
            <a:rPr lang="cs-CZ"/>
            <a:t>Pravidelné konzultace s vedoucím práce</a:t>
          </a:r>
        </a:p>
      </dgm:t>
    </dgm:pt>
    <dgm:pt modelId="{92AF726A-F6BF-4F62-AF85-D3ACEE006266}" type="parTrans" cxnId="{D233D920-C2B3-4BC1-A6F4-594D8A2B542C}">
      <dgm:prSet/>
      <dgm:spPr/>
      <dgm:t>
        <a:bodyPr/>
        <a:lstStyle/>
        <a:p>
          <a:pPr algn="ctr"/>
          <a:endParaRPr lang="cs-CZ"/>
        </a:p>
      </dgm:t>
    </dgm:pt>
    <dgm:pt modelId="{339E2276-AE63-401A-9F51-18B371755245}" type="sibTrans" cxnId="{D233D920-C2B3-4BC1-A6F4-594D8A2B542C}">
      <dgm:prSet/>
      <dgm:spPr/>
      <dgm:t>
        <a:bodyPr/>
        <a:lstStyle/>
        <a:p>
          <a:pPr algn="ctr"/>
          <a:r>
            <a:rPr lang="cs-CZ"/>
            <a:t>Způsob implementace</a:t>
          </a:r>
        </a:p>
      </dgm:t>
    </dgm:pt>
    <dgm:pt modelId="{2802032B-BB63-45C3-A253-5536282B46D6}">
      <dgm:prSet phldrT="[Text]"/>
      <dgm:spPr/>
      <dgm:t>
        <a:bodyPr/>
        <a:lstStyle/>
        <a:p>
          <a:pPr algn="ctr"/>
          <a:r>
            <a:rPr lang="cs-CZ"/>
            <a:t>Eliminace rizik</a:t>
          </a:r>
        </a:p>
      </dgm:t>
    </dgm:pt>
    <dgm:pt modelId="{0479660D-9F5E-4C5C-B898-4394F1C25A28}" type="parTrans" cxnId="{F43E0E4E-A4D6-4B00-A5B4-C6B8DE64871C}">
      <dgm:prSet/>
      <dgm:spPr/>
      <dgm:t>
        <a:bodyPr/>
        <a:lstStyle/>
        <a:p>
          <a:pPr algn="ctr"/>
          <a:endParaRPr lang="cs-CZ"/>
        </a:p>
      </dgm:t>
    </dgm:pt>
    <dgm:pt modelId="{CF2C739D-0B7C-41B9-8BAB-06D0373A8DFE}" type="sibTrans" cxnId="{F43E0E4E-A4D6-4B00-A5B4-C6B8DE64871C}">
      <dgm:prSet/>
      <dgm:spPr/>
      <dgm:t>
        <a:bodyPr/>
        <a:lstStyle/>
        <a:p>
          <a:pPr algn="ctr"/>
          <a:r>
            <a:rPr lang="cs-CZ"/>
            <a:t>Kontrola požadavků vedoucím práce</a:t>
          </a:r>
        </a:p>
      </dgm:t>
    </dgm:pt>
    <dgm:pt modelId="{CC700CAF-6CBD-4D7E-85BF-599A6747E561}">
      <dgm:prSet phldrT="[Text]" custT="1"/>
      <dgm:spPr/>
      <dgm:t>
        <a:bodyPr/>
        <a:lstStyle/>
        <a:p>
          <a:pPr algn="ctr"/>
          <a:r>
            <a:rPr lang="cs-CZ" sz="1000"/>
            <a:t>Správa požadavků aplikace</a:t>
          </a:r>
        </a:p>
      </dgm:t>
    </dgm:pt>
    <dgm:pt modelId="{2F7E41D8-6D71-446E-ABF7-D3532324EF7A}" type="parTrans" cxnId="{D86DB58A-4B6E-453B-8A32-84A607A41A2B}">
      <dgm:prSet/>
      <dgm:spPr/>
      <dgm:t>
        <a:bodyPr/>
        <a:lstStyle/>
        <a:p>
          <a:pPr algn="ctr"/>
          <a:endParaRPr lang="cs-CZ"/>
        </a:p>
      </dgm:t>
    </dgm:pt>
    <dgm:pt modelId="{2C343084-E6E1-40CA-9C16-E60164B48591}" type="sibTrans" cxnId="{D86DB58A-4B6E-453B-8A32-84A607A41A2B}">
      <dgm:prSet/>
      <dgm:spPr/>
      <dgm:t>
        <a:bodyPr/>
        <a:lstStyle/>
        <a:p>
          <a:pPr algn="ctr"/>
          <a:r>
            <a:rPr lang="cs-CZ"/>
            <a:t>Testování funkčnosti aplikace</a:t>
          </a:r>
        </a:p>
      </dgm:t>
    </dgm:pt>
    <dgm:pt modelId="{DD3E1613-2B6A-426B-B25C-EE9609A7956C}">
      <dgm:prSet/>
      <dgm:spPr/>
      <dgm:t>
        <a:bodyPr/>
        <a:lstStyle/>
        <a:p>
          <a:pPr algn="ctr"/>
          <a:r>
            <a:rPr lang="cs-CZ"/>
            <a:t>Repozitář GitHub</a:t>
          </a:r>
        </a:p>
      </dgm:t>
    </dgm:pt>
    <dgm:pt modelId="{F12C7223-BA37-4D09-9EA0-82C18C00A572}" type="parTrans" cxnId="{E8DEB083-00AB-4D16-83A9-EA490C6A8082}">
      <dgm:prSet/>
      <dgm:spPr/>
      <dgm:t>
        <a:bodyPr/>
        <a:lstStyle/>
        <a:p>
          <a:pPr algn="ctr"/>
          <a:endParaRPr lang="cs-CZ"/>
        </a:p>
      </dgm:t>
    </dgm:pt>
    <dgm:pt modelId="{F8B6D0EA-B91C-42C5-A05B-3393D6229516}" type="sibTrans" cxnId="{E8DEB083-00AB-4D16-83A9-EA490C6A8082}">
      <dgm:prSet/>
      <dgm:spPr>
        <a:noFill/>
      </dgm:spPr>
      <dgm:t>
        <a:bodyPr/>
        <a:lstStyle/>
        <a:p>
          <a:pPr algn="ctr"/>
          <a:endParaRPr lang="cs-CZ"/>
        </a:p>
      </dgm:t>
    </dgm:pt>
    <dgm:pt modelId="{83AC972B-14D3-405B-9894-7FD8884C04AE}" type="pres">
      <dgm:prSet presAssocID="{E3151DB9-7124-40B6-AA7C-E506ED068DC4}" presName="Name0" presStyleCnt="0">
        <dgm:presLayoutVars>
          <dgm:chMax/>
          <dgm:chPref/>
          <dgm:dir/>
          <dgm:animLvl val="lvl"/>
        </dgm:presLayoutVars>
      </dgm:prSet>
      <dgm:spPr/>
    </dgm:pt>
    <dgm:pt modelId="{931052E6-675C-4FB2-AF36-2C6379AD2F16}" type="pres">
      <dgm:prSet presAssocID="{E0FA70AA-4D33-439D-84F1-6F111EB27754}" presName="composite" presStyleCnt="0"/>
      <dgm:spPr/>
    </dgm:pt>
    <dgm:pt modelId="{3EA7B159-D448-439E-941B-403668E178C3}" type="pres">
      <dgm:prSet presAssocID="{E0FA70AA-4D33-439D-84F1-6F111EB27754}" presName="Parent1" presStyleLbl="node1" presStyleIdx="0" presStyleCnt="8">
        <dgm:presLayoutVars>
          <dgm:chMax val="1"/>
          <dgm:chPref val="1"/>
          <dgm:bulletEnabled val="1"/>
        </dgm:presLayoutVars>
      </dgm:prSet>
      <dgm:spPr/>
    </dgm:pt>
    <dgm:pt modelId="{EA41AFC2-768C-43EE-BF78-EFEF9B686DDE}" type="pres">
      <dgm:prSet presAssocID="{E0FA70AA-4D33-439D-84F1-6F111EB27754}" presName="Childtext1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B0B8B121-38DA-4261-BB08-3F0E2AB2A4F2}" type="pres">
      <dgm:prSet presAssocID="{E0FA70AA-4D33-439D-84F1-6F111EB27754}" presName="BalanceSpacing" presStyleCnt="0"/>
      <dgm:spPr/>
    </dgm:pt>
    <dgm:pt modelId="{53BA2930-C17B-456F-A0BA-A3F918B8F435}" type="pres">
      <dgm:prSet presAssocID="{E0FA70AA-4D33-439D-84F1-6F111EB27754}" presName="BalanceSpacing1" presStyleCnt="0"/>
      <dgm:spPr/>
    </dgm:pt>
    <dgm:pt modelId="{D0BB6D6F-A749-4DDD-A590-724C028BBFD8}" type="pres">
      <dgm:prSet presAssocID="{339E2276-AE63-401A-9F51-18B371755245}" presName="Accent1Text" presStyleLbl="node1" presStyleIdx="1" presStyleCnt="8"/>
      <dgm:spPr/>
    </dgm:pt>
    <dgm:pt modelId="{58C7636C-0603-4BEF-849A-DBF1169E4059}" type="pres">
      <dgm:prSet presAssocID="{339E2276-AE63-401A-9F51-18B371755245}" presName="spaceBetweenRectangles" presStyleCnt="0"/>
      <dgm:spPr/>
    </dgm:pt>
    <dgm:pt modelId="{B04DF30E-75E1-4314-9555-23DFA2D5298C}" type="pres">
      <dgm:prSet presAssocID="{2802032B-BB63-45C3-A253-5536282B46D6}" presName="composite" presStyleCnt="0"/>
      <dgm:spPr/>
    </dgm:pt>
    <dgm:pt modelId="{D8BAA446-36DE-4564-BE34-3BC2AC14063F}" type="pres">
      <dgm:prSet presAssocID="{2802032B-BB63-45C3-A253-5536282B46D6}" presName="Parent1" presStyleLbl="node1" presStyleIdx="2" presStyleCnt="8">
        <dgm:presLayoutVars>
          <dgm:chMax val="1"/>
          <dgm:chPref val="1"/>
          <dgm:bulletEnabled val="1"/>
        </dgm:presLayoutVars>
      </dgm:prSet>
      <dgm:spPr/>
    </dgm:pt>
    <dgm:pt modelId="{D17D4C7C-4D8D-4EBA-937C-84FBAE49345E}" type="pres">
      <dgm:prSet presAssocID="{2802032B-BB63-45C3-A253-5536282B46D6}" presName="Childtext1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87D192C6-5FE2-4A53-9014-93E2A1F62B25}" type="pres">
      <dgm:prSet presAssocID="{2802032B-BB63-45C3-A253-5536282B46D6}" presName="BalanceSpacing" presStyleCnt="0"/>
      <dgm:spPr/>
    </dgm:pt>
    <dgm:pt modelId="{DE1797D6-A401-4412-A97F-93A73C118BAA}" type="pres">
      <dgm:prSet presAssocID="{2802032B-BB63-45C3-A253-5536282B46D6}" presName="BalanceSpacing1" presStyleCnt="0"/>
      <dgm:spPr/>
    </dgm:pt>
    <dgm:pt modelId="{9E7E5347-5271-4930-AC60-9D89F813B5D6}" type="pres">
      <dgm:prSet presAssocID="{CF2C739D-0B7C-41B9-8BAB-06D0373A8DFE}" presName="Accent1Text" presStyleLbl="node1" presStyleIdx="3" presStyleCnt="8"/>
      <dgm:spPr/>
    </dgm:pt>
    <dgm:pt modelId="{50B4943C-4AE3-442A-B47B-5EEB5F04DE1A}" type="pres">
      <dgm:prSet presAssocID="{CF2C739D-0B7C-41B9-8BAB-06D0373A8DFE}" presName="spaceBetweenRectangles" presStyleCnt="0"/>
      <dgm:spPr/>
    </dgm:pt>
    <dgm:pt modelId="{2742A246-B218-4EC4-ACBC-17EF72C40DD6}" type="pres">
      <dgm:prSet presAssocID="{CC700CAF-6CBD-4D7E-85BF-599A6747E561}" presName="composite" presStyleCnt="0"/>
      <dgm:spPr/>
    </dgm:pt>
    <dgm:pt modelId="{F0693699-456C-4639-96E7-979AB18CAF4C}" type="pres">
      <dgm:prSet presAssocID="{CC700CAF-6CBD-4D7E-85BF-599A6747E561}" presName="Parent1" presStyleLbl="node1" presStyleIdx="4" presStyleCnt="8">
        <dgm:presLayoutVars>
          <dgm:chMax val="1"/>
          <dgm:chPref val="1"/>
          <dgm:bulletEnabled val="1"/>
        </dgm:presLayoutVars>
      </dgm:prSet>
      <dgm:spPr/>
    </dgm:pt>
    <dgm:pt modelId="{CD4D4E8F-5923-42BF-BD87-7C054CA5E249}" type="pres">
      <dgm:prSet presAssocID="{CC700CAF-6CBD-4D7E-85BF-599A6747E561}" presName="Childtext1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5E7A4AFD-71E9-40B2-9340-FB59ED0CAE60}" type="pres">
      <dgm:prSet presAssocID="{CC700CAF-6CBD-4D7E-85BF-599A6747E561}" presName="BalanceSpacing" presStyleCnt="0"/>
      <dgm:spPr/>
    </dgm:pt>
    <dgm:pt modelId="{832C6969-6368-4A85-9244-C4A78953958D}" type="pres">
      <dgm:prSet presAssocID="{CC700CAF-6CBD-4D7E-85BF-599A6747E561}" presName="BalanceSpacing1" presStyleCnt="0"/>
      <dgm:spPr/>
    </dgm:pt>
    <dgm:pt modelId="{A7B4A9B0-DB96-44A7-85F5-10113AD8696D}" type="pres">
      <dgm:prSet presAssocID="{2C343084-E6E1-40CA-9C16-E60164B48591}" presName="Accent1Text" presStyleLbl="node1" presStyleIdx="5" presStyleCnt="8"/>
      <dgm:spPr/>
    </dgm:pt>
    <dgm:pt modelId="{947D0E9C-FE21-4C2A-B4CE-E31577406FB9}" type="pres">
      <dgm:prSet presAssocID="{2C343084-E6E1-40CA-9C16-E60164B48591}" presName="spaceBetweenRectangles" presStyleCnt="0"/>
      <dgm:spPr/>
    </dgm:pt>
    <dgm:pt modelId="{1DFDFBA2-CF7A-4343-B55B-6ABC8773457F}" type="pres">
      <dgm:prSet presAssocID="{DD3E1613-2B6A-426B-B25C-EE9609A7956C}" presName="composite" presStyleCnt="0"/>
      <dgm:spPr/>
    </dgm:pt>
    <dgm:pt modelId="{E974932C-BA08-4E5D-A5BE-293F745B7F4A}" type="pres">
      <dgm:prSet presAssocID="{DD3E1613-2B6A-426B-B25C-EE9609A7956C}" presName="Parent1" presStyleLbl="node1" presStyleIdx="6" presStyleCnt="8">
        <dgm:presLayoutVars>
          <dgm:chMax val="1"/>
          <dgm:chPref val="1"/>
          <dgm:bulletEnabled val="1"/>
        </dgm:presLayoutVars>
      </dgm:prSet>
      <dgm:spPr/>
    </dgm:pt>
    <dgm:pt modelId="{221FC5B4-9C86-4813-B294-50111325CEF0}" type="pres">
      <dgm:prSet presAssocID="{DD3E1613-2B6A-426B-B25C-EE9609A7956C}" presName="Childtext1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CB85AE95-5445-40F6-A319-72116ECBE024}" type="pres">
      <dgm:prSet presAssocID="{DD3E1613-2B6A-426B-B25C-EE9609A7956C}" presName="BalanceSpacing" presStyleCnt="0"/>
      <dgm:spPr/>
    </dgm:pt>
    <dgm:pt modelId="{E8215CDF-1384-4C22-BA49-BF055F0997DA}" type="pres">
      <dgm:prSet presAssocID="{DD3E1613-2B6A-426B-B25C-EE9609A7956C}" presName="BalanceSpacing1" presStyleCnt="0"/>
      <dgm:spPr/>
    </dgm:pt>
    <dgm:pt modelId="{C2A033ED-B58B-460B-8205-937DAD460408}" type="pres">
      <dgm:prSet presAssocID="{F8B6D0EA-B91C-42C5-A05B-3393D6229516}" presName="Accent1Text" presStyleLbl="node1" presStyleIdx="7" presStyleCnt="8"/>
      <dgm:spPr/>
    </dgm:pt>
  </dgm:ptLst>
  <dgm:cxnLst>
    <dgm:cxn modelId="{9B2F4C0E-1327-485C-999A-88525A582559}" type="presOf" srcId="{E0FA70AA-4D33-439D-84F1-6F111EB27754}" destId="{3EA7B159-D448-439E-941B-403668E178C3}" srcOrd="0" destOrd="0" presId="urn:microsoft.com/office/officeart/2008/layout/AlternatingHexagons"/>
    <dgm:cxn modelId="{D233D920-C2B3-4BC1-A6F4-594D8A2B542C}" srcId="{E3151DB9-7124-40B6-AA7C-E506ED068DC4}" destId="{E0FA70AA-4D33-439D-84F1-6F111EB27754}" srcOrd="0" destOrd="0" parTransId="{92AF726A-F6BF-4F62-AF85-D3ACEE006266}" sibTransId="{339E2276-AE63-401A-9F51-18B371755245}"/>
    <dgm:cxn modelId="{0D0D3561-1C88-4E1E-B6C4-A88ED29E4149}" type="presOf" srcId="{F8B6D0EA-B91C-42C5-A05B-3393D6229516}" destId="{C2A033ED-B58B-460B-8205-937DAD460408}" srcOrd="0" destOrd="0" presId="urn:microsoft.com/office/officeart/2008/layout/AlternatingHexagons"/>
    <dgm:cxn modelId="{FA63D142-CA7A-41B8-87CB-ADC46ACF0D02}" type="presOf" srcId="{CF2C739D-0B7C-41B9-8BAB-06D0373A8DFE}" destId="{9E7E5347-5271-4930-AC60-9D89F813B5D6}" srcOrd="0" destOrd="0" presId="urn:microsoft.com/office/officeart/2008/layout/AlternatingHexagons"/>
    <dgm:cxn modelId="{F43E0E4E-A4D6-4B00-A5B4-C6B8DE64871C}" srcId="{E3151DB9-7124-40B6-AA7C-E506ED068DC4}" destId="{2802032B-BB63-45C3-A253-5536282B46D6}" srcOrd="1" destOrd="0" parTransId="{0479660D-9F5E-4C5C-B898-4394F1C25A28}" sibTransId="{CF2C739D-0B7C-41B9-8BAB-06D0373A8DFE}"/>
    <dgm:cxn modelId="{6A963B6F-E1B4-4FB7-9E18-C795923AB31F}" type="presOf" srcId="{2802032B-BB63-45C3-A253-5536282B46D6}" destId="{D8BAA446-36DE-4564-BE34-3BC2AC14063F}" srcOrd="0" destOrd="0" presId="urn:microsoft.com/office/officeart/2008/layout/AlternatingHexagons"/>
    <dgm:cxn modelId="{E8DEB083-00AB-4D16-83A9-EA490C6A8082}" srcId="{E3151DB9-7124-40B6-AA7C-E506ED068DC4}" destId="{DD3E1613-2B6A-426B-B25C-EE9609A7956C}" srcOrd="3" destOrd="0" parTransId="{F12C7223-BA37-4D09-9EA0-82C18C00A572}" sibTransId="{F8B6D0EA-B91C-42C5-A05B-3393D6229516}"/>
    <dgm:cxn modelId="{ABC7CA85-5DA6-435D-BD82-0A75F3485522}" type="presOf" srcId="{339E2276-AE63-401A-9F51-18B371755245}" destId="{D0BB6D6F-A749-4DDD-A590-724C028BBFD8}" srcOrd="0" destOrd="0" presId="urn:microsoft.com/office/officeart/2008/layout/AlternatingHexagons"/>
    <dgm:cxn modelId="{DD3A3C86-2AEA-4BF9-98B1-14A000007F00}" type="presOf" srcId="{2C343084-E6E1-40CA-9C16-E60164B48591}" destId="{A7B4A9B0-DB96-44A7-85F5-10113AD8696D}" srcOrd="0" destOrd="0" presId="urn:microsoft.com/office/officeart/2008/layout/AlternatingHexagons"/>
    <dgm:cxn modelId="{D86DB58A-4B6E-453B-8A32-84A607A41A2B}" srcId="{E3151DB9-7124-40B6-AA7C-E506ED068DC4}" destId="{CC700CAF-6CBD-4D7E-85BF-599A6747E561}" srcOrd="2" destOrd="0" parTransId="{2F7E41D8-6D71-446E-ABF7-D3532324EF7A}" sibTransId="{2C343084-E6E1-40CA-9C16-E60164B48591}"/>
    <dgm:cxn modelId="{70F6B995-AE8B-4D9E-BC48-A80BB546BC2C}" type="presOf" srcId="{E3151DB9-7124-40B6-AA7C-E506ED068DC4}" destId="{83AC972B-14D3-405B-9894-7FD8884C04AE}" srcOrd="0" destOrd="0" presId="urn:microsoft.com/office/officeart/2008/layout/AlternatingHexagons"/>
    <dgm:cxn modelId="{65F8FA97-A27C-49D1-9EED-611537742078}" type="presOf" srcId="{CC700CAF-6CBD-4D7E-85BF-599A6747E561}" destId="{F0693699-456C-4639-96E7-979AB18CAF4C}" srcOrd="0" destOrd="0" presId="urn:microsoft.com/office/officeart/2008/layout/AlternatingHexagons"/>
    <dgm:cxn modelId="{E477E4EE-FD52-4F01-85D2-13791F63407A}" type="presOf" srcId="{DD3E1613-2B6A-426B-B25C-EE9609A7956C}" destId="{E974932C-BA08-4E5D-A5BE-293F745B7F4A}" srcOrd="0" destOrd="0" presId="urn:microsoft.com/office/officeart/2008/layout/AlternatingHexagons"/>
    <dgm:cxn modelId="{B6732F40-3C83-49FE-8D89-CD57768DCB5B}" type="presParOf" srcId="{83AC972B-14D3-405B-9894-7FD8884C04AE}" destId="{931052E6-675C-4FB2-AF36-2C6379AD2F16}" srcOrd="0" destOrd="0" presId="urn:microsoft.com/office/officeart/2008/layout/AlternatingHexagons"/>
    <dgm:cxn modelId="{4F92714F-07A8-438F-9004-ED5DEB449995}" type="presParOf" srcId="{931052E6-675C-4FB2-AF36-2C6379AD2F16}" destId="{3EA7B159-D448-439E-941B-403668E178C3}" srcOrd="0" destOrd="0" presId="urn:microsoft.com/office/officeart/2008/layout/AlternatingHexagons"/>
    <dgm:cxn modelId="{F4255399-6EB2-4C29-90CD-22D9C187E685}" type="presParOf" srcId="{931052E6-675C-4FB2-AF36-2C6379AD2F16}" destId="{EA41AFC2-768C-43EE-BF78-EFEF9B686DDE}" srcOrd="1" destOrd="0" presId="urn:microsoft.com/office/officeart/2008/layout/AlternatingHexagons"/>
    <dgm:cxn modelId="{A035036E-3F2C-46F0-8111-64FCB6E7E152}" type="presParOf" srcId="{931052E6-675C-4FB2-AF36-2C6379AD2F16}" destId="{B0B8B121-38DA-4261-BB08-3F0E2AB2A4F2}" srcOrd="2" destOrd="0" presId="urn:microsoft.com/office/officeart/2008/layout/AlternatingHexagons"/>
    <dgm:cxn modelId="{E5D967CE-C7E5-47F4-9A52-862E6A84A3EC}" type="presParOf" srcId="{931052E6-675C-4FB2-AF36-2C6379AD2F16}" destId="{53BA2930-C17B-456F-A0BA-A3F918B8F435}" srcOrd="3" destOrd="0" presId="urn:microsoft.com/office/officeart/2008/layout/AlternatingHexagons"/>
    <dgm:cxn modelId="{E4632637-F662-4855-9743-44F9E4B3771B}" type="presParOf" srcId="{931052E6-675C-4FB2-AF36-2C6379AD2F16}" destId="{D0BB6D6F-A749-4DDD-A590-724C028BBFD8}" srcOrd="4" destOrd="0" presId="urn:microsoft.com/office/officeart/2008/layout/AlternatingHexagons"/>
    <dgm:cxn modelId="{C798EF7B-A537-438C-BDF9-2D0FD38B7551}" type="presParOf" srcId="{83AC972B-14D3-405B-9894-7FD8884C04AE}" destId="{58C7636C-0603-4BEF-849A-DBF1169E4059}" srcOrd="1" destOrd="0" presId="urn:microsoft.com/office/officeart/2008/layout/AlternatingHexagons"/>
    <dgm:cxn modelId="{E9D1FD93-4485-424A-BC18-582F5B97157D}" type="presParOf" srcId="{83AC972B-14D3-405B-9894-7FD8884C04AE}" destId="{B04DF30E-75E1-4314-9555-23DFA2D5298C}" srcOrd="2" destOrd="0" presId="urn:microsoft.com/office/officeart/2008/layout/AlternatingHexagons"/>
    <dgm:cxn modelId="{5A59D939-B27E-46CA-B0BE-1B962829F665}" type="presParOf" srcId="{B04DF30E-75E1-4314-9555-23DFA2D5298C}" destId="{D8BAA446-36DE-4564-BE34-3BC2AC14063F}" srcOrd="0" destOrd="0" presId="urn:microsoft.com/office/officeart/2008/layout/AlternatingHexagons"/>
    <dgm:cxn modelId="{7D0BB0A4-22CF-48DB-A3D6-D195836E70C1}" type="presParOf" srcId="{B04DF30E-75E1-4314-9555-23DFA2D5298C}" destId="{D17D4C7C-4D8D-4EBA-937C-84FBAE49345E}" srcOrd="1" destOrd="0" presId="urn:microsoft.com/office/officeart/2008/layout/AlternatingHexagons"/>
    <dgm:cxn modelId="{43EB9EB0-4EE0-40F8-99FC-6A0CDB5C385D}" type="presParOf" srcId="{B04DF30E-75E1-4314-9555-23DFA2D5298C}" destId="{87D192C6-5FE2-4A53-9014-93E2A1F62B25}" srcOrd="2" destOrd="0" presId="urn:microsoft.com/office/officeart/2008/layout/AlternatingHexagons"/>
    <dgm:cxn modelId="{B509AA51-2681-47B6-9805-1A105CBFE488}" type="presParOf" srcId="{B04DF30E-75E1-4314-9555-23DFA2D5298C}" destId="{DE1797D6-A401-4412-A97F-93A73C118BAA}" srcOrd="3" destOrd="0" presId="urn:microsoft.com/office/officeart/2008/layout/AlternatingHexagons"/>
    <dgm:cxn modelId="{6A2CE5F8-4693-4176-98B4-ACE534ACCEDD}" type="presParOf" srcId="{B04DF30E-75E1-4314-9555-23DFA2D5298C}" destId="{9E7E5347-5271-4930-AC60-9D89F813B5D6}" srcOrd="4" destOrd="0" presId="urn:microsoft.com/office/officeart/2008/layout/AlternatingHexagons"/>
    <dgm:cxn modelId="{997B4A9A-2C65-4A77-95A6-7230C6015FF5}" type="presParOf" srcId="{83AC972B-14D3-405B-9894-7FD8884C04AE}" destId="{50B4943C-4AE3-442A-B47B-5EEB5F04DE1A}" srcOrd="3" destOrd="0" presId="urn:microsoft.com/office/officeart/2008/layout/AlternatingHexagons"/>
    <dgm:cxn modelId="{288A1276-5479-4352-97D7-8F83BF27227C}" type="presParOf" srcId="{83AC972B-14D3-405B-9894-7FD8884C04AE}" destId="{2742A246-B218-4EC4-ACBC-17EF72C40DD6}" srcOrd="4" destOrd="0" presId="urn:microsoft.com/office/officeart/2008/layout/AlternatingHexagons"/>
    <dgm:cxn modelId="{338768C4-E6A7-4F86-9EF3-920B20BDEB41}" type="presParOf" srcId="{2742A246-B218-4EC4-ACBC-17EF72C40DD6}" destId="{F0693699-456C-4639-96E7-979AB18CAF4C}" srcOrd="0" destOrd="0" presId="urn:microsoft.com/office/officeart/2008/layout/AlternatingHexagons"/>
    <dgm:cxn modelId="{98E34E7F-9616-44CA-9200-2828E0B88EFD}" type="presParOf" srcId="{2742A246-B218-4EC4-ACBC-17EF72C40DD6}" destId="{CD4D4E8F-5923-42BF-BD87-7C054CA5E249}" srcOrd="1" destOrd="0" presId="urn:microsoft.com/office/officeart/2008/layout/AlternatingHexagons"/>
    <dgm:cxn modelId="{868C25C5-57F0-427A-BA94-3B964B25257A}" type="presParOf" srcId="{2742A246-B218-4EC4-ACBC-17EF72C40DD6}" destId="{5E7A4AFD-71E9-40B2-9340-FB59ED0CAE60}" srcOrd="2" destOrd="0" presId="urn:microsoft.com/office/officeart/2008/layout/AlternatingHexagons"/>
    <dgm:cxn modelId="{00828864-63B4-41C9-ACBA-D7CB9F6923C8}" type="presParOf" srcId="{2742A246-B218-4EC4-ACBC-17EF72C40DD6}" destId="{832C6969-6368-4A85-9244-C4A78953958D}" srcOrd="3" destOrd="0" presId="urn:microsoft.com/office/officeart/2008/layout/AlternatingHexagons"/>
    <dgm:cxn modelId="{ECCC200C-681E-4900-BF56-4EA813D824D1}" type="presParOf" srcId="{2742A246-B218-4EC4-ACBC-17EF72C40DD6}" destId="{A7B4A9B0-DB96-44A7-85F5-10113AD8696D}" srcOrd="4" destOrd="0" presId="urn:microsoft.com/office/officeart/2008/layout/AlternatingHexagons"/>
    <dgm:cxn modelId="{67966C92-072A-4AC8-BB74-4CA8708BFC18}" type="presParOf" srcId="{83AC972B-14D3-405B-9894-7FD8884C04AE}" destId="{947D0E9C-FE21-4C2A-B4CE-E31577406FB9}" srcOrd="5" destOrd="0" presId="urn:microsoft.com/office/officeart/2008/layout/AlternatingHexagons"/>
    <dgm:cxn modelId="{F603F409-FB9E-4CC9-BFB5-459026F4BD21}" type="presParOf" srcId="{83AC972B-14D3-405B-9894-7FD8884C04AE}" destId="{1DFDFBA2-CF7A-4343-B55B-6ABC8773457F}" srcOrd="6" destOrd="0" presId="urn:microsoft.com/office/officeart/2008/layout/AlternatingHexagons"/>
    <dgm:cxn modelId="{32CCCB6A-E71F-403B-B3DE-C096B58DBF34}" type="presParOf" srcId="{1DFDFBA2-CF7A-4343-B55B-6ABC8773457F}" destId="{E974932C-BA08-4E5D-A5BE-293F745B7F4A}" srcOrd="0" destOrd="0" presId="urn:microsoft.com/office/officeart/2008/layout/AlternatingHexagons"/>
    <dgm:cxn modelId="{6432C406-B2EC-42F5-8BE2-881AA3C0629F}" type="presParOf" srcId="{1DFDFBA2-CF7A-4343-B55B-6ABC8773457F}" destId="{221FC5B4-9C86-4813-B294-50111325CEF0}" srcOrd="1" destOrd="0" presId="urn:microsoft.com/office/officeart/2008/layout/AlternatingHexagons"/>
    <dgm:cxn modelId="{A695D4C8-94A3-49AB-B32A-92CB2DD7775A}" type="presParOf" srcId="{1DFDFBA2-CF7A-4343-B55B-6ABC8773457F}" destId="{CB85AE95-5445-40F6-A319-72116ECBE024}" srcOrd="2" destOrd="0" presId="urn:microsoft.com/office/officeart/2008/layout/AlternatingHexagons"/>
    <dgm:cxn modelId="{57CD9A55-6C99-4298-AA11-CA5731BAE692}" type="presParOf" srcId="{1DFDFBA2-CF7A-4343-B55B-6ABC8773457F}" destId="{E8215CDF-1384-4C22-BA49-BF055F0997DA}" srcOrd="3" destOrd="0" presId="urn:microsoft.com/office/officeart/2008/layout/AlternatingHexagons"/>
    <dgm:cxn modelId="{7367CC70-1028-46E6-96F1-1CF73622E386}" type="presParOf" srcId="{1DFDFBA2-CF7A-4343-B55B-6ABC8773457F}" destId="{C2A033ED-B58B-460B-8205-937DAD460408}" srcOrd="4" destOrd="0" presId="urn:microsoft.com/office/officeart/2008/layout/AlternatingHexagons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A7B159-D448-439E-941B-403668E178C3}">
      <dsp:nvSpPr>
        <dsp:cNvPr id="0" name=""/>
        <dsp:cNvSpPr/>
      </dsp:nvSpPr>
      <dsp:spPr>
        <a:xfrm rot="5400000">
          <a:off x="2927226" y="69953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900" kern="1200"/>
            <a:t>Pravidelné konzultace s vedoucím práce</a:t>
          </a:r>
        </a:p>
      </dsp:txBody>
      <dsp:txXfrm rot="-5400000">
        <a:off x="3139632" y="166144"/>
        <a:ext cx="634171" cy="728933"/>
      </dsp:txXfrm>
    </dsp:sp>
    <dsp:sp modelId="{EA41AFC2-768C-43EE-BF78-EFEF9B686DDE}">
      <dsp:nvSpPr>
        <dsp:cNvPr id="0" name=""/>
        <dsp:cNvSpPr/>
      </dsp:nvSpPr>
      <dsp:spPr>
        <a:xfrm>
          <a:off x="3945333" y="212916"/>
          <a:ext cx="1181825" cy="6353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BB6D6F-A749-4DDD-A590-724C028BBFD8}">
      <dsp:nvSpPr>
        <dsp:cNvPr id="0" name=""/>
        <dsp:cNvSpPr/>
      </dsp:nvSpPr>
      <dsp:spPr>
        <a:xfrm rot="5400000">
          <a:off x="1932205" y="69953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800" kern="1200"/>
            <a:t>Způsob implementace</a:t>
          </a:r>
        </a:p>
      </dsp:txBody>
      <dsp:txXfrm rot="-5400000">
        <a:off x="2144611" y="166144"/>
        <a:ext cx="634171" cy="728933"/>
      </dsp:txXfrm>
    </dsp:sp>
    <dsp:sp modelId="{D8BAA446-36DE-4564-BE34-3BC2AC14063F}">
      <dsp:nvSpPr>
        <dsp:cNvPr id="0" name=""/>
        <dsp:cNvSpPr/>
      </dsp:nvSpPr>
      <dsp:spPr>
        <a:xfrm rot="5400000">
          <a:off x="2427809" y="968819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900" kern="1200"/>
            <a:t>Eliminace rizik</a:t>
          </a:r>
        </a:p>
      </dsp:txBody>
      <dsp:txXfrm rot="-5400000">
        <a:off x="2640215" y="1065010"/>
        <a:ext cx="634171" cy="728933"/>
      </dsp:txXfrm>
    </dsp:sp>
    <dsp:sp modelId="{D17D4C7C-4D8D-4EBA-937C-84FBAE49345E}">
      <dsp:nvSpPr>
        <dsp:cNvPr id="0" name=""/>
        <dsp:cNvSpPr/>
      </dsp:nvSpPr>
      <dsp:spPr>
        <a:xfrm>
          <a:off x="1314817" y="1111782"/>
          <a:ext cx="1143702" cy="6353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7E5347-5271-4930-AC60-9D89F813B5D6}">
      <dsp:nvSpPr>
        <dsp:cNvPr id="0" name=""/>
        <dsp:cNvSpPr/>
      </dsp:nvSpPr>
      <dsp:spPr>
        <a:xfrm rot="5400000">
          <a:off x="3422830" y="968819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100" kern="1200"/>
            <a:t>Kontrola požadavků vedoucím práce</a:t>
          </a:r>
        </a:p>
      </dsp:txBody>
      <dsp:txXfrm rot="-5400000">
        <a:off x="3635236" y="1065010"/>
        <a:ext cx="634171" cy="728933"/>
      </dsp:txXfrm>
    </dsp:sp>
    <dsp:sp modelId="{F0693699-456C-4639-96E7-979AB18CAF4C}">
      <dsp:nvSpPr>
        <dsp:cNvPr id="0" name=""/>
        <dsp:cNvSpPr/>
      </dsp:nvSpPr>
      <dsp:spPr>
        <a:xfrm rot="5400000">
          <a:off x="2927226" y="1867684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000" kern="1200"/>
            <a:t>Správa požadavků aplikace</a:t>
          </a:r>
        </a:p>
      </dsp:txBody>
      <dsp:txXfrm rot="-5400000">
        <a:off x="3139632" y="1963875"/>
        <a:ext cx="634171" cy="728933"/>
      </dsp:txXfrm>
    </dsp:sp>
    <dsp:sp modelId="{CD4D4E8F-5923-42BF-BD87-7C054CA5E249}">
      <dsp:nvSpPr>
        <dsp:cNvPr id="0" name=""/>
        <dsp:cNvSpPr/>
      </dsp:nvSpPr>
      <dsp:spPr>
        <a:xfrm>
          <a:off x="3945333" y="2010647"/>
          <a:ext cx="1181825" cy="6353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7B4A9B0-DB96-44A7-85F5-10113AD8696D}">
      <dsp:nvSpPr>
        <dsp:cNvPr id="0" name=""/>
        <dsp:cNvSpPr/>
      </dsp:nvSpPr>
      <dsp:spPr>
        <a:xfrm rot="5400000">
          <a:off x="1932205" y="1867684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1100" kern="1200"/>
            <a:t>Testování funkčnosti aplikace</a:t>
          </a:r>
        </a:p>
      </dsp:txBody>
      <dsp:txXfrm rot="-5400000">
        <a:off x="2144611" y="1963875"/>
        <a:ext cx="634171" cy="728933"/>
      </dsp:txXfrm>
    </dsp:sp>
    <dsp:sp modelId="{E974932C-BA08-4E5D-A5BE-293F745B7F4A}">
      <dsp:nvSpPr>
        <dsp:cNvPr id="0" name=""/>
        <dsp:cNvSpPr/>
      </dsp:nvSpPr>
      <dsp:spPr>
        <a:xfrm rot="5400000">
          <a:off x="2427809" y="2766550"/>
          <a:ext cx="1058983" cy="921315"/>
        </a:xfrm>
        <a:prstGeom prst="hexagon">
          <a:avLst>
            <a:gd name="adj" fmla="val 25000"/>
            <a:gd name="vf" fmla="val 11547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cs-CZ" sz="900" kern="1200"/>
            <a:t>Repozitář GitHub</a:t>
          </a:r>
        </a:p>
      </dsp:txBody>
      <dsp:txXfrm rot="-5400000">
        <a:off x="2640215" y="2862741"/>
        <a:ext cx="634171" cy="728933"/>
      </dsp:txXfrm>
    </dsp:sp>
    <dsp:sp modelId="{221FC5B4-9C86-4813-B294-50111325CEF0}">
      <dsp:nvSpPr>
        <dsp:cNvPr id="0" name=""/>
        <dsp:cNvSpPr/>
      </dsp:nvSpPr>
      <dsp:spPr>
        <a:xfrm>
          <a:off x="1314817" y="2909513"/>
          <a:ext cx="1143702" cy="63539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A033ED-B58B-460B-8205-937DAD460408}">
      <dsp:nvSpPr>
        <dsp:cNvPr id="0" name=""/>
        <dsp:cNvSpPr/>
      </dsp:nvSpPr>
      <dsp:spPr>
        <a:xfrm rot="5400000">
          <a:off x="3422830" y="2766550"/>
          <a:ext cx="1058983" cy="921315"/>
        </a:xfrm>
        <a:prstGeom prst="hexagon">
          <a:avLst>
            <a:gd name="adj" fmla="val 25000"/>
            <a:gd name="vf" fmla="val 115470"/>
          </a:avLst>
        </a:prstGeom>
        <a:noFill/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cs-CZ" sz="3600" kern="1200"/>
        </a:p>
      </dsp:txBody>
      <dsp:txXfrm rot="-5400000">
        <a:off x="3635236" y="2862741"/>
        <a:ext cx="634171" cy="7289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62F90-D380-4957-A6AC-F7446AFF09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BP_Zálohovací_nástroj.dot</Template>
  <TotalTime>6022</TotalTime>
  <Pages>45</Pages>
  <Words>5739</Words>
  <Characters>33866</Characters>
  <Application>Microsoft Office Word</Application>
  <DocSecurity>0</DocSecurity>
  <Lines>282</Lines>
  <Paragraphs>79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OU</Company>
  <LinksUpToDate>false</LinksUpToDate>
  <CharactersWithSpaces>39526</CharactersWithSpaces>
  <SharedDoc>false</SharedDoc>
  <HLinks>
    <vt:vector size="132" baseType="variant"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_Toc440839257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_Toc440839256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_Toc440839255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_Toc440839254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_Toc440839253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_Toc440839252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_Toc440839251</vt:lpwstr>
      </vt:variant>
      <vt:variant>
        <vt:i4>1507381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_Toc440839250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_Toc440839249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_Toc440839248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_Toc440839247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_Toc440839246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_Toc440839245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_Toc440839244</vt:lpwstr>
      </vt:variant>
      <vt:variant>
        <vt:i4>1441845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_Toc440839243</vt:lpwstr>
      </vt:variant>
      <vt:variant>
        <vt:i4>1441845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_Toc440839242</vt:lpwstr>
      </vt:variant>
      <vt:variant>
        <vt:i4>1441845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_Toc440839241</vt:lpwstr>
      </vt:variant>
      <vt:variant>
        <vt:i4>1441845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_Toc440839240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_Toc440839239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_Toc440839238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_Toc440839237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_Toc440839236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Podsedník</dc:creator>
  <cp:keywords/>
  <cp:lastModifiedBy>Filip Podsedník</cp:lastModifiedBy>
  <cp:revision>152</cp:revision>
  <dcterms:created xsi:type="dcterms:W3CDTF">2021-11-15T14:39:00Z</dcterms:created>
  <dcterms:modified xsi:type="dcterms:W3CDTF">2023-04-13T22:41:00Z</dcterms:modified>
</cp:coreProperties>
</file>