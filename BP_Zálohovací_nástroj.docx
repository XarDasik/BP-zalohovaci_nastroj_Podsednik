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003"/>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29E37EB8"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320CA0F6" w14:textId="77777777" w:rsidR="00D23655" w:rsidRPr="00666ACD" w:rsidRDefault="00D23655" w:rsidP="00AE73A9">
      <w:pPr>
        <w:rPr>
          <w:rFonts w:ascii="Times New Roman" w:hAnsi="Times New Roman"/>
        </w:rPr>
      </w:pPr>
    </w:p>
    <w:p w14:paraId="2987C740" w14:textId="77777777" w:rsidR="00D23655" w:rsidRPr="00666ACD" w:rsidRDefault="00D23655" w:rsidP="00AE73A9">
      <w:pPr>
        <w:rPr>
          <w:rFonts w:ascii="Times New Roman" w:hAnsi="Times New Roman"/>
        </w:rPr>
      </w:pPr>
      <w:r w:rsidRPr="00666ACD">
        <w:rPr>
          <w:rFonts w:ascii="Times New Roman" w:hAnsi="Times New Roman"/>
        </w:rPr>
        <w:br w:type="page"/>
      </w:r>
    </w:p>
    <w:tbl>
      <w:tblPr>
        <w:tblW w:w="5000" w:type="pct"/>
        <w:tblLook w:val="01E0" w:firstRow="1" w:lastRow="1" w:firstColumn="1" w:lastColumn="1" w:noHBand="0" w:noVBand="0"/>
      </w:tblPr>
      <w:tblGrid>
        <w:gridCol w:w="9003"/>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r w:rsidRPr="00666ACD">
              <w:rPr>
                <w:rFonts w:ascii="Times New Roman" w:hAnsi="Times New Roman"/>
              </w:rPr>
              <w:t>UNIVERSITY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A backup tool based on specific requirements</w:t>
            </w:r>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36C5943E" w:rsidR="00D23655" w:rsidRPr="00666ACD" w:rsidRDefault="00D23655" w:rsidP="00136837">
            <w:pPr>
              <w:rPr>
                <w:rFonts w:ascii="Times New Roman" w:hAnsi="Times New Roman"/>
              </w:rPr>
            </w:pPr>
            <w:r w:rsidRPr="00666ACD">
              <w:rPr>
                <w:rStyle w:val="StylArial145bzarovnnnastedChar"/>
                <w:rFonts w:ascii="Times New Roman" w:hAnsi="Times New Roman"/>
              </w:rPr>
              <w:t xml:space="preserve">Author: </w:t>
            </w:r>
            <w:bookmarkStart w:id="0" w:name="name"/>
            <w:r w:rsidRPr="00666ACD">
              <w:rPr>
                <w:rStyle w:val="StylArial145bzarovnnnastedChar"/>
                <w:rFonts w:ascii="Times New Roman" w:hAnsi="Times New Roman"/>
              </w:rPr>
              <w:tab/>
            </w:r>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6C7DF1A"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15179B57" w14:textId="77777777" w:rsidR="00704E93" w:rsidRPr="00666ACD" w:rsidRDefault="00D23655" w:rsidP="00704E93">
      <w:pPr>
        <w:rPr>
          <w:rFonts w:ascii="Times New Roman" w:hAnsi="Times New Roman"/>
        </w:rPr>
      </w:pPr>
      <w:r w:rsidRPr="00666ACD">
        <w:rPr>
          <w:rFonts w:ascii="Times New Roman" w:hAnsi="Times New Roman"/>
        </w:rPr>
        <w:br w:type="page"/>
      </w:r>
      <w:r w:rsidR="00704E93" w:rsidRPr="00666ACD">
        <w:rPr>
          <w:rFonts w:ascii="Times New Roman" w:hAnsi="Times New Roman"/>
        </w:rPr>
        <w:lastRenderedPageBreak/>
        <w:t>(Zadání vysokoškolské kvalifikační práce)</w:t>
      </w:r>
    </w:p>
    <w:p w14:paraId="45AF2435" w14:textId="77777777" w:rsidR="00004B70" w:rsidRPr="00666ACD" w:rsidRDefault="00004B70" w:rsidP="00704E93">
      <w:pPr>
        <w:pStyle w:val="Nadpisy-AbstraktObsah"/>
      </w:pPr>
    </w:p>
    <w:p w14:paraId="6B0CE9A8" w14:textId="77777777" w:rsidR="00B746B7" w:rsidRPr="00666ACD" w:rsidRDefault="00B746B7" w:rsidP="00BC793A">
      <w:pPr>
        <w:pStyle w:val="normlntext"/>
      </w:pP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FA6B13">
      <w:pPr>
        <w:pStyle w:val="normlntext"/>
      </w:pPr>
      <w:r>
        <w:t xml:space="preserve">Bakalářská práce se zabývá vývojem zálohovacího nástroje podle specifických požadavků zákazníka. </w:t>
      </w:r>
      <w:r w:rsidR="00DD4492">
        <w:t xml:space="preserve">Začátek práce se věnuje analýze ostatních zálohovacích nástrojů, které jsou dostupné zdarma. Analýza </w:t>
      </w:r>
      <w:r w:rsidR="00DA03B5">
        <w:t xml:space="preserve">mimo jiné </w:t>
      </w:r>
      <w:r w:rsidR="00DD4492">
        <w:t>zjišťuje, zda nesplňují požadavky zákazníka. V dalších částech práce je popis zákazníkových požadavků a metodika řešení tvorby aplikace</w:t>
      </w:r>
      <w:r w:rsidR="00DA03B5">
        <w:t>, tedy jak bylo postupováno během práce</w:t>
      </w:r>
      <w:r w:rsidR="00DD4492">
        <w:t xml:space="preserve">. </w:t>
      </w:r>
      <w:r w:rsidR="00DA03B5">
        <w:t>Poslední část bakalářské práce je zaměřena na vlastní řešení práce, jaké nástroje pomohly během implementace, a nakonec samostatný popis vytvořeného řešení.</w:t>
      </w:r>
    </w:p>
    <w:p w14:paraId="4D8B6387" w14:textId="52E29503"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7AF6A450" w14:textId="77777777" w:rsidR="00004B70" w:rsidRPr="00666ACD" w:rsidRDefault="00004B70" w:rsidP="00004B70">
      <w:pPr>
        <w:spacing w:after="120" w:line="360" w:lineRule="auto"/>
        <w:jc w:val="both"/>
        <w:rPr>
          <w:rFonts w:ascii="Times New Roman" w:hAnsi="Times New Roman"/>
        </w:rPr>
      </w:pPr>
      <w:r w:rsidRPr="00666ACD">
        <w:rPr>
          <w:rFonts w:ascii="Times New Roman" w:hAnsi="Times New Roman"/>
        </w:rPr>
        <w:t>The text of the abstract.</w:t>
      </w:r>
    </w:p>
    <w:p w14:paraId="630A8F17" w14:textId="77777777"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Keywords:</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9003"/>
      </w:tblGrid>
      <w:tr w:rsidR="0092160D" w:rsidRPr="00666ACD" w14:paraId="2816A0F7" w14:textId="77777777" w:rsidTr="000E19A8">
        <w:trPr>
          <w:trHeight w:val="3168"/>
        </w:trPr>
        <w:tc>
          <w:tcPr>
            <w:tcW w:w="5000" w:type="pct"/>
          </w:tcPr>
          <w:p w14:paraId="34C23D16" w14:textId="77777777" w:rsidR="0092160D" w:rsidRPr="00666ACD" w:rsidRDefault="0092160D" w:rsidP="000E19A8">
            <w:pPr>
              <w:jc w:val="both"/>
              <w:rPr>
                <w:rFonts w:ascii="Times New Roman" w:hAnsi="Times New Roman"/>
              </w:rPr>
            </w:pPr>
            <w:r w:rsidRPr="00666ACD">
              <w:rPr>
                <w:rFonts w:ascii="Times New Roman" w:hAnsi="Times New Roman"/>
              </w:rPr>
              <w:t>Poděkování</w:t>
            </w:r>
          </w:p>
          <w:p w14:paraId="1AAE343C" w14:textId="77777777" w:rsidR="0092160D" w:rsidRPr="00666ACD" w:rsidRDefault="0092160D" w:rsidP="000E19A8">
            <w:pPr>
              <w:jc w:val="both"/>
              <w:rPr>
                <w:rFonts w:ascii="Times New Roman" w:hAnsi="Times New Roman"/>
              </w:rPr>
            </w:pP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07B7B9FB" w14:textId="7DC39DCD" w:rsidR="00EC4603" w:rsidRPr="00FD7691" w:rsidRDefault="000E19A8">
      <w:pPr>
        <w:pStyle w:val="Obsah1"/>
        <w:tabs>
          <w:tab w:val="right" w:leader="dot" w:pos="8777"/>
        </w:tabs>
        <w:rPr>
          <w:rFonts w:ascii="Calibri" w:hAnsi="Calibr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06531000" w:history="1">
        <w:r w:rsidR="00EC4603" w:rsidRPr="00D4239C">
          <w:rPr>
            <w:rStyle w:val="Hypertextovodkaz"/>
            <w:noProof/>
          </w:rPr>
          <w:t>ÚVOD</w:t>
        </w:r>
        <w:r w:rsidR="00EC4603">
          <w:rPr>
            <w:noProof/>
            <w:webHidden/>
          </w:rPr>
          <w:tab/>
        </w:r>
        <w:r w:rsidR="00EC4603">
          <w:rPr>
            <w:noProof/>
            <w:webHidden/>
          </w:rPr>
          <w:fldChar w:fldCharType="begin"/>
        </w:r>
        <w:r w:rsidR="00EC4603">
          <w:rPr>
            <w:noProof/>
            <w:webHidden/>
          </w:rPr>
          <w:instrText xml:space="preserve"> PAGEREF _Toc106531000 \h </w:instrText>
        </w:r>
        <w:r w:rsidR="00EC4603">
          <w:rPr>
            <w:noProof/>
            <w:webHidden/>
          </w:rPr>
        </w:r>
        <w:r w:rsidR="00EC4603">
          <w:rPr>
            <w:noProof/>
            <w:webHidden/>
          </w:rPr>
          <w:fldChar w:fldCharType="separate"/>
        </w:r>
        <w:r w:rsidR="00EC4603">
          <w:rPr>
            <w:noProof/>
            <w:webHidden/>
          </w:rPr>
          <w:t>9</w:t>
        </w:r>
        <w:r w:rsidR="00EC4603">
          <w:rPr>
            <w:noProof/>
            <w:webHidden/>
          </w:rPr>
          <w:fldChar w:fldCharType="end"/>
        </w:r>
      </w:hyperlink>
    </w:p>
    <w:p w14:paraId="2E669971" w14:textId="5E1AC759" w:rsidR="00EC4603" w:rsidRPr="00FD7691" w:rsidRDefault="00EC4603">
      <w:pPr>
        <w:pStyle w:val="Obsah1"/>
        <w:tabs>
          <w:tab w:val="left" w:pos="482"/>
          <w:tab w:val="right" w:leader="dot" w:pos="8777"/>
        </w:tabs>
        <w:rPr>
          <w:rFonts w:ascii="Calibri" w:hAnsi="Calibri"/>
          <w:b w:val="0"/>
          <w:caps w:val="0"/>
          <w:noProof/>
          <w:sz w:val="22"/>
          <w:szCs w:val="22"/>
        </w:rPr>
      </w:pPr>
      <w:hyperlink w:anchor="_Toc106531001" w:history="1">
        <w:r w:rsidRPr="00D4239C">
          <w:rPr>
            <w:rStyle w:val="Hypertextovodkaz"/>
            <w:noProof/>
          </w:rPr>
          <w:t>1</w:t>
        </w:r>
        <w:r w:rsidRPr="00FD7691">
          <w:rPr>
            <w:rFonts w:ascii="Calibri" w:hAnsi="Calibri"/>
            <w:b w:val="0"/>
            <w:caps w:val="0"/>
            <w:noProof/>
            <w:sz w:val="22"/>
            <w:szCs w:val="22"/>
          </w:rPr>
          <w:tab/>
        </w:r>
        <w:r w:rsidRPr="00D4239C">
          <w:rPr>
            <w:rStyle w:val="Hypertextovodkaz"/>
            <w:noProof/>
          </w:rPr>
          <w:t>analýza současného stavu</w:t>
        </w:r>
        <w:r>
          <w:rPr>
            <w:noProof/>
            <w:webHidden/>
          </w:rPr>
          <w:tab/>
        </w:r>
        <w:r>
          <w:rPr>
            <w:noProof/>
            <w:webHidden/>
          </w:rPr>
          <w:fldChar w:fldCharType="begin"/>
        </w:r>
        <w:r>
          <w:rPr>
            <w:noProof/>
            <w:webHidden/>
          </w:rPr>
          <w:instrText xml:space="preserve"> PAGEREF _Toc106531001 \h </w:instrText>
        </w:r>
        <w:r>
          <w:rPr>
            <w:noProof/>
            <w:webHidden/>
          </w:rPr>
        </w:r>
        <w:r>
          <w:rPr>
            <w:noProof/>
            <w:webHidden/>
          </w:rPr>
          <w:fldChar w:fldCharType="separate"/>
        </w:r>
        <w:r>
          <w:rPr>
            <w:noProof/>
            <w:webHidden/>
          </w:rPr>
          <w:t>10</w:t>
        </w:r>
        <w:r>
          <w:rPr>
            <w:noProof/>
            <w:webHidden/>
          </w:rPr>
          <w:fldChar w:fldCharType="end"/>
        </w:r>
      </w:hyperlink>
    </w:p>
    <w:p w14:paraId="311953ED" w14:textId="7CA8CB40" w:rsidR="00EC4603" w:rsidRPr="00FD7691" w:rsidRDefault="00EC4603">
      <w:pPr>
        <w:pStyle w:val="Obsah3"/>
        <w:tabs>
          <w:tab w:val="left" w:pos="1320"/>
          <w:tab w:val="right" w:leader="dot" w:pos="8777"/>
        </w:tabs>
        <w:rPr>
          <w:rFonts w:ascii="Calibri" w:hAnsi="Calibri"/>
          <w:noProof/>
          <w:sz w:val="22"/>
          <w:szCs w:val="22"/>
        </w:rPr>
      </w:pPr>
      <w:hyperlink w:anchor="_Toc106531002" w:history="1">
        <w:r w:rsidRPr="00D4239C">
          <w:rPr>
            <w:rStyle w:val="Hypertextovodkaz"/>
            <w:noProof/>
          </w:rPr>
          <w:t>1.1.1</w:t>
        </w:r>
        <w:r w:rsidRPr="00FD7691">
          <w:rPr>
            <w:rFonts w:ascii="Calibri" w:hAnsi="Calibri"/>
            <w:noProof/>
            <w:sz w:val="22"/>
            <w:szCs w:val="22"/>
          </w:rPr>
          <w:tab/>
        </w:r>
        <w:r w:rsidRPr="00D4239C">
          <w:rPr>
            <w:rStyle w:val="Hypertextovodkaz"/>
            <w:noProof/>
          </w:rPr>
          <w:t>SyncBackFree</w:t>
        </w:r>
        <w:r>
          <w:rPr>
            <w:noProof/>
            <w:webHidden/>
          </w:rPr>
          <w:tab/>
        </w:r>
        <w:r>
          <w:rPr>
            <w:noProof/>
            <w:webHidden/>
          </w:rPr>
          <w:fldChar w:fldCharType="begin"/>
        </w:r>
        <w:r>
          <w:rPr>
            <w:noProof/>
            <w:webHidden/>
          </w:rPr>
          <w:instrText xml:space="preserve"> PAGEREF _Toc106531002 \h </w:instrText>
        </w:r>
        <w:r>
          <w:rPr>
            <w:noProof/>
            <w:webHidden/>
          </w:rPr>
        </w:r>
        <w:r>
          <w:rPr>
            <w:noProof/>
            <w:webHidden/>
          </w:rPr>
          <w:fldChar w:fldCharType="separate"/>
        </w:r>
        <w:r>
          <w:rPr>
            <w:noProof/>
            <w:webHidden/>
          </w:rPr>
          <w:t>10</w:t>
        </w:r>
        <w:r>
          <w:rPr>
            <w:noProof/>
            <w:webHidden/>
          </w:rPr>
          <w:fldChar w:fldCharType="end"/>
        </w:r>
      </w:hyperlink>
    </w:p>
    <w:p w14:paraId="33B576B4" w14:textId="1D6F6E24" w:rsidR="00EC4603" w:rsidRPr="00FD7691" w:rsidRDefault="00EC4603">
      <w:pPr>
        <w:pStyle w:val="Obsah3"/>
        <w:tabs>
          <w:tab w:val="left" w:pos="1320"/>
          <w:tab w:val="right" w:leader="dot" w:pos="8777"/>
        </w:tabs>
        <w:rPr>
          <w:rFonts w:ascii="Calibri" w:hAnsi="Calibri"/>
          <w:noProof/>
          <w:sz w:val="22"/>
          <w:szCs w:val="22"/>
        </w:rPr>
      </w:pPr>
      <w:hyperlink w:anchor="_Toc106531003" w:history="1">
        <w:r w:rsidRPr="00D4239C">
          <w:rPr>
            <w:rStyle w:val="Hypertextovodkaz"/>
            <w:noProof/>
          </w:rPr>
          <w:t>1.1.2</w:t>
        </w:r>
        <w:r w:rsidRPr="00FD7691">
          <w:rPr>
            <w:rFonts w:ascii="Calibri" w:hAnsi="Calibri"/>
            <w:noProof/>
            <w:sz w:val="22"/>
            <w:szCs w:val="22"/>
          </w:rPr>
          <w:tab/>
        </w:r>
        <w:r w:rsidRPr="00D4239C">
          <w:rPr>
            <w:rStyle w:val="Hypertextovodkaz"/>
            <w:noProof/>
          </w:rPr>
          <w:t>FreeFileSync</w:t>
        </w:r>
        <w:r>
          <w:rPr>
            <w:noProof/>
            <w:webHidden/>
          </w:rPr>
          <w:tab/>
        </w:r>
        <w:r>
          <w:rPr>
            <w:noProof/>
            <w:webHidden/>
          </w:rPr>
          <w:fldChar w:fldCharType="begin"/>
        </w:r>
        <w:r>
          <w:rPr>
            <w:noProof/>
            <w:webHidden/>
          </w:rPr>
          <w:instrText xml:space="preserve"> PAGEREF _Toc106531003 \h </w:instrText>
        </w:r>
        <w:r>
          <w:rPr>
            <w:noProof/>
            <w:webHidden/>
          </w:rPr>
        </w:r>
        <w:r>
          <w:rPr>
            <w:noProof/>
            <w:webHidden/>
          </w:rPr>
          <w:fldChar w:fldCharType="separate"/>
        </w:r>
        <w:r>
          <w:rPr>
            <w:noProof/>
            <w:webHidden/>
          </w:rPr>
          <w:t>10</w:t>
        </w:r>
        <w:r>
          <w:rPr>
            <w:noProof/>
            <w:webHidden/>
          </w:rPr>
          <w:fldChar w:fldCharType="end"/>
        </w:r>
      </w:hyperlink>
    </w:p>
    <w:p w14:paraId="5397956E" w14:textId="7E608CD7" w:rsidR="00EC4603" w:rsidRPr="00FD7691" w:rsidRDefault="00EC4603">
      <w:pPr>
        <w:pStyle w:val="Obsah3"/>
        <w:tabs>
          <w:tab w:val="left" w:pos="1320"/>
          <w:tab w:val="right" w:leader="dot" w:pos="8777"/>
        </w:tabs>
        <w:rPr>
          <w:rFonts w:ascii="Calibri" w:hAnsi="Calibri"/>
          <w:noProof/>
          <w:sz w:val="22"/>
          <w:szCs w:val="22"/>
        </w:rPr>
      </w:pPr>
      <w:hyperlink w:anchor="_Toc106531004" w:history="1">
        <w:r w:rsidRPr="00D4239C">
          <w:rPr>
            <w:rStyle w:val="Hypertextovodkaz"/>
            <w:noProof/>
          </w:rPr>
          <w:t>1.1.3</w:t>
        </w:r>
        <w:r w:rsidRPr="00FD7691">
          <w:rPr>
            <w:rFonts w:ascii="Calibri" w:hAnsi="Calibri"/>
            <w:noProof/>
            <w:sz w:val="22"/>
            <w:szCs w:val="22"/>
          </w:rPr>
          <w:tab/>
        </w:r>
        <w:r w:rsidRPr="00D4239C">
          <w:rPr>
            <w:rStyle w:val="Hypertextovodkaz"/>
            <w:noProof/>
          </w:rPr>
          <w:t>SyncFolders</w:t>
        </w:r>
        <w:r>
          <w:rPr>
            <w:noProof/>
            <w:webHidden/>
          </w:rPr>
          <w:tab/>
        </w:r>
        <w:r>
          <w:rPr>
            <w:noProof/>
            <w:webHidden/>
          </w:rPr>
          <w:fldChar w:fldCharType="begin"/>
        </w:r>
        <w:r>
          <w:rPr>
            <w:noProof/>
            <w:webHidden/>
          </w:rPr>
          <w:instrText xml:space="preserve"> PAGEREF _Toc106531004 \h </w:instrText>
        </w:r>
        <w:r>
          <w:rPr>
            <w:noProof/>
            <w:webHidden/>
          </w:rPr>
        </w:r>
        <w:r>
          <w:rPr>
            <w:noProof/>
            <w:webHidden/>
          </w:rPr>
          <w:fldChar w:fldCharType="separate"/>
        </w:r>
        <w:r>
          <w:rPr>
            <w:noProof/>
            <w:webHidden/>
          </w:rPr>
          <w:t>11</w:t>
        </w:r>
        <w:r>
          <w:rPr>
            <w:noProof/>
            <w:webHidden/>
          </w:rPr>
          <w:fldChar w:fldCharType="end"/>
        </w:r>
      </w:hyperlink>
    </w:p>
    <w:p w14:paraId="794C8615" w14:textId="1EB7CCD9" w:rsidR="00EC4603" w:rsidRPr="00FD7691" w:rsidRDefault="00EC4603">
      <w:pPr>
        <w:pStyle w:val="Obsah3"/>
        <w:tabs>
          <w:tab w:val="left" w:pos="1320"/>
          <w:tab w:val="right" w:leader="dot" w:pos="8777"/>
        </w:tabs>
        <w:rPr>
          <w:rFonts w:ascii="Calibri" w:hAnsi="Calibri"/>
          <w:noProof/>
          <w:sz w:val="22"/>
          <w:szCs w:val="22"/>
        </w:rPr>
      </w:pPr>
      <w:hyperlink w:anchor="_Toc106531005" w:history="1">
        <w:r w:rsidRPr="00D4239C">
          <w:rPr>
            <w:rStyle w:val="Hypertextovodkaz"/>
            <w:noProof/>
          </w:rPr>
          <w:t>1.1.4</w:t>
        </w:r>
        <w:r w:rsidRPr="00FD7691">
          <w:rPr>
            <w:rFonts w:ascii="Calibri" w:hAnsi="Calibri"/>
            <w:noProof/>
            <w:sz w:val="22"/>
            <w:szCs w:val="22"/>
          </w:rPr>
          <w:tab/>
        </w:r>
        <w:r w:rsidRPr="00D4239C">
          <w:rPr>
            <w:rStyle w:val="Hypertextovodkaz"/>
            <w:noProof/>
          </w:rPr>
          <w:t>BackUpTime</w:t>
        </w:r>
        <w:r>
          <w:rPr>
            <w:noProof/>
            <w:webHidden/>
          </w:rPr>
          <w:tab/>
        </w:r>
        <w:r>
          <w:rPr>
            <w:noProof/>
            <w:webHidden/>
          </w:rPr>
          <w:fldChar w:fldCharType="begin"/>
        </w:r>
        <w:r>
          <w:rPr>
            <w:noProof/>
            <w:webHidden/>
          </w:rPr>
          <w:instrText xml:space="preserve"> PAGEREF _Toc106531005 \h </w:instrText>
        </w:r>
        <w:r>
          <w:rPr>
            <w:noProof/>
            <w:webHidden/>
          </w:rPr>
        </w:r>
        <w:r>
          <w:rPr>
            <w:noProof/>
            <w:webHidden/>
          </w:rPr>
          <w:fldChar w:fldCharType="separate"/>
        </w:r>
        <w:r>
          <w:rPr>
            <w:noProof/>
            <w:webHidden/>
          </w:rPr>
          <w:t>11</w:t>
        </w:r>
        <w:r>
          <w:rPr>
            <w:noProof/>
            <w:webHidden/>
          </w:rPr>
          <w:fldChar w:fldCharType="end"/>
        </w:r>
      </w:hyperlink>
    </w:p>
    <w:p w14:paraId="07C0CDC4" w14:textId="5388B4D7" w:rsidR="00EC4603" w:rsidRPr="00FD7691" w:rsidRDefault="00EC4603">
      <w:pPr>
        <w:pStyle w:val="Obsah3"/>
        <w:tabs>
          <w:tab w:val="left" w:pos="1320"/>
          <w:tab w:val="right" w:leader="dot" w:pos="8777"/>
        </w:tabs>
        <w:rPr>
          <w:rFonts w:ascii="Calibri" w:hAnsi="Calibri"/>
          <w:noProof/>
          <w:sz w:val="22"/>
          <w:szCs w:val="22"/>
        </w:rPr>
      </w:pPr>
      <w:hyperlink w:anchor="_Toc106531006" w:history="1">
        <w:r w:rsidRPr="00D4239C">
          <w:rPr>
            <w:rStyle w:val="Hypertextovodkaz"/>
            <w:noProof/>
          </w:rPr>
          <w:t>1.1.5</w:t>
        </w:r>
        <w:r w:rsidRPr="00FD7691">
          <w:rPr>
            <w:rFonts w:ascii="Calibri" w:hAnsi="Calibri"/>
            <w:noProof/>
            <w:sz w:val="22"/>
            <w:szCs w:val="22"/>
          </w:rPr>
          <w:tab/>
        </w:r>
        <w:r w:rsidRPr="00D4239C">
          <w:rPr>
            <w:rStyle w:val="Hypertextovodkaz"/>
            <w:noProof/>
          </w:rPr>
          <w:t>PureSync 4.7</w:t>
        </w:r>
        <w:r>
          <w:rPr>
            <w:noProof/>
            <w:webHidden/>
          </w:rPr>
          <w:tab/>
        </w:r>
        <w:r>
          <w:rPr>
            <w:noProof/>
            <w:webHidden/>
          </w:rPr>
          <w:fldChar w:fldCharType="begin"/>
        </w:r>
        <w:r>
          <w:rPr>
            <w:noProof/>
            <w:webHidden/>
          </w:rPr>
          <w:instrText xml:space="preserve"> PAGEREF _Toc106531006 \h </w:instrText>
        </w:r>
        <w:r>
          <w:rPr>
            <w:noProof/>
            <w:webHidden/>
          </w:rPr>
        </w:r>
        <w:r>
          <w:rPr>
            <w:noProof/>
            <w:webHidden/>
          </w:rPr>
          <w:fldChar w:fldCharType="separate"/>
        </w:r>
        <w:r>
          <w:rPr>
            <w:noProof/>
            <w:webHidden/>
          </w:rPr>
          <w:t>11</w:t>
        </w:r>
        <w:r>
          <w:rPr>
            <w:noProof/>
            <w:webHidden/>
          </w:rPr>
          <w:fldChar w:fldCharType="end"/>
        </w:r>
      </w:hyperlink>
    </w:p>
    <w:p w14:paraId="0AA28EAE" w14:textId="22DE819D" w:rsidR="00EC4603" w:rsidRPr="00FD7691" w:rsidRDefault="00EC4603">
      <w:pPr>
        <w:pStyle w:val="Obsah2"/>
        <w:tabs>
          <w:tab w:val="left" w:pos="880"/>
          <w:tab w:val="right" w:leader="dot" w:pos="8777"/>
        </w:tabs>
        <w:rPr>
          <w:rFonts w:ascii="Calibri" w:hAnsi="Calibri"/>
          <w:noProof/>
          <w:sz w:val="22"/>
          <w:szCs w:val="22"/>
        </w:rPr>
      </w:pPr>
      <w:hyperlink w:anchor="_Toc106531007" w:history="1">
        <w:r w:rsidRPr="00D4239C">
          <w:rPr>
            <w:rStyle w:val="Hypertextovodkaz"/>
            <w:noProof/>
          </w:rPr>
          <w:t>1.2</w:t>
        </w:r>
        <w:r w:rsidRPr="00FD7691">
          <w:rPr>
            <w:rFonts w:ascii="Calibri" w:hAnsi="Calibri"/>
            <w:noProof/>
            <w:sz w:val="22"/>
            <w:szCs w:val="22"/>
          </w:rPr>
          <w:tab/>
        </w:r>
        <w:r w:rsidRPr="00D4239C">
          <w:rPr>
            <w:rStyle w:val="Hypertextovodkaz"/>
            <w:noProof/>
          </w:rPr>
          <w:t>Rešerše</w:t>
        </w:r>
        <w:r>
          <w:rPr>
            <w:noProof/>
            <w:webHidden/>
          </w:rPr>
          <w:tab/>
        </w:r>
        <w:r>
          <w:rPr>
            <w:noProof/>
            <w:webHidden/>
          </w:rPr>
          <w:fldChar w:fldCharType="begin"/>
        </w:r>
        <w:r>
          <w:rPr>
            <w:noProof/>
            <w:webHidden/>
          </w:rPr>
          <w:instrText xml:space="preserve"> PAGEREF _Toc106531007 \h </w:instrText>
        </w:r>
        <w:r>
          <w:rPr>
            <w:noProof/>
            <w:webHidden/>
          </w:rPr>
        </w:r>
        <w:r>
          <w:rPr>
            <w:noProof/>
            <w:webHidden/>
          </w:rPr>
          <w:fldChar w:fldCharType="separate"/>
        </w:r>
        <w:r>
          <w:rPr>
            <w:noProof/>
            <w:webHidden/>
          </w:rPr>
          <w:t>13</w:t>
        </w:r>
        <w:r>
          <w:rPr>
            <w:noProof/>
            <w:webHidden/>
          </w:rPr>
          <w:fldChar w:fldCharType="end"/>
        </w:r>
      </w:hyperlink>
    </w:p>
    <w:p w14:paraId="19485EB6" w14:textId="4DF62655" w:rsidR="00EC4603" w:rsidRPr="00FD7691" w:rsidRDefault="00EC4603">
      <w:pPr>
        <w:pStyle w:val="Obsah2"/>
        <w:tabs>
          <w:tab w:val="left" w:pos="880"/>
          <w:tab w:val="right" w:leader="dot" w:pos="8777"/>
        </w:tabs>
        <w:rPr>
          <w:rFonts w:ascii="Calibri" w:hAnsi="Calibri"/>
          <w:noProof/>
          <w:sz w:val="22"/>
          <w:szCs w:val="22"/>
        </w:rPr>
      </w:pPr>
      <w:hyperlink w:anchor="_Toc106531008" w:history="1">
        <w:r w:rsidRPr="00D4239C">
          <w:rPr>
            <w:rStyle w:val="Hypertextovodkaz"/>
            <w:noProof/>
          </w:rPr>
          <w:t>1.3</w:t>
        </w:r>
        <w:r w:rsidRPr="00FD7691">
          <w:rPr>
            <w:rFonts w:ascii="Calibri" w:hAnsi="Calibri"/>
            <w:noProof/>
            <w:sz w:val="22"/>
            <w:szCs w:val="22"/>
          </w:rPr>
          <w:tab/>
        </w:r>
        <w:r w:rsidRPr="00D4239C">
          <w:rPr>
            <w:rStyle w:val="Hypertextovodkaz"/>
            <w:noProof/>
          </w:rPr>
          <w:t>Závěr</w:t>
        </w:r>
        <w:r>
          <w:rPr>
            <w:noProof/>
            <w:webHidden/>
          </w:rPr>
          <w:tab/>
        </w:r>
        <w:r>
          <w:rPr>
            <w:noProof/>
            <w:webHidden/>
          </w:rPr>
          <w:fldChar w:fldCharType="begin"/>
        </w:r>
        <w:r>
          <w:rPr>
            <w:noProof/>
            <w:webHidden/>
          </w:rPr>
          <w:instrText xml:space="preserve"> PAGEREF _Toc106531008 \h </w:instrText>
        </w:r>
        <w:r>
          <w:rPr>
            <w:noProof/>
            <w:webHidden/>
          </w:rPr>
        </w:r>
        <w:r>
          <w:rPr>
            <w:noProof/>
            <w:webHidden/>
          </w:rPr>
          <w:fldChar w:fldCharType="separate"/>
        </w:r>
        <w:r>
          <w:rPr>
            <w:noProof/>
            <w:webHidden/>
          </w:rPr>
          <w:t>13</w:t>
        </w:r>
        <w:r>
          <w:rPr>
            <w:noProof/>
            <w:webHidden/>
          </w:rPr>
          <w:fldChar w:fldCharType="end"/>
        </w:r>
      </w:hyperlink>
    </w:p>
    <w:p w14:paraId="08663A1F" w14:textId="66A5DF60" w:rsidR="00EC4603" w:rsidRPr="00FD7691" w:rsidRDefault="00EC4603">
      <w:pPr>
        <w:pStyle w:val="Obsah1"/>
        <w:tabs>
          <w:tab w:val="left" w:pos="482"/>
          <w:tab w:val="right" w:leader="dot" w:pos="8777"/>
        </w:tabs>
        <w:rPr>
          <w:rFonts w:ascii="Calibri" w:hAnsi="Calibri"/>
          <w:b w:val="0"/>
          <w:caps w:val="0"/>
          <w:noProof/>
          <w:sz w:val="22"/>
          <w:szCs w:val="22"/>
        </w:rPr>
      </w:pPr>
      <w:hyperlink w:anchor="_Toc106531009" w:history="1">
        <w:r w:rsidRPr="00D4239C">
          <w:rPr>
            <w:rStyle w:val="Hypertextovodkaz"/>
            <w:noProof/>
          </w:rPr>
          <w:t>2</w:t>
        </w:r>
        <w:r w:rsidRPr="00FD7691">
          <w:rPr>
            <w:rFonts w:ascii="Calibri" w:hAnsi="Calibri"/>
            <w:b w:val="0"/>
            <w:caps w:val="0"/>
            <w:noProof/>
            <w:sz w:val="22"/>
            <w:szCs w:val="22"/>
          </w:rPr>
          <w:tab/>
        </w:r>
        <w:r w:rsidRPr="00D4239C">
          <w:rPr>
            <w:rStyle w:val="Hypertextovodkaz"/>
            <w:noProof/>
          </w:rPr>
          <w:t>CÍL PRÁCE A FORMÁLNÍ POŽADAVKY</w:t>
        </w:r>
        <w:r>
          <w:rPr>
            <w:noProof/>
            <w:webHidden/>
          </w:rPr>
          <w:tab/>
        </w:r>
        <w:r>
          <w:rPr>
            <w:noProof/>
            <w:webHidden/>
          </w:rPr>
          <w:fldChar w:fldCharType="begin"/>
        </w:r>
        <w:r>
          <w:rPr>
            <w:noProof/>
            <w:webHidden/>
          </w:rPr>
          <w:instrText xml:space="preserve"> PAGEREF _Toc106531009 \h </w:instrText>
        </w:r>
        <w:r>
          <w:rPr>
            <w:noProof/>
            <w:webHidden/>
          </w:rPr>
        </w:r>
        <w:r>
          <w:rPr>
            <w:noProof/>
            <w:webHidden/>
          </w:rPr>
          <w:fldChar w:fldCharType="separate"/>
        </w:r>
        <w:r>
          <w:rPr>
            <w:noProof/>
            <w:webHidden/>
          </w:rPr>
          <w:t>15</w:t>
        </w:r>
        <w:r>
          <w:rPr>
            <w:noProof/>
            <w:webHidden/>
          </w:rPr>
          <w:fldChar w:fldCharType="end"/>
        </w:r>
      </w:hyperlink>
    </w:p>
    <w:p w14:paraId="54D06E1C" w14:textId="601D05D0" w:rsidR="00EC4603" w:rsidRPr="00FD7691" w:rsidRDefault="00EC4603">
      <w:pPr>
        <w:pStyle w:val="Obsah2"/>
        <w:tabs>
          <w:tab w:val="left" w:pos="880"/>
          <w:tab w:val="right" w:leader="dot" w:pos="8777"/>
        </w:tabs>
        <w:rPr>
          <w:rFonts w:ascii="Calibri" w:hAnsi="Calibri"/>
          <w:noProof/>
          <w:sz w:val="22"/>
          <w:szCs w:val="22"/>
        </w:rPr>
      </w:pPr>
      <w:hyperlink w:anchor="_Toc106531010" w:history="1">
        <w:r w:rsidRPr="00D4239C">
          <w:rPr>
            <w:rStyle w:val="Hypertextovodkaz"/>
            <w:noProof/>
          </w:rPr>
          <w:t>2.1</w:t>
        </w:r>
        <w:r w:rsidRPr="00FD7691">
          <w:rPr>
            <w:rFonts w:ascii="Calibri" w:hAnsi="Calibri"/>
            <w:noProof/>
            <w:sz w:val="22"/>
            <w:szCs w:val="22"/>
          </w:rPr>
          <w:tab/>
        </w:r>
        <w:r w:rsidRPr="00D4239C">
          <w:rPr>
            <w:rStyle w:val="Hypertextovodkaz"/>
            <w:noProof/>
          </w:rPr>
          <w:t>V</w:t>
        </w:r>
        <w:r w:rsidRPr="00D4239C">
          <w:rPr>
            <w:rStyle w:val="Hypertextovodkaz"/>
            <w:noProof/>
          </w:rPr>
          <w:t>i</w:t>
        </w:r>
        <w:r w:rsidRPr="00D4239C">
          <w:rPr>
            <w:rStyle w:val="Hypertextovodkaz"/>
            <w:noProof/>
          </w:rPr>
          <w:t>ze</w:t>
        </w:r>
        <w:r>
          <w:rPr>
            <w:noProof/>
            <w:webHidden/>
          </w:rPr>
          <w:tab/>
        </w:r>
        <w:r>
          <w:rPr>
            <w:noProof/>
            <w:webHidden/>
          </w:rPr>
          <w:fldChar w:fldCharType="begin"/>
        </w:r>
        <w:r>
          <w:rPr>
            <w:noProof/>
            <w:webHidden/>
          </w:rPr>
          <w:instrText xml:space="preserve"> PAGEREF _Toc106531010 \h </w:instrText>
        </w:r>
        <w:r>
          <w:rPr>
            <w:noProof/>
            <w:webHidden/>
          </w:rPr>
        </w:r>
        <w:r>
          <w:rPr>
            <w:noProof/>
            <w:webHidden/>
          </w:rPr>
          <w:fldChar w:fldCharType="separate"/>
        </w:r>
        <w:r>
          <w:rPr>
            <w:noProof/>
            <w:webHidden/>
          </w:rPr>
          <w:t>15</w:t>
        </w:r>
        <w:r>
          <w:rPr>
            <w:noProof/>
            <w:webHidden/>
          </w:rPr>
          <w:fldChar w:fldCharType="end"/>
        </w:r>
      </w:hyperlink>
    </w:p>
    <w:p w14:paraId="5B1D0083" w14:textId="13574C67" w:rsidR="00EC4603" w:rsidRPr="00FD7691" w:rsidRDefault="00EC4603">
      <w:pPr>
        <w:pStyle w:val="Obsah2"/>
        <w:tabs>
          <w:tab w:val="left" w:pos="880"/>
          <w:tab w:val="right" w:leader="dot" w:pos="8777"/>
        </w:tabs>
        <w:rPr>
          <w:rFonts w:ascii="Calibri" w:hAnsi="Calibri"/>
          <w:noProof/>
          <w:sz w:val="22"/>
          <w:szCs w:val="22"/>
        </w:rPr>
      </w:pPr>
      <w:hyperlink w:anchor="_Toc106531011" w:history="1">
        <w:r w:rsidRPr="00D4239C">
          <w:rPr>
            <w:rStyle w:val="Hypertextovodkaz"/>
            <w:noProof/>
          </w:rPr>
          <w:t>2.2</w:t>
        </w:r>
        <w:r w:rsidRPr="00FD7691">
          <w:rPr>
            <w:rFonts w:ascii="Calibri" w:hAnsi="Calibri"/>
            <w:noProof/>
            <w:sz w:val="22"/>
            <w:szCs w:val="22"/>
          </w:rPr>
          <w:tab/>
        </w:r>
        <w:r w:rsidRPr="00D4239C">
          <w:rPr>
            <w:rStyle w:val="Hypertextovodkaz"/>
            <w:noProof/>
          </w:rPr>
          <w:t>Seznam požadavků</w:t>
        </w:r>
        <w:r>
          <w:rPr>
            <w:noProof/>
            <w:webHidden/>
          </w:rPr>
          <w:tab/>
        </w:r>
        <w:r>
          <w:rPr>
            <w:noProof/>
            <w:webHidden/>
          </w:rPr>
          <w:fldChar w:fldCharType="begin"/>
        </w:r>
        <w:r>
          <w:rPr>
            <w:noProof/>
            <w:webHidden/>
          </w:rPr>
          <w:instrText xml:space="preserve"> PAGEREF _Toc106531011 \h </w:instrText>
        </w:r>
        <w:r>
          <w:rPr>
            <w:noProof/>
            <w:webHidden/>
          </w:rPr>
        </w:r>
        <w:r>
          <w:rPr>
            <w:noProof/>
            <w:webHidden/>
          </w:rPr>
          <w:fldChar w:fldCharType="separate"/>
        </w:r>
        <w:r>
          <w:rPr>
            <w:noProof/>
            <w:webHidden/>
          </w:rPr>
          <w:t>15</w:t>
        </w:r>
        <w:r>
          <w:rPr>
            <w:noProof/>
            <w:webHidden/>
          </w:rPr>
          <w:fldChar w:fldCharType="end"/>
        </w:r>
      </w:hyperlink>
    </w:p>
    <w:p w14:paraId="02A9815A" w14:textId="78376367" w:rsidR="00EC4603" w:rsidRPr="00FD7691" w:rsidRDefault="00EC4603">
      <w:pPr>
        <w:pStyle w:val="Obsah3"/>
        <w:tabs>
          <w:tab w:val="left" w:pos="1320"/>
          <w:tab w:val="right" w:leader="dot" w:pos="8777"/>
        </w:tabs>
        <w:rPr>
          <w:rFonts w:ascii="Calibri" w:hAnsi="Calibri"/>
          <w:noProof/>
          <w:sz w:val="22"/>
          <w:szCs w:val="22"/>
        </w:rPr>
      </w:pPr>
      <w:hyperlink w:anchor="_Toc106531012" w:history="1">
        <w:r w:rsidRPr="00D4239C">
          <w:rPr>
            <w:rStyle w:val="Hypertextovodkaz"/>
            <w:noProof/>
          </w:rPr>
          <w:t>2.2.1</w:t>
        </w:r>
        <w:r w:rsidRPr="00FD7691">
          <w:rPr>
            <w:rFonts w:ascii="Calibri" w:hAnsi="Calibri"/>
            <w:noProof/>
            <w:sz w:val="22"/>
            <w:szCs w:val="22"/>
          </w:rPr>
          <w:tab/>
        </w:r>
        <w:r w:rsidRPr="00D4239C">
          <w:rPr>
            <w:rStyle w:val="Hypertextovodkaz"/>
            <w:noProof/>
          </w:rPr>
          <w:t>Nefunkční požadavek</w:t>
        </w:r>
        <w:r>
          <w:rPr>
            <w:noProof/>
            <w:webHidden/>
          </w:rPr>
          <w:tab/>
        </w:r>
        <w:r>
          <w:rPr>
            <w:noProof/>
            <w:webHidden/>
          </w:rPr>
          <w:fldChar w:fldCharType="begin"/>
        </w:r>
        <w:r>
          <w:rPr>
            <w:noProof/>
            <w:webHidden/>
          </w:rPr>
          <w:instrText xml:space="preserve"> PAGEREF _Toc106531012 \h </w:instrText>
        </w:r>
        <w:r>
          <w:rPr>
            <w:noProof/>
            <w:webHidden/>
          </w:rPr>
        </w:r>
        <w:r>
          <w:rPr>
            <w:noProof/>
            <w:webHidden/>
          </w:rPr>
          <w:fldChar w:fldCharType="separate"/>
        </w:r>
        <w:r>
          <w:rPr>
            <w:noProof/>
            <w:webHidden/>
          </w:rPr>
          <w:t>16</w:t>
        </w:r>
        <w:r>
          <w:rPr>
            <w:noProof/>
            <w:webHidden/>
          </w:rPr>
          <w:fldChar w:fldCharType="end"/>
        </w:r>
      </w:hyperlink>
    </w:p>
    <w:p w14:paraId="3BD4126B" w14:textId="72C6B759" w:rsidR="00EC4603" w:rsidRPr="00FD7691" w:rsidRDefault="00EC4603">
      <w:pPr>
        <w:pStyle w:val="Obsah2"/>
        <w:tabs>
          <w:tab w:val="left" w:pos="880"/>
          <w:tab w:val="right" w:leader="dot" w:pos="8777"/>
        </w:tabs>
        <w:rPr>
          <w:rFonts w:ascii="Calibri" w:hAnsi="Calibri"/>
          <w:noProof/>
          <w:sz w:val="22"/>
          <w:szCs w:val="22"/>
        </w:rPr>
      </w:pPr>
      <w:hyperlink w:anchor="_Toc106531013" w:history="1">
        <w:r w:rsidRPr="00D4239C">
          <w:rPr>
            <w:rStyle w:val="Hypertextovodkaz"/>
            <w:noProof/>
          </w:rPr>
          <w:t>2.3</w:t>
        </w:r>
        <w:r w:rsidRPr="00FD7691">
          <w:rPr>
            <w:rFonts w:ascii="Calibri" w:hAnsi="Calibri"/>
            <w:noProof/>
            <w:sz w:val="22"/>
            <w:szCs w:val="22"/>
          </w:rPr>
          <w:tab/>
        </w:r>
        <w:r w:rsidRPr="00D4239C">
          <w:rPr>
            <w:rStyle w:val="Hypertextovodkaz"/>
            <w:noProof/>
          </w:rPr>
          <w:t>Use case</w:t>
        </w:r>
        <w:r>
          <w:rPr>
            <w:noProof/>
            <w:webHidden/>
          </w:rPr>
          <w:tab/>
        </w:r>
        <w:r>
          <w:rPr>
            <w:noProof/>
            <w:webHidden/>
          </w:rPr>
          <w:fldChar w:fldCharType="begin"/>
        </w:r>
        <w:r>
          <w:rPr>
            <w:noProof/>
            <w:webHidden/>
          </w:rPr>
          <w:instrText xml:space="preserve"> PAGEREF _Toc106531013 \h </w:instrText>
        </w:r>
        <w:r>
          <w:rPr>
            <w:noProof/>
            <w:webHidden/>
          </w:rPr>
        </w:r>
        <w:r>
          <w:rPr>
            <w:noProof/>
            <w:webHidden/>
          </w:rPr>
          <w:fldChar w:fldCharType="separate"/>
        </w:r>
        <w:r>
          <w:rPr>
            <w:noProof/>
            <w:webHidden/>
          </w:rPr>
          <w:t>17</w:t>
        </w:r>
        <w:r>
          <w:rPr>
            <w:noProof/>
            <w:webHidden/>
          </w:rPr>
          <w:fldChar w:fldCharType="end"/>
        </w:r>
      </w:hyperlink>
    </w:p>
    <w:p w14:paraId="51D3599B" w14:textId="2A5A0429" w:rsidR="00EC4603" w:rsidRPr="00FD7691" w:rsidRDefault="00EC4603">
      <w:pPr>
        <w:pStyle w:val="Obsah3"/>
        <w:tabs>
          <w:tab w:val="left" w:pos="1320"/>
          <w:tab w:val="right" w:leader="dot" w:pos="8777"/>
        </w:tabs>
        <w:rPr>
          <w:rFonts w:ascii="Calibri" w:hAnsi="Calibri"/>
          <w:noProof/>
          <w:sz w:val="22"/>
          <w:szCs w:val="22"/>
        </w:rPr>
      </w:pPr>
      <w:hyperlink w:anchor="_Toc106531014" w:history="1">
        <w:r w:rsidRPr="00D4239C">
          <w:rPr>
            <w:rStyle w:val="Hypertextovodkaz"/>
            <w:noProof/>
          </w:rPr>
          <w:t>2.3.1</w:t>
        </w:r>
        <w:r w:rsidRPr="00FD7691">
          <w:rPr>
            <w:rFonts w:ascii="Calibri" w:hAnsi="Calibri"/>
            <w:noProof/>
            <w:sz w:val="22"/>
            <w:szCs w:val="22"/>
          </w:rPr>
          <w:tab/>
        </w:r>
        <w:r w:rsidRPr="00D4239C">
          <w:rPr>
            <w:rStyle w:val="Hypertextovodkaz"/>
            <w:noProof/>
          </w:rPr>
          <w:t>Use case scenario  1 – vytvoření projektu</w:t>
        </w:r>
        <w:r>
          <w:rPr>
            <w:noProof/>
            <w:webHidden/>
          </w:rPr>
          <w:tab/>
        </w:r>
        <w:r>
          <w:rPr>
            <w:noProof/>
            <w:webHidden/>
          </w:rPr>
          <w:fldChar w:fldCharType="begin"/>
        </w:r>
        <w:r>
          <w:rPr>
            <w:noProof/>
            <w:webHidden/>
          </w:rPr>
          <w:instrText xml:space="preserve"> PAGEREF _Toc106531014 \h </w:instrText>
        </w:r>
        <w:r>
          <w:rPr>
            <w:noProof/>
            <w:webHidden/>
          </w:rPr>
        </w:r>
        <w:r>
          <w:rPr>
            <w:noProof/>
            <w:webHidden/>
          </w:rPr>
          <w:fldChar w:fldCharType="separate"/>
        </w:r>
        <w:r>
          <w:rPr>
            <w:noProof/>
            <w:webHidden/>
          </w:rPr>
          <w:t>17</w:t>
        </w:r>
        <w:r>
          <w:rPr>
            <w:noProof/>
            <w:webHidden/>
          </w:rPr>
          <w:fldChar w:fldCharType="end"/>
        </w:r>
      </w:hyperlink>
    </w:p>
    <w:p w14:paraId="34216BC5" w14:textId="4D9C9DF7" w:rsidR="00EC4603" w:rsidRPr="00FD7691" w:rsidRDefault="00EC4603">
      <w:pPr>
        <w:pStyle w:val="Obsah3"/>
        <w:tabs>
          <w:tab w:val="left" w:pos="1320"/>
          <w:tab w:val="right" w:leader="dot" w:pos="8777"/>
        </w:tabs>
        <w:rPr>
          <w:rFonts w:ascii="Calibri" w:hAnsi="Calibri"/>
          <w:noProof/>
          <w:sz w:val="22"/>
          <w:szCs w:val="22"/>
        </w:rPr>
      </w:pPr>
      <w:hyperlink w:anchor="_Toc106531015" w:history="1">
        <w:r w:rsidRPr="00D4239C">
          <w:rPr>
            <w:rStyle w:val="Hypertextovodkaz"/>
            <w:noProof/>
          </w:rPr>
          <w:t>2.3.2</w:t>
        </w:r>
        <w:r w:rsidRPr="00FD7691">
          <w:rPr>
            <w:rFonts w:ascii="Calibri" w:hAnsi="Calibri"/>
            <w:noProof/>
            <w:sz w:val="22"/>
            <w:szCs w:val="22"/>
          </w:rPr>
          <w:tab/>
        </w:r>
        <w:r w:rsidRPr="00D4239C">
          <w:rPr>
            <w:rStyle w:val="Hypertextovodkaz"/>
            <w:noProof/>
          </w:rPr>
          <w:t>Use case scenario  2 – úprava projektu</w:t>
        </w:r>
        <w:r>
          <w:rPr>
            <w:noProof/>
            <w:webHidden/>
          </w:rPr>
          <w:tab/>
        </w:r>
        <w:r>
          <w:rPr>
            <w:noProof/>
            <w:webHidden/>
          </w:rPr>
          <w:fldChar w:fldCharType="begin"/>
        </w:r>
        <w:r>
          <w:rPr>
            <w:noProof/>
            <w:webHidden/>
          </w:rPr>
          <w:instrText xml:space="preserve"> PAGEREF _Toc106531015 \h </w:instrText>
        </w:r>
        <w:r>
          <w:rPr>
            <w:noProof/>
            <w:webHidden/>
          </w:rPr>
        </w:r>
        <w:r>
          <w:rPr>
            <w:noProof/>
            <w:webHidden/>
          </w:rPr>
          <w:fldChar w:fldCharType="separate"/>
        </w:r>
        <w:r>
          <w:rPr>
            <w:noProof/>
            <w:webHidden/>
          </w:rPr>
          <w:t>18</w:t>
        </w:r>
        <w:r>
          <w:rPr>
            <w:noProof/>
            <w:webHidden/>
          </w:rPr>
          <w:fldChar w:fldCharType="end"/>
        </w:r>
      </w:hyperlink>
    </w:p>
    <w:p w14:paraId="013043F4" w14:textId="6A03525D" w:rsidR="00EC4603" w:rsidRPr="00FD7691" w:rsidRDefault="00EC4603">
      <w:pPr>
        <w:pStyle w:val="Obsah3"/>
        <w:tabs>
          <w:tab w:val="left" w:pos="1320"/>
          <w:tab w:val="right" w:leader="dot" w:pos="8777"/>
        </w:tabs>
        <w:rPr>
          <w:rFonts w:ascii="Calibri" w:hAnsi="Calibri"/>
          <w:noProof/>
          <w:sz w:val="22"/>
          <w:szCs w:val="22"/>
        </w:rPr>
      </w:pPr>
      <w:hyperlink w:anchor="_Toc106531016" w:history="1">
        <w:r w:rsidRPr="00D4239C">
          <w:rPr>
            <w:rStyle w:val="Hypertextovodkaz"/>
            <w:noProof/>
          </w:rPr>
          <w:t>2.3.3</w:t>
        </w:r>
        <w:r w:rsidRPr="00FD7691">
          <w:rPr>
            <w:rFonts w:ascii="Calibri" w:hAnsi="Calibri"/>
            <w:noProof/>
            <w:sz w:val="22"/>
            <w:szCs w:val="22"/>
          </w:rPr>
          <w:tab/>
        </w:r>
        <w:r w:rsidRPr="00D4239C">
          <w:rPr>
            <w:rStyle w:val="Hypertextovodkaz"/>
            <w:noProof/>
          </w:rPr>
          <w:t>Use case scenario 3 – zálohování</w:t>
        </w:r>
        <w:r>
          <w:rPr>
            <w:noProof/>
            <w:webHidden/>
          </w:rPr>
          <w:tab/>
        </w:r>
        <w:r>
          <w:rPr>
            <w:noProof/>
            <w:webHidden/>
          </w:rPr>
          <w:fldChar w:fldCharType="begin"/>
        </w:r>
        <w:r>
          <w:rPr>
            <w:noProof/>
            <w:webHidden/>
          </w:rPr>
          <w:instrText xml:space="preserve"> PAGEREF _Toc106531016 \h </w:instrText>
        </w:r>
        <w:r>
          <w:rPr>
            <w:noProof/>
            <w:webHidden/>
          </w:rPr>
        </w:r>
        <w:r>
          <w:rPr>
            <w:noProof/>
            <w:webHidden/>
          </w:rPr>
          <w:fldChar w:fldCharType="separate"/>
        </w:r>
        <w:r>
          <w:rPr>
            <w:noProof/>
            <w:webHidden/>
          </w:rPr>
          <w:t>18</w:t>
        </w:r>
        <w:r>
          <w:rPr>
            <w:noProof/>
            <w:webHidden/>
          </w:rPr>
          <w:fldChar w:fldCharType="end"/>
        </w:r>
      </w:hyperlink>
    </w:p>
    <w:p w14:paraId="33ABA3E2" w14:textId="563EBB2B" w:rsidR="00EC4603" w:rsidRPr="00FD7691" w:rsidRDefault="00EC4603">
      <w:pPr>
        <w:pStyle w:val="Obsah3"/>
        <w:tabs>
          <w:tab w:val="left" w:pos="1320"/>
          <w:tab w:val="right" w:leader="dot" w:pos="8777"/>
        </w:tabs>
        <w:rPr>
          <w:rFonts w:ascii="Calibri" w:hAnsi="Calibri"/>
          <w:noProof/>
          <w:sz w:val="22"/>
          <w:szCs w:val="22"/>
        </w:rPr>
      </w:pPr>
      <w:hyperlink w:anchor="_Toc106531017" w:history="1">
        <w:r w:rsidRPr="00D4239C">
          <w:rPr>
            <w:rStyle w:val="Hypertextovodkaz"/>
            <w:noProof/>
          </w:rPr>
          <w:t>2.3.4</w:t>
        </w:r>
        <w:r w:rsidRPr="00FD7691">
          <w:rPr>
            <w:rFonts w:ascii="Calibri" w:hAnsi="Calibri"/>
            <w:noProof/>
            <w:sz w:val="22"/>
            <w:szCs w:val="22"/>
          </w:rPr>
          <w:tab/>
        </w:r>
        <w:r w:rsidRPr="00D4239C">
          <w:rPr>
            <w:rStyle w:val="Hypertextovodkaz"/>
            <w:noProof/>
          </w:rPr>
          <w:t>Use case scenario 4 – obnovování</w:t>
        </w:r>
        <w:r>
          <w:rPr>
            <w:noProof/>
            <w:webHidden/>
          </w:rPr>
          <w:tab/>
        </w:r>
        <w:r>
          <w:rPr>
            <w:noProof/>
            <w:webHidden/>
          </w:rPr>
          <w:fldChar w:fldCharType="begin"/>
        </w:r>
        <w:r>
          <w:rPr>
            <w:noProof/>
            <w:webHidden/>
          </w:rPr>
          <w:instrText xml:space="preserve"> PAGEREF _Toc106531017 \h </w:instrText>
        </w:r>
        <w:r>
          <w:rPr>
            <w:noProof/>
            <w:webHidden/>
          </w:rPr>
        </w:r>
        <w:r>
          <w:rPr>
            <w:noProof/>
            <w:webHidden/>
          </w:rPr>
          <w:fldChar w:fldCharType="separate"/>
        </w:r>
        <w:r>
          <w:rPr>
            <w:noProof/>
            <w:webHidden/>
          </w:rPr>
          <w:t>19</w:t>
        </w:r>
        <w:r>
          <w:rPr>
            <w:noProof/>
            <w:webHidden/>
          </w:rPr>
          <w:fldChar w:fldCharType="end"/>
        </w:r>
      </w:hyperlink>
    </w:p>
    <w:p w14:paraId="5ABAF070" w14:textId="0AD5C515" w:rsidR="00EC4603" w:rsidRPr="00FD7691" w:rsidRDefault="00EC4603">
      <w:pPr>
        <w:pStyle w:val="Obsah2"/>
        <w:tabs>
          <w:tab w:val="left" w:pos="880"/>
          <w:tab w:val="right" w:leader="dot" w:pos="8777"/>
        </w:tabs>
        <w:rPr>
          <w:rFonts w:ascii="Calibri" w:hAnsi="Calibri"/>
          <w:noProof/>
          <w:sz w:val="22"/>
          <w:szCs w:val="22"/>
        </w:rPr>
      </w:pPr>
      <w:hyperlink w:anchor="_Toc106531018" w:history="1">
        <w:r w:rsidRPr="00D4239C">
          <w:rPr>
            <w:rStyle w:val="Hypertextovodkaz"/>
            <w:noProof/>
          </w:rPr>
          <w:t>2.4</w:t>
        </w:r>
        <w:r w:rsidRPr="00FD7691">
          <w:rPr>
            <w:rFonts w:ascii="Calibri" w:hAnsi="Calibri"/>
            <w:noProof/>
            <w:sz w:val="22"/>
            <w:szCs w:val="22"/>
          </w:rPr>
          <w:tab/>
        </w:r>
        <w:r w:rsidRPr="00D4239C">
          <w:rPr>
            <w:rStyle w:val="Hypertextovodkaz"/>
            <w:noProof/>
          </w:rPr>
          <w:t>Risk list</w:t>
        </w:r>
        <w:r>
          <w:rPr>
            <w:noProof/>
            <w:webHidden/>
          </w:rPr>
          <w:tab/>
        </w:r>
        <w:r>
          <w:rPr>
            <w:noProof/>
            <w:webHidden/>
          </w:rPr>
          <w:fldChar w:fldCharType="begin"/>
        </w:r>
        <w:r>
          <w:rPr>
            <w:noProof/>
            <w:webHidden/>
          </w:rPr>
          <w:instrText xml:space="preserve"> PAGEREF _Toc106531018 \h </w:instrText>
        </w:r>
        <w:r>
          <w:rPr>
            <w:noProof/>
            <w:webHidden/>
          </w:rPr>
        </w:r>
        <w:r>
          <w:rPr>
            <w:noProof/>
            <w:webHidden/>
          </w:rPr>
          <w:fldChar w:fldCharType="separate"/>
        </w:r>
        <w:r>
          <w:rPr>
            <w:noProof/>
            <w:webHidden/>
          </w:rPr>
          <w:t>20</w:t>
        </w:r>
        <w:r>
          <w:rPr>
            <w:noProof/>
            <w:webHidden/>
          </w:rPr>
          <w:fldChar w:fldCharType="end"/>
        </w:r>
      </w:hyperlink>
    </w:p>
    <w:p w14:paraId="50A6EE23" w14:textId="41F5017A" w:rsidR="00EC4603" w:rsidRPr="00FD7691" w:rsidRDefault="00EC4603">
      <w:pPr>
        <w:pStyle w:val="Obsah2"/>
        <w:tabs>
          <w:tab w:val="left" w:pos="880"/>
          <w:tab w:val="right" w:leader="dot" w:pos="8777"/>
        </w:tabs>
        <w:rPr>
          <w:rFonts w:ascii="Calibri" w:hAnsi="Calibri"/>
          <w:noProof/>
          <w:sz w:val="22"/>
          <w:szCs w:val="22"/>
        </w:rPr>
      </w:pPr>
      <w:hyperlink w:anchor="_Toc106531019" w:history="1">
        <w:r w:rsidRPr="00D4239C">
          <w:rPr>
            <w:rStyle w:val="Hypertextovodkaz"/>
            <w:noProof/>
          </w:rPr>
          <w:t>2.5</w:t>
        </w:r>
        <w:r w:rsidRPr="00FD7691">
          <w:rPr>
            <w:rFonts w:ascii="Calibri" w:hAnsi="Calibri"/>
            <w:noProof/>
            <w:sz w:val="22"/>
            <w:szCs w:val="22"/>
          </w:rPr>
          <w:tab/>
        </w:r>
        <w:r w:rsidRPr="00D4239C">
          <w:rPr>
            <w:rStyle w:val="Hypertextovodkaz"/>
            <w:noProof/>
          </w:rPr>
          <w:t>Hrubý plán práce</w:t>
        </w:r>
        <w:r>
          <w:rPr>
            <w:noProof/>
            <w:webHidden/>
          </w:rPr>
          <w:tab/>
        </w:r>
        <w:r>
          <w:rPr>
            <w:noProof/>
            <w:webHidden/>
          </w:rPr>
          <w:fldChar w:fldCharType="begin"/>
        </w:r>
        <w:r>
          <w:rPr>
            <w:noProof/>
            <w:webHidden/>
          </w:rPr>
          <w:instrText xml:space="preserve"> PAGEREF _Toc106531019 \h </w:instrText>
        </w:r>
        <w:r>
          <w:rPr>
            <w:noProof/>
            <w:webHidden/>
          </w:rPr>
        </w:r>
        <w:r>
          <w:rPr>
            <w:noProof/>
            <w:webHidden/>
          </w:rPr>
          <w:fldChar w:fldCharType="separate"/>
        </w:r>
        <w:r>
          <w:rPr>
            <w:noProof/>
            <w:webHidden/>
          </w:rPr>
          <w:t>20</w:t>
        </w:r>
        <w:r>
          <w:rPr>
            <w:noProof/>
            <w:webHidden/>
          </w:rPr>
          <w:fldChar w:fldCharType="end"/>
        </w:r>
      </w:hyperlink>
    </w:p>
    <w:p w14:paraId="2F0A9706" w14:textId="6D6730EC" w:rsidR="00EC4603" w:rsidRPr="00FD7691" w:rsidRDefault="00EC4603">
      <w:pPr>
        <w:pStyle w:val="Obsah1"/>
        <w:tabs>
          <w:tab w:val="left" w:pos="482"/>
          <w:tab w:val="right" w:leader="dot" w:pos="8777"/>
        </w:tabs>
        <w:rPr>
          <w:rFonts w:ascii="Calibri" w:hAnsi="Calibri"/>
          <w:b w:val="0"/>
          <w:caps w:val="0"/>
          <w:noProof/>
          <w:sz w:val="22"/>
          <w:szCs w:val="22"/>
        </w:rPr>
      </w:pPr>
      <w:hyperlink w:anchor="_Toc106531020" w:history="1">
        <w:r w:rsidRPr="00D4239C">
          <w:rPr>
            <w:rStyle w:val="Hypertextovodkaz"/>
            <w:noProof/>
          </w:rPr>
          <w:t>3</w:t>
        </w:r>
        <w:r w:rsidRPr="00FD7691">
          <w:rPr>
            <w:rFonts w:ascii="Calibri" w:hAnsi="Calibri"/>
            <w:b w:val="0"/>
            <w:caps w:val="0"/>
            <w:noProof/>
            <w:sz w:val="22"/>
            <w:szCs w:val="22"/>
          </w:rPr>
          <w:tab/>
        </w:r>
        <w:r w:rsidRPr="00D4239C">
          <w:rPr>
            <w:rStyle w:val="Hypertextovodkaz"/>
            <w:noProof/>
          </w:rPr>
          <w:t>Metodika řešení práce</w:t>
        </w:r>
        <w:r>
          <w:rPr>
            <w:noProof/>
            <w:webHidden/>
          </w:rPr>
          <w:tab/>
        </w:r>
        <w:r>
          <w:rPr>
            <w:noProof/>
            <w:webHidden/>
          </w:rPr>
          <w:fldChar w:fldCharType="begin"/>
        </w:r>
        <w:r>
          <w:rPr>
            <w:noProof/>
            <w:webHidden/>
          </w:rPr>
          <w:instrText xml:space="preserve"> PAGEREF _Toc106531020 \h </w:instrText>
        </w:r>
        <w:r>
          <w:rPr>
            <w:noProof/>
            <w:webHidden/>
          </w:rPr>
        </w:r>
        <w:r>
          <w:rPr>
            <w:noProof/>
            <w:webHidden/>
          </w:rPr>
          <w:fldChar w:fldCharType="separate"/>
        </w:r>
        <w:r>
          <w:rPr>
            <w:noProof/>
            <w:webHidden/>
          </w:rPr>
          <w:t>22</w:t>
        </w:r>
        <w:r>
          <w:rPr>
            <w:noProof/>
            <w:webHidden/>
          </w:rPr>
          <w:fldChar w:fldCharType="end"/>
        </w:r>
      </w:hyperlink>
    </w:p>
    <w:p w14:paraId="445080A5" w14:textId="68324E5B" w:rsidR="00EC4603" w:rsidRPr="00FD7691" w:rsidRDefault="00EC4603">
      <w:pPr>
        <w:pStyle w:val="Obsah2"/>
        <w:tabs>
          <w:tab w:val="left" w:pos="880"/>
          <w:tab w:val="right" w:leader="dot" w:pos="8777"/>
        </w:tabs>
        <w:rPr>
          <w:rFonts w:ascii="Calibri" w:hAnsi="Calibri"/>
          <w:noProof/>
          <w:sz w:val="22"/>
          <w:szCs w:val="22"/>
        </w:rPr>
      </w:pPr>
      <w:hyperlink w:anchor="_Toc106531021" w:history="1">
        <w:r w:rsidRPr="00D4239C">
          <w:rPr>
            <w:rStyle w:val="Hypertextovodkaz"/>
            <w:noProof/>
          </w:rPr>
          <w:t>3.1</w:t>
        </w:r>
        <w:r w:rsidRPr="00FD7691">
          <w:rPr>
            <w:rFonts w:ascii="Calibri" w:hAnsi="Calibri"/>
            <w:noProof/>
            <w:sz w:val="22"/>
            <w:szCs w:val="22"/>
          </w:rPr>
          <w:tab/>
        </w:r>
        <w:r w:rsidRPr="00D4239C">
          <w:rPr>
            <w:rStyle w:val="Hypertextovodkaz"/>
            <w:noProof/>
          </w:rPr>
          <w:t>Způsob implementace</w:t>
        </w:r>
        <w:r>
          <w:rPr>
            <w:noProof/>
            <w:webHidden/>
          </w:rPr>
          <w:tab/>
        </w:r>
        <w:r>
          <w:rPr>
            <w:noProof/>
            <w:webHidden/>
          </w:rPr>
          <w:fldChar w:fldCharType="begin"/>
        </w:r>
        <w:r>
          <w:rPr>
            <w:noProof/>
            <w:webHidden/>
          </w:rPr>
          <w:instrText xml:space="preserve"> PAGEREF _Toc106531021 \h </w:instrText>
        </w:r>
        <w:r>
          <w:rPr>
            <w:noProof/>
            <w:webHidden/>
          </w:rPr>
        </w:r>
        <w:r>
          <w:rPr>
            <w:noProof/>
            <w:webHidden/>
          </w:rPr>
          <w:fldChar w:fldCharType="separate"/>
        </w:r>
        <w:r>
          <w:rPr>
            <w:noProof/>
            <w:webHidden/>
          </w:rPr>
          <w:t>22</w:t>
        </w:r>
        <w:r>
          <w:rPr>
            <w:noProof/>
            <w:webHidden/>
          </w:rPr>
          <w:fldChar w:fldCharType="end"/>
        </w:r>
      </w:hyperlink>
    </w:p>
    <w:p w14:paraId="5F640E02" w14:textId="11865CF6" w:rsidR="00EC4603" w:rsidRPr="00FD7691" w:rsidRDefault="00EC4603">
      <w:pPr>
        <w:pStyle w:val="Obsah2"/>
        <w:tabs>
          <w:tab w:val="left" w:pos="880"/>
          <w:tab w:val="right" w:leader="dot" w:pos="8777"/>
        </w:tabs>
        <w:rPr>
          <w:rFonts w:ascii="Calibri" w:hAnsi="Calibri"/>
          <w:noProof/>
          <w:sz w:val="22"/>
          <w:szCs w:val="22"/>
        </w:rPr>
      </w:pPr>
      <w:hyperlink w:anchor="_Toc106531022" w:history="1">
        <w:r w:rsidRPr="00D4239C">
          <w:rPr>
            <w:rStyle w:val="Hypertextovodkaz"/>
            <w:noProof/>
          </w:rPr>
          <w:t>3.2</w:t>
        </w:r>
        <w:r w:rsidRPr="00FD7691">
          <w:rPr>
            <w:rFonts w:ascii="Calibri" w:hAnsi="Calibri"/>
            <w:noProof/>
            <w:sz w:val="22"/>
            <w:szCs w:val="22"/>
          </w:rPr>
          <w:tab/>
        </w:r>
        <w:r w:rsidRPr="00D4239C">
          <w:rPr>
            <w:rStyle w:val="Hypertextovodkaz"/>
            <w:noProof/>
          </w:rPr>
          <w:t>Pravidelné konzultace s vedoucím práce</w:t>
        </w:r>
        <w:r>
          <w:rPr>
            <w:noProof/>
            <w:webHidden/>
          </w:rPr>
          <w:tab/>
        </w:r>
        <w:r>
          <w:rPr>
            <w:noProof/>
            <w:webHidden/>
          </w:rPr>
          <w:fldChar w:fldCharType="begin"/>
        </w:r>
        <w:r>
          <w:rPr>
            <w:noProof/>
            <w:webHidden/>
          </w:rPr>
          <w:instrText xml:space="preserve"> PAGEREF _Toc106531022 \h </w:instrText>
        </w:r>
        <w:r>
          <w:rPr>
            <w:noProof/>
            <w:webHidden/>
          </w:rPr>
        </w:r>
        <w:r>
          <w:rPr>
            <w:noProof/>
            <w:webHidden/>
          </w:rPr>
          <w:fldChar w:fldCharType="separate"/>
        </w:r>
        <w:r>
          <w:rPr>
            <w:noProof/>
            <w:webHidden/>
          </w:rPr>
          <w:t>22</w:t>
        </w:r>
        <w:r>
          <w:rPr>
            <w:noProof/>
            <w:webHidden/>
          </w:rPr>
          <w:fldChar w:fldCharType="end"/>
        </w:r>
      </w:hyperlink>
    </w:p>
    <w:p w14:paraId="1C7A5B4A" w14:textId="5FB6727E" w:rsidR="00EC4603" w:rsidRPr="00FD7691" w:rsidRDefault="00EC4603">
      <w:pPr>
        <w:pStyle w:val="Obsah2"/>
        <w:tabs>
          <w:tab w:val="left" w:pos="880"/>
          <w:tab w:val="right" w:leader="dot" w:pos="8777"/>
        </w:tabs>
        <w:rPr>
          <w:rFonts w:ascii="Calibri" w:hAnsi="Calibri"/>
          <w:noProof/>
          <w:sz w:val="22"/>
          <w:szCs w:val="22"/>
        </w:rPr>
      </w:pPr>
      <w:hyperlink w:anchor="_Toc106531023" w:history="1">
        <w:r w:rsidRPr="00D4239C">
          <w:rPr>
            <w:rStyle w:val="Hypertextovodkaz"/>
            <w:noProof/>
          </w:rPr>
          <w:t>3.3</w:t>
        </w:r>
        <w:r w:rsidRPr="00FD7691">
          <w:rPr>
            <w:rFonts w:ascii="Calibri" w:hAnsi="Calibri"/>
            <w:noProof/>
            <w:sz w:val="22"/>
            <w:szCs w:val="22"/>
          </w:rPr>
          <w:tab/>
        </w:r>
        <w:r w:rsidRPr="00D4239C">
          <w:rPr>
            <w:rStyle w:val="Hypertextovodkaz"/>
            <w:noProof/>
          </w:rPr>
          <w:t>Eliminace rizik</w:t>
        </w:r>
        <w:r>
          <w:rPr>
            <w:noProof/>
            <w:webHidden/>
          </w:rPr>
          <w:tab/>
        </w:r>
        <w:r>
          <w:rPr>
            <w:noProof/>
            <w:webHidden/>
          </w:rPr>
          <w:fldChar w:fldCharType="begin"/>
        </w:r>
        <w:r>
          <w:rPr>
            <w:noProof/>
            <w:webHidden/>
          </w:rPr>
          <w:instrText xml:space="preserve"> PAGEREF _Toc106531023 \h </w:instrText>
        </w:r>
        <w:r>
          <w:rPr>
            <w:noProof/>
            <w:webHidden/>
          </w:rPr>
        </w:r>
        <w:r>
          <w:rPr>
            <w:noProof/>
            <w:webHidden/>
          </w:rPr>
          <w:fldChar w:fldCharType="separate"/>
        </w:r>
        <w:r>
          <w:rPr>
            <w:noProof/>
            <w:webHidden/>
          </w:rPr>
          <w:t>22</w:t>
        </w:r>
        <w:r>
          <w:rPr>
            <w:noProof/>
            <w:webHidden/>
          </w:rPr>
          <w:fldChar w:fldCharType="end"/>
        </w:r>
      </w:hyperlink>
    </w:p>
    <w:p w14:paraId="1D0CE354" w14:textId="2DDB845F" w:rsidR="00EC4603" w:rsidRPr="00FD7691" w:rsidRDefault="00EC4603">
      <w:pPr>
        <w:pStyle w:val="Obsah2"/>
        <w:tabs>
          <w:tab w:val="left" w:pos="880"/>
          <w:tab w:val="right" w:leader="dot" w:pos="8777"/>
        </w:tabs>
        <w:rPr>
          <w:rFonts w:ascii="Calibri" w:hAnsi="Calibri"/>
          <w:noProof/>
          <w:sz w:val="22"/>
          <w:szCs w:val="22"/>
        </w:rPr>
      </w:pPr>
      <w:hyperlink w:anchor="_Toc106531024" w:history="1">
        <w:r w:rsidRPr="00D4239C">
          <w:rPr>
            <w:rStyle w:val="Hypertextovodkaz"/>
            <w:noProof/>
          </w:rPr>
          <w:t>3.4</w:t>
        </w:r>
        <w:r w:rsidRPr="00FD7691">
          <w:rPr>
            <w:rFonts w:ascii="Calibri" w:hAnsi="Calibri"/>
            <w:noProof/>
            <w:sz w:val="22"/>
            <w:szCs w:val="22"/>
          </w:rPr>
          <w:tab/>
        </w:r>
        <w:r w:rsidRPr="00D4239C">
          <w:rPr>
            <w:rStyle w:val="Hypertextovodkaz"/>
            <w:noProof/>
          </w:rPr>
          <w:t>Kontrola požadavků vedoucím práce</w:t>
        </w:r>
        <w:r>
          <w:rPr>
            <w:noProof/>
            <w:webHidden/>
          </w:rPr>
          <w:tab/>
        </w:r>
        <w:r>
          <w:rPr>
            <w:noProof/>
            <w:webHidden/>
          </w:rPr>
          <w:fldChar w:fldCharType="begin"/>
        </w:r>
        <w:r>
          <w:rPr>
            <w:noProof/>
            <w:webHidden/>
          </w:rPr>
          <w:instrText xml:space="preserve"> PAGEREF _Toc106531024 \h </w:instrText>
        </w:r>
        <w:r>
          <w:rPr>
            <w:noProof/>
            <w:webHidden/>
          </w:rPr>
        </w:r>
        <w:r>
          <w:rPr>
            <w:noProof/>
            <w:webHidden/>
          </w:rPr>
          <w:fldChar w:fldCharType="separate"/>
        </w:r>
        <w:r>
          <w:rPr>
            <w:noProof/>
            <w:webHidden/>
          </w:rPr>
          <w:t>23</w:t>
        </w:r>
        <w:r>
          <w:rPr>
            <w:noProof/>
            <w:webHidden/>
          </w:rPr>
          <w:fldChar w:fldCharType="end"/>
        </w:r>
      </w:hyperlink>
    </w:p>
    <w:p w14:paraId="1279BEE5" w14:textId="073C4DAD" w:rsidR="00EC4603" w:rsidRPr="00FD7691" w:rsidRDefault="00EC4603">
      <w:pPr>
        <w:pStyle w:val="Obsah2"/>
        <w:tabs>
          <w:tab w:val="left" w:pos="880"/>
          <w:tab w:val="right" w:leader="dot" w:pos="8777"/>
        </w:tabs>
        <w:rPr>
          <w:rFonts w:ascii="Calibri" w:hAnsi="Calibri"/>
          <w:noProof/>
          <w:sz w:val="22"/>
          <w:szCs w:val="22"/>
        </w:rPr>
      </w:pPr>
      <w:hyperlink w:anchor="_Toc106531025" w:history="1">
        <w:r w:rsidRPr="00D4239C">
          <w:rPr>
            <w:rStyle w:val="Hypertextovodkaz"/>
            <w:noProof/>
          </w:rPr>
          <w:t>3.5</w:t>
        </w:r>
        <w:r w:rsidRPr="00FD7691">
          <w:rPr>
            <w:rFonts w:ascii="Calibri" w:hAnsi="Calibri"/>
            <w:noProof/>
            <w:sz w:val="22"/>
            <w:szCs w:val="22"/>
          </w:rPr>
          <w:tab/>
        </w:r>
        <w:r w:rsidRPr="00D4239C">
          <w:rPr>
            <w:rStyle w:val="Hypertextovodkaz"/>
            <w:noProof/>
          </w:rPr>
          <w:t>Testování funkčnosti aplikace</w:t>
        </w:r>
        <w:r>
          <w:rPr>
            <w:noProof/>
            <w:webHidden/>
          </w:rPr>
          <w:tab/>
        </w:r>
        <w:r>
          <w:rPr>
            <w:noProof/>
            <w:webHidden/>
          </w:rPr>
          <w:fldChar w:fldCharType="begin"/>
        </w:r>
        <w:r>
          <w:rPr>
            <w:noProof/>
            <w:webHidden/>
          </w:rPr>
          <w:instrText xml:space="preserve"> PAGEREF _Toc106531025 \h </w:instrText>
        </w:r>
        <w:r>
          <w:rPr>
            <w:noProof/>
            <w:webHidden/>
          </w:rPr>
        </w:r>
        <w:r>
          <w:rPr>
            <w:noProof/>
            <w:webHidden/>
          </w:rPr>
          <w:fldChar w:fldCharType="separate"/>
        </w:r>
        <w:r>
          <w:rPr>
            <w:noProof/>
            <w:webHidden/>
          </w:rPr>
          <w:t>23</w:t>
        </w:r>
        <w:r>
          <w:rPr>
            <w:noProof/>
            <w:webHidden/>
          </w:rPr>
          <w:fldChar w:fldCharType="end"/>
        </w:r>
      </w:hyperlink>
    </w:p>
    <w:p w14:paraId="639D2591" w14:textId="390135F5" w:rsidR="00EC4603" w:rsidRPr="00FD7691" w:rsidRDefault="00EC4603">
      <w:pPr>
        <w:pStyle w:val="Obsah2"/>
        <w:tabs>
          <w:tab w:val="left" w:pos="880"/>
          <w:tab w:val="right" w:leader="dot" w:pos="8777"/>
        </w:tabs>
        <w:rPr>
          <w:rFonts w:ascii="Calibri" w:hAnsi="Calibri"/>
          <w:noProof/>
          <w:sz w:val="22"/>
          <w:szCs w:val="22"/>
        </w:rPr>
      </w:pPr>
      <w:hyperlink w:anchor="_Toc106531026" w:history="1">
        <w:r w:rsidRPr="00D4239C">
          <w:rPr>
            <w:rStyle w:val="Hypertextovodkaz"/>
            <w:noProof/>
          </w:rPr>
          <w:t>3.6</w:t>
        </w:r>
        <w:r w:rsidRPr="00FD7691">
          <w:rPr>
            <w:rFonts w:ascii="Calibri" w:hAnsi="Calibri"/>
            <w:noProof/>
            <w:sz w:val="22"/>
            <w:szCs w:val="22"/>
          </w:rPr>
          <w:tab/>
        </w:r>
        <w:r w:rsidRPr="00D4239C">
          <w:rPr>
            <w:rStyle w:val="Hypertextovodkaz"/>
            <w:noProof/>
          </w:rPr>
          <w:t>Správa požadavků aplikace</w:t>
        </w:r>
        <w:r>
          <w:rPr>
            <w:noProof/>
            <w:webHidden/>
          </w:rPr>
          <w:tab/>
        </w:r>
        <w:r>
          <w:rPr>
            <w:noProof/>
            <w:webHidden/>
          </w:rPr>
          <w:fldChar w:fldCharType="begin"/>
        </w:r>
        <w:r>
          <w:rPr>
            <w:noProof/>
            <w:webHidden/>
          </w:rPr>
          <w:instrText xml:space="preserve"> PAGEREF _Toc106531026 \h </w:instrText>
        </w:r>
        <w:r>
          <w:rPr>
            <w:noProof/>
            <w:webHidden/>
          </w:rPr>
        </w:r>
        <w:r>
          <w:rPr>
            <w:noProof/>
            <w:webHidden/>
          </w:rPr>
          <w:fldChar w:fldCharType="separate"/>
        </w:r>
        <w:r>
          <w:rPr>
            <w:noProof/>
            <w:webHidden/>
          </w:rPr>
          <w:t>23</w:t>
        </w:r>
        <w:r>
          <w:rPr>
            <w:noProof/>
            <w:webHidden/>
          </w:rPr>
          <w:fldChar w:fldCharType="end"/>
        </w:r>
      </w:hyperlink>
    </w:p>
    <w:p w14:paraId="1EB7055E" w14:textId="39257036" w:rsidR="00EC4603" w:rsidRPr="00FD7691" w:rsidRDefault="00EC4603">
      <w:pPr>
        <w:pStyle w:val="Obsah2"/>
        <w:tabs>
          <w:tab w:val="left" w:pos="880"/>
          <w:tab w:val="right" w:leader="dot" w:pos="8777"/>
        </w:tabs>
        <w:rPr>
          <w:rFonts w:ascii="Calibri" w:hAnsi="Calibri"/>
          <w:noProof/>
          <w:sz w:val="22"/>
          <w:szCs w:val="22"/>
        </w:rPr>
      </w:pPr>
      <w:hyperlink w:anchor="_Toc106531027" w:history="1">
        <w:r w:rsidRPr="00D4239C">
          <w:rPr>
            <w:rStyle w:val="Hypertextovodkaz"/>
            <w:noProof/>
          </w:rPr>
          <w:t>3.7</w:t>
        </w:r>
        <w:r w:rsidRPr="00FD7691">
          <w:rPr>
            <w:rFonts w:ascii="Calibri" w:hAnsi="Calibri"/>
            <w:noProof/>
            <w:sz w:val="22"/>
            <w:szCs w:val="22"/>
          </w:rPr>
          <w:tab/>
        </w:r>
        <w:r w:rsidRPr="00D4239C">
          <w:rPr>
            <w:rStyle w:val="Hypertextovodkaz"/>
            <w:noProof/>
          </w:rPr>
          <w:t>Repozitář GitHub</w:t>
        </w:r>
        <w:r>
          <w:rPr>
            <w:noProof/>
            <w:webHidden/>
          </w:rPr>
          <w:tab/>
        </w:r>
        <w:r>
          <w:rPr>
            <w:noProof/>
            <w:webHidden/>
          </w:rPr>
          <w:fldChar w:fldCharType="begin"/>
        </w:r>
        <w:r>
          <w:rPr>
            <w:noProof/>
            <w:webHidden/>
          </w:rPr>
          <w:instrText xml:space="preserve"> PAGEREF _Toc106531027 \h </w:instrText>
        </w:r>
        <w:r>
          <w:rPr>
            <w:noProof/>
            <w:webHidden/>
          </w:rPr>
        </w:r>
        <w:r>
          <w:rPr>
            <w:noProof/>
            <w:webHidden/>
          </w:rPr>
          <w:fldChar w:fldCharType="separate"/>
        </w:r>
        <w:r>
          <w:rPr>
            <w:noProof/>
            <w:webHidden/>
          </w:rPr>
          <w:t>23</w:t>
        </w:r>
        <w:r>
          <w:rPr>
            <w:noProof/>
            <w:webHidden/>
          </w:rPr>
          <w:fldChar w:fldCharType="end"/>
        </w:r>
      </w:hyperlink>
    </w:p>
    <w:p w14:paraId="6E55AAE2" w14:textId="5DBE6743" w:rsidR="00EC4603" w:rsidRPr="00FD7691" w:rsidRDefault="00EC4603">
      <w:pPr>
        <w:pStyle w:val="Obsah1"/>
        <w:tabs>
          <w:tab w:val="left" w:pos="482"/>
          <w:tab w:val="right" w:leader="dot" w:pos="8777"/>
        </w:tabs>
        <w:rPr>
          <w:rFonts w:ascii="Calibri" w:hAnsi="Calibri"/>
          <w:b w:val="0"/>
          <w:caps w:val="0"/>
          <w:noProof/>
          <w:sz w:val="22"/>
          <w:szCs w:val="22"/>
        </w:rPr>
      </w:pPr>
      <w:hyperlink w:anchor="_Toc106531028" w:history="1">
        <w:r w:rsidRPr="00D4239C">
          <w:rPr>
            <w:rStyle w:val="Hypertextovodkaz"/>
            <w:noProof/>
          </w:rPr>
          <w:t>4</w:t>
        </w:r>
        <w:r w:rsidRPr="00FD7691">
          <w:rPr>
            <w:rFonts w:ascii="Calibri" w:hAnsi="Calibri"/>
            <w:b w:val="0"/>
            <w:caps w:val="0"/>
            <w:noProof/>
            <w:sz w:val="22"/>
            <w:szCs w:val="22"/>
          </w:rPr>
          <w:tab/>
        </w:r>
        <w:r w:rsidRPr="00D4239C">
          <w:rPr>
            <w:rStyle w:val="Hypertextovodkaz"/>
            <w:noProof/>
          </w:rPr>
          <w:t>Vlastní řešení práce</w:t>
        </w:r>
        <w:r>
          <w:rPr>
            <w:noProof/>
            <w:webHidden/>
          </w:rPr>
          <w:tab/>
        </w:r>
        <w:r>
          <w:rPr>
            <w:noProof/>
            <w:webHidden/>
          </w:rPr>
          <w:fldChar w:fldCharType="begin"/>
        </w:r>
        <w:r>
          <w:rPr>
            <w:noProof/>
            <w:webHidden/>
          </w:rPr>
          <w:instrText xml:space="preserve"> PAGEREF _Toc106531028 \h </w:instrText>
        </w:r>
        <w:r>
          <w:rPr>
            <w:noProof/>
            <w:webHidden/>
          </w:rPr>
        </w:r>
        <w:r>
          <w:rPr>
            <w:noProof/>
            <w:webHidden/>
          </w:rPr>
          <w:fldChar w:fldCharType="separate"/>
        </w:r>
        <w:r>
          <w:rPr>
            <w:noProof/>
            <w:webHidden/>
          </w:rPr>
          <w:t>25</w:t>
        </w:r>
        <w:r>
          <w:rPr>
            <w:noProof/>
            <w:webHidden/>
          </w:rPr>
          <w:fldChar w:fldCharType="end"/>
        </w:r>
      </w:hyperlink>
    </w:p>
    <w:p w14:paraId="678981BB" w14:textId="5B32BB3D" w:rsidR="00EC4603" w:rsidRPr="00FD7691" w:rsidRDefault="00EC4603">
      <w:pPr>
        <w:pStyle w:val="Obsah2"/>
        <w:tabs>
          <w:tab w:val="left" w:pos="880"/>
          <w:tab w:val="right" w:leader="dot" w:pos="8777"/>
        </w:tabs>
        <w:rPr>
          <w:rFonts w:ascii="Calibri" w:hAnsi="Calibri"/>
          <w:noProof/>
          <w:sz w:val="22"/>
          <w:szCs w:val="22"/>
        </w:rPr>
      </w:pPr>
      <w:hyperlink w:anchor="_Toc106531029" w:history="1">
        <w:r w:rsidRPr="00D4239C">
          <w:rPr>
            <w:rStyle w:val="Hypertextovodkaz"/>
            <w:noProof/>
          </w:rPr>
          <w:t>4.1</w:t>
        </w:r>
        <w:r w:rsidRPr="00FD7691">
          <w:rPr>
            <w:rFonts w:ascii="Calibri" w:hAnsi="Calibri"/>
            <w:noProof/>
            <w:sz w:val="22"/>
            <w:szCs w:val="22"/>
          </w:rPr>
          <w:tab/>
        </w:r>
        <w:r w:rsidRPr="00D4239C">
          <w:rPr>
            <w:rStyle w:val="Hypertextovodkaz"/>
            <w:noProof/>
          </w:rPr>
          <w:t>Windows Forms</w:t>
        </w:r>
        <w:r>
          <w:rPr>
            <w:noProof/>
            <w:webHidden/>
          </w:rPr>
          <w:tab/>
        </w:r>
        <w:r>
          <w:rPr>
            <w:noProof/>
            <w:webHidden/>
          </w:rPr>
          <w:fldChar w:fldCharType="begin"/>
        </w:r>
        <w:r>
          <w:rPr>
            <w:noProof/>
            <w:webHidden/>
          </w:rPr>
          <w:instrText xml:space="preserve"> PAGEREF _Toc106531029 \h </w:instrText>
        </w:r>
        <w:r>
          <w:rPr>
            <w:noProof/>
            <w:webHidden/>
          </w:rPr>
        </w:r>
        <w:r>
          <w:rPr>
            <w:noProof/>
            <w:webHidden/>
          </w:rPr>
          <w:fldChar w:fldCharType="separate"/>
        </w:r>
        <w:r>
          <w:rPr>
            <w:noProof/>
            <w:webHidden/>
          </w:rPr>
          <w:t>25</w:t>
        </w:r>
        <w:r>
          <w:rPr>
            <w:noProof/>
            <w:webHidden/>
          </w:rPr>
          <w:fldChar w:fldCharType="end"/>
        </w:r>
      </w:hyperlink>
    </w:p>
    <w:p w14:paraId="2142D6DA" w14:textId="43FF906E" w:rsidR="00EC4603" w:rsidRPr="00FD7691" w:rsidRDefault="00EC4603">
      <w:pPr>
        <w:pStyle w:val="Obsah2"/>
        <w:tabs>
          <w:tab w:val="left" w:pos="880"/>
          <w:tab w:val="right" w:leader="dot" w:pos="8777"/>
        </w:tabs>
        <w:rPr>
          <w:rFonts w:ascii="Calibri" w:hAnsi="Calibri"/>
          <w:noProof/>
          <w:sz w:val="22"/>
          <w:szCs w:val="22"/>
        </w:rPr>
      </w:pPr>
      <w:hyperlink w:anchor="_Toc106531030" w:history="1">
        <w:r w:rsidRPr="00D4239C">
          <w:rPr>
            <w:rStyle w:val="Hypertextovodkaz"/>
            <w:noProof/>
          </w:rPr>
          <w:t>4.2</w:t>
        </w:r>
        <w:r w:rsidRPr="00FD7691">
          <w:rPr>
            <w:rFonts w:ascii="Calibri" w:hAnsi="Calibri"/>
            <w:noProof/>
            <w:sz w:val="22"/>
            <w:szCs w:val="22"/>
          </w:rPr>
          <w:tab/>
        </w:r>
        <w:r w:rsidRPr="00D4239C">
          <w:rPr>
            <w:rStyle w:val="Hypertextovodkaz"/>
            <w:noProof/>
          </w:rPr>
          <w:t>Prostředí Visual Studio 2019</w:t>
        </w:r>
        <w:r>
          <w:rPr>
            <w:noProof/>
            <w:webHidden/>
          </w:rPr>
          <w:tab/>
        </w:r>
        <w:r>
          <w:rPr>
            <w:noProof/>
            <w:webHidden/>
          </w:rPr>
          <w:fldChar w:fldCharType="begin"/>
        </w:r>
        <w:r>
          <w:rPr>
            <w:noProof/>
            <w:webHidden/>
          </w:rPr>
          <w:instrText xml:space="preserve"> PAGEREF _Toc106531030 \h </w:instrText>
        </w:r>
        <w:r>
          <w:rPr>
            <w:noProof/>
            <w:webHidden/>
          </w:rPr>
        </w:r>
        <w:r>
          <w:rPr>
            <w:noProof/>
            <w:webHidden/>
          </w:rPr>
          <w:fldChar w:fldCharType="separate"/>
        </w:r>
        <w:r>
          <w:rPr>
            <w:noProof/>
            <w:webHidden/>
          </w:rPr>
          <w:t>25</w:t>
        </w:r>
        <w:r>
          <w:rPr>
            <w:noProof/>
            <w:webHidden/>
          </w:rPr>
          <w:fldChar w:fldCharType="end"/>
        </w:r>
      </w:hyperlink>
    </w:p>
    <w:p w14:paraId="1C391C99" w14:textId="58E36F58" w:rsidR="00EC4603" w:rsidRPr="00FD7691" w:rsidRDefault="00EC4603">
      <w:pPr>
        <w:pStyle w:val="Obsah2"/>
        <w:tabs>
          <w:tab w:val="left" w:pos="880"/>
          <w:tab w:val="right" w:leader="dot" w:pos="8777"/>
        </w:tabs>
        <w:rPr>
          <w:rFonts w:ascii="Calibri" w:hAnsi="Calibri"/>
          <w:noProof/>
          <w:sz w:val="22"/>
          <w:szCs w:val="22"/>
        </w:rPr>
      </w:pPr>
      <w:hyperlink w:anchor="_Toc106531031" w:history="1">
        <w:r w:rsidRPr="00D4239C">
          <w:rPr>
            <w:rStyle w:val="Hypertextovodkaz"/>
            <w:noProof/>
          </w:rPr>
          <w:t>4.3</w:t>
        </w:r>
        <w:r w:rsidRPr="00FD7691">
          <w:rPr>
            <w:rFonts w:ascii="Calibri" w:hAnsi="Calibri"/>
            <w:noProof/>
            <w:sz w:val="22"/>
            <w:szCs w:val="22"/>
          </w:rPr>
          <w:tab/>
        </w:r>
        <w:r w:rsidRPr="00D4239C">
          <w:rPr>
            <w:rStyle w:val="Hypertextovodkaz"/>
            <w:noProof/>
          </w:rPr>
          <w:t>Microsoft docs</w:t>
        </w:r>
        <w:r>
          <w:rPr>
            <w:noProof/>
            <w:webHidden/>
          </w:rPr>
          <w:tab/>
        </w:r>
        <w:r>
          <w:rPr>
            <w:noProof/>
            <w:webHidden/>
          </w:rPr>
          <w:fldChar w:fldCharType="begin"/>
        </w:r>
        <w:r>
          <w:rPr>
            <w:noProof/>
            <w:webHidden/>
          </w:rPr>
          <w:instrText xml:space="preserve"> PAGEREF _Toc106531031 \h </w:instrText>
        </w:r>
        <w:r>
          <w:rPr>
            <w:noProof/>
            <w:webHidden/>
          </w:rPr>
        </w:r>
        <w:r>
          <w:rPr>
            <w:noProof/>
            <w:webHidden/>
          </w:rPr>
          <w:fldChar w:fldCharType="separate"/>
        </w:r>
        <w:r>
          <w:rPr>
            <w:noProof/>
            <w:webHidden/>
          </w:rPr>
          <w:t>25</w:t>
        </w:r>
        <w:r>
          <w:rPr>
            <w:noProof/>
            <w:webHidden/>
          </w:rPr>
          <w:fldChar w:fldCharType="end"/>
        </w:r>
      </w:hyperlink>
    </w:p>
    <w:p w14:paraId="560AE449" w14:textId="095CC2E4" w:rsidR="00EC4603" w:rsidRPr="00FD7691" w:rsidRDefault="00EC4603">
      <w:pPr>
        <w:pStyle w:val="Obsah2"/>
        <w:tabs>
          <w:tab w:val="left" w:pos="880"/>
          <w:tab w:val="right" w:leader="dot" w:pos="8777"/>
        </w:tabs>
        <w:rPr>
          <w:rFonts w:ascii="Calibri" w:hAnsi="Calibri"/>
          <w:noProof/>
          <w:sz w:val="22"/>
          <w:szCs w:val="22"/>
        </w:rPr>
      </w:pPr>
      <w:hyperlink w:anchor="_Toc106531032" w:history="1">
        <w:r w:rsidRPr="00D4239C">
          <w:rPr>
            <w:rStyle w:val="Hypertextovodkaz"/>
            <w:noProof/>
          </w:rPr>
          <w:t>4.4</w:t>
        </w:r>
        <w:r w:rsidRPr="00FD7691">
          <w:rPr>
            <w:rFonts w:ascii="Calibri" w:hAnsi="Calibri"/>
            <w:noProof/>
            <w:sz w:val="22"/>
            <w:szCs w:val="22"/>
          </w:rPr>
          <w:tab/>
        </w:r>
        <w:r w:rsidRPr="00D4239C">
          <w:rPr>
            <w:rStyle w:val="Hypertextovodkaz"/>
            <w:noProof/>
          </w:rPr>
          <w:t>Stack Overflow</w:t>
        </w:r>
        <w:r>
          <w:rPr>
            <w:noProof/>
            <w:webHidden/>
          </w:rPr>
          <w:tab/>
        </w:r>
        <w:r>
          <w:rPr>
            <w:noProof/>
            <w:webHidden/>
          </w:rPr>
          <w:fldChar w:fldCharType="begin"/>
        </w:r>
        <w:r>
          <w:rPr>
            <w:noProof/>
            <w:webHidden/>
          </w:rPr>
          <w:instrText xml:space="preserve"> PAGEREF _Toc106531032 \h </w:instrText>
        </w:r>
        <w:r>
          <w:rPr>
            <w:noProof/>
            <w:webHidden/>
          </w:rPr>
        </w:r>
        <w:r>
          <w:rPr>
            <w:noProof/>
            <w:webHidden/>
          </w:rPr>
          <w:fldChar w:fldCharType="separate"/>
        </w:r>
        <w:r>
          <w:rPr>
            <w:noProof/>
            <w:webHidden/>
          </w:rPr>
          <w:t>25</w:t>
        </w:r>
        <w:r>
          <w:rPr>
            <w:noProof/>
            <w:webHidden/>
          </w:rPr>
          <w:fldChar w:fldCharType="end"/>
        </w:r>
      </w:hyperlink>
    </w:p>
    <w:p w14:paraId="7AE4A207" w14:textId="40C90A2D" w:rsidR="00EC4603" w:rsidRPr="00FD7691" w:rsidRDefault="00EC4603">
      <w:pPr>
        <w:pStyle w:val="Obsah2"/>
        <w:tabs>
          <w:tab w:val="left" w:pos="880"/>
          <w:tab w:val="right" w:leader="dot" w:pos="8777"/>
        </w:tabs>
        <w:rPr>
          <w:rFonts w:ascii="Calibri" w:hAnsi="Calibri"/>
          <w:noProof/>
          <w:sz w:val="22"/>
          <w:szCs w:val="22"/>
        </w:rPr>
      </w:pPr>
      <w:hyperlink w:anchor="_Toc106531033" w:history="1">
        <w:r w:rsidRPr="00D4239C">
          <w:rPr>
            <w:rStyle w:val="Hypertextovodkaz"/>
            <w:noProof/>
          </w:rPr>
          <w:t>4.5</w:t>
        </w:r>
        <w:r w:rsidRPr="00FD7691">
          <w:rPr>
            <w:rFonts w:ascii="Calibri" w:hAnsi="Calibri"/>
            <w:noProof/>
            <w:sz w:val="22"/>
            <w:szCs w:val="22"/>
          </w:rPr>
          <w:tab/>
        </w:r>
        <w:r w:rsidRPr="00D4239C">
          <w:rPr>
            <w:rStyle w:val="Hypertextovodkaz"/>
            <w:noProof/>
          </w:rPr>
          <w:t>Deployment diagram</w:t>
        </w:r>
        <w:r>
          <w:rPr>
            <w:noProof/>
            <w:webHidden/>
          </w:rPr>
          <w:tab/>
        </w:r>
        <w:r>
          <w:rPr>
            <w:noProof/>
            <w:webHidden/>
          </w:rPr>
          <w:fldChar w:fldCharType="begin"/>
        </w:r>
        <w:r>
          <w:rPr>
            <w:noProof/>
            <w:webHidden/>
          </w:rPr>
          <w:instrText xml:space="preserve"> PAGEREF _Toc106531033 \h </w:instrText>
        </w:r>
        <w:r>
          <w:rPr>
            <w:noProof/>
            <w:webHidden/>
          </w:rPr>
        </w:r>
        <w:r>
          <w:rPr>
            <w:noProof/>
            <w:webHidden/>
          </w:rPr>
          <w:fldChar w:fldCharType="separate"/>
        </w:r>
        <w:r>
          <w:rPr>
            <w:noProof/>
            <w:webHidden/>
          </w:rPr>
          <w:t>25</w:t>
        </w:r>
        <w:r>
          <w:rPr>
            <w:noProof/>
            <w:webHidden/>
          </w:rPr>
          <w:fldChar w:fldCharType="end"/>
        </w:r>
      </w:hyperlink>
    </w:p>
    <w:p w14:paraId="3028DAC2" w14:textId="7308EBBB" w:rsidR="00EC4603" w:rsidRPr="00FD7691" w:rsidRDefault="00EC4603">
      <w:pPr>
        <w:pStyle w:val="Obsah3"/>
        <w:tabs>
          <w:tab w:val="left" w:pos="1320"/>
          <w:tab w:val="right" w:leader="dot" w:pos="8777"/>
        </w:tabs>
        <w:rPr>
          <w:rFonts w:ascii="Calibri" w:hAnsi="Calibri"/>
          <w:noProof/>
          <w:sz w:val="22"/>
          <w:szCs w:val="22"/>
        </w:rPr>
      </w:pPr>
      <w:hyperlink w:anchor="_Toc106531034" w:history="1">
        <w:r w:rsidRPr="00D4239C">
          <w:rPr>
            <w:rStyle w:val="Hypertextovodkaz"/>
            <w:noProof/>
          </w:rPr>
          <w:t>4.5.1</w:t>
        </w:r>
        <w:r w:rsidRPr="00FD7691">
          <w:rPr>
            <w:rFonts w:ascii="Calibri" w:hAnsi="Calibri"/>
            <w:noProof/>
            <w:sz w:val="22"/>
            <w:szCs w:val="22"/>
          </w:rPr>
          <w:tab/>
        </w:r>
        <w:r w:rsidRPr="00D4239C">
          <w:rPr>
            <w:rStyle w:val="Hypertextovodkaz"/>
            <w:noProof/>
          </w:rPr>
          <w:t>Požadavky</w:t>
        </w:r>
        <w:r>
          <w:rPr>
            <w:noProof/>
            <w:webHidden/>
          </w:rPr>
          <w:tab/>
        </w:r>
        <w:r>
          <w:rPr>
            <w:noProof/>
            <w:webHidden/>
          </w:rPr>
          <w:fldChar w:fldCharType="begin"/>
        </w:r>
        <w:r>
          <w:rPr>
            <w:noProof/>
            <w:webHidden/>
          </w:rPr>
          <w:instrText xml:space="preserve"> PAGEREF _Toc106531034 \h </w:instrText>
        </w:r>
        <w:r>
          <w:rPr>
            <w:noProof/>
            <w:webHidden/>
          </w:rPr>
        </w:r>
        <w:r>
          <w:rPr>
            <w:noProof/>
            <w:webHidden/>
          </w:rPr>
          <w:fldChar w:fldCharType="separate"/>
        </w:r>
        <w:r>
          <w:rPr>
            <w:noProof/>
            <w:webHidden/>
          </w:rPr>
          <w:t>26</w:t>
        </w:r>
        <w:r>
          <w:rPr>
            <w:noProof/>
            <w:webHidden/>
          </w:rPr>
          <w:fldChar w:fldCharType="end"/>
        </w:r>
      </w:hyperlink>
    </w:p>
    <w:p w14:paraId="2A5D13D4" w14:textId="1C053437" w:rsidR="00EC4603" w:rsidRPr="00FD7691" w:rsidRDefault="00EC4603">
      <w:pPr>
        <w:pStyle w:val="Obsah2"/>
        <w:tabs>
          <w:tab w:val="left" w:pos="880"/>
          <w:tab w:val="right" w:leader="dot" w:pos="8777"/>
        </w:tabs>
        <w:rPr>
          <w:rFonts w:ascii="Calibri" w:hAnsi="Calibri"/>
          <w:noProof/>
          <w:sz w:val="22"/>
          <w:szCs w:val="22"/>
        </w:rPr>
      </w:pPr>
      <w:hyperlink w:anchor="_Toc106531035" w:history="1">
        <w:r w:rsidRPr="00D4239C">
          <w:rPr>
            <w:rStyle w:val="Hypertextovodkaz"/>
            <w:noProof/>
          </w:rPr>
          <w:t>4.6</w:t>
        </w:r>
        <w:r w:rsidRPr="00FD7691">
          <w:rPr>
            <w:rFonts w:ascii="Calibri" w:hAnsi="Calibri"/>
            <w:noProof/>
            <w:sz w:val="22"/>
            <w:szCs w:val="22"/>
          </w:rPr>
          <w:tab/>
        </w:r>
        <w:r w:rsidRPr="00D4239C">
          <w:rPr>
            <w:rStyle w:val="Hypertextovodkaz"/>
            <w:noProof/>
          </w:rPr>
          <w:t>Způsob nasazení vytvořeného řešení</w:t>
        </w:r>
        <w:r>
          <w:rPr>
            <w:noProof/>
            <w:webHidden/>
          </w:rPr>
          <w:tab/>
        </w:r>
        <w:r>
          <w:rPr>
            <w:noProof/>
            <w:webHidden/>
          </w:rPr>
          <w:fldChar w:fldCharType="begin"/>
        </w:r>
        <w:r>
          <w:rPr>
            <w:noProof/>
            <w:webHidden/>
          </w:rPr>
          <w:instrText xml:space="preserve"> PAGEREF _Toc106531035 \h </w:instrText>
        </w:r>
        <w:r>
          <w:rPr>
            <w:noProof/>
            <w:webHidden/>
          </w:rPr>
        </w:r>
        <w:r>
          <w:rPr>
            <w:noProof/>
            <w:webHidden/>
          </w:rPr>
          <w:fldChar w:fldCharType="separate"/>
        </w:r>
        <w:r>
          <w:rPr>
            <w:noProof/>
            <w:webHidden/>
          </w:rPr>
          <w:t>26</w:t>
        </w:r>
        <w:r>
          <w:rPr>
            <w:noProof/>
            <w:webHidden/>
          </w:rPr>
          <w:fldChar w:fldCharType="end"/>
        </w:r>
      </w:hyperlink>
    </w:p>
    <w:p w14:paraId="4FCE6D34" w14:textId="6DE0457D" w:rsidR="00EC4603" w:rsidRPr="00FD7691" w:rsidRDefault="00EC4603">
      <w:pPr>
        <w:pStyle w:val="Obsah1"/>
        <w:tabs>
          <w:tab w:val="left" w:pos="482"/>
          <w:tab w:val="right" w:leader="dot" w:pos="8777"/>
        </w:tabs>
        <w:rPr>
          <w:rFonts w:ascii="Calibri" w:hAnsi="Calibri"/>
          <w:b w:val="0"/>
          <w:caps w:val="0"/>
          <w:noProof/>
          <w:sz w:val="22"/>
          <w:szCs w:val="22"/>
        </w:rPr>
      </w:pPr>
      <w:hyperlink w:anchor="_Toc106531036" w:history="1">
        <w:r w:rsidRPr="00D4239C">
          <w:rPr>
            <w:rStyle w:val="Hypertextovodkaz"/>
            <w:noProof/>
          </w:rPr>
          <w:t>5</w:t>
        </w:r>
        <w:r w:rsidRPr="00FD7691">
          <w:rPr>
            <w:rFonts w:ascii="Calibri" w:hAnsi="Calibri"/>
            <w:b w:val="0"/>
            <w:caps w:val="0"/>
            <w:noProof/>
            <w:sz w:val="22"/>
            <w:szCs w:val="22"/>
          </w:rPr>
          <w:tab/>
        </w:r>
        <w:r w:rsidRPr="00D4239C">
          <w:rPr>
            <w:rStyle w:val="Hypertextovodkaz"/>
            <w:noProof/>
          </w:rPr>
          <w:t>Popis vytvořeného řešení</w:t>
        </w:r>
        <w:r>
          <w:rPr>
            <w:noProof/>
            <w:webHidden/>
          </w:rPr>
          <w:tab/>
        </w:r>
        <w:r>
          <w:rPr>
            <w:noProof/>
            <w:webHidden/>
          </w:rPr>
          <w:fldChar w:fldCharType="begin"/>
        </w:r>
        <w:r>
          <w:rPr>
            <w:noProof/>
            <w:webHidden/>
          </w:rPr>
          <w:instrText xml:space="preserve"> PAGEREF _Toc106531036 \h </w:instrText>
        </w:r>
        <w:r>
          <w:rPr>
            <w:noProof/>
            <w:webHidden/>
          </w:rPr>
        </w:r>
        <w:r>
          <w:rPr>
            <w:noProof/>
            <w:webHidden/>
          </w:rPr>
          <w:fldChar w:fldCharType="separate"/>
        </w:r>
        <w:r>
          <w:rPr>
            <w:noProof/>
            <w:webHidden/>
          </w:rPr>
          <w:t>27</w:t>
        </w:r>
        <w:r>
          <w:rPr>
            <w:noProof/>
            <w:webHidden/>
          </w:rPr>
          <w:fldChar w:fldCharType="end"/>
        </w:r>
      </w:hyperlink>
    </w:p>
    <w:p w14:paraId="3D403EC7" w14:textId="43C057EF" w:rsidR="00EC4603" w:rsidRPr="00FD7691" w:rsidRDefault="00EC4603">
      <w:pPr>
        <w:pStyle w:val="Obsah2"/>
        <w:tabs>
          <w:tab w:val="left" w:pos="880"/>
          <w:tab w:val="right" w:leader="dot" w:pos="8777"/>
        </w:tabs>
        <w:rPr>
          <w:rFonts w:ascii="Calibri" w:hAnsi="Calibri"/>
          <w:noProof/>
          <w:sz w:val="22"/>
          <w:szCs w:val="22"/>
        </w:rPr>
      </w:pPr>
      <w:hyperlink w:anchor="_Toc106531037" w:history="1">
        <w:r w:rsidRPr="00D4239C">
          <w:rPr>
            <w:rStyle w:val="Hypertextovodkaz"/>
            <w:noProof/>
          </w:rPr>
          <w:t>5.1</w:t>
        </w:r>
        <w:r w:rsidRPr="00FD7691">
          <w:rPr>
            <w:rFonts w:ascii="Calibri" w:hAnsi="Calibri"/>
            <w:noProof/>
            <w:sz w:val="22"/>
            <w:szCs w:val="22"/>
          </w:rPr>
          <w:tab/>
        </w:r>
        <w:r w:rsidRPr="00D4239C">
          <w:rPr>
            <w:rStyle w:val="Hypertextovodkaz"/>
            <w:noProof/>
          </w:rPr>
          <w:t>Vytváření projektů</w:t>
        </w:r>
        <w:r>
          <w:rPr>
            <w:noProof/>
            <w:webHidden/>
          </w:rPr>
          <w:tab/>
        </w:r>
        <w:r>
          <w:rPr>
            <w:noProof/>
            <w:webHidden/>
          </w:rPr>
          <w:fldChar w:fldCharType="begin"/>
        </w:r>
        <w:r>
          <w:rPr>
            <w:noProof/>
            <w:webHidden/>
          </w:rPr>
          <w:instrText xml:space="preserve"> PAGEREF _Toc106531037 \h </w:instrText>
        </w:r>
        <w:r>
          <w:rPr>
            <w:noProof/>
            <w:webHidden/>
          </w:rPr>
        </w:r>
        <w:r>
          <w:rPr>
            <w:noProof/>
            <w:webHidden/>
          </w:rPr>
          <w:fldChar w:fldCharType="separate"/>
        </w:r>
        <w:r>
          <w:rPr>
            <w:noProof/>
            <w:webHidden/>
          </w:rPr>
          <w:t>27</w:t>
        </w:r>
        <w:r>
          <w:rPr>
            <w:noProof/>
            <w:webHidden/>
          </w:rPr>
          <w:fldChar w:fldCharType="end"/>
        </w:r>
      </w:hyperlink>
    </w:p>
    <w:p w14:paraId="64B53ECB" w14:textId="76ECB5E0" w:rsidR="00EC4603" w:rsidRPr="00FD7691" w:rsidRDefault="00EC4603">
      <w:pPr>
        <w:pStyle w:val="Obsah3"/>
        <w:tabs>
          <w:tab w:val="left" w:pos="1320"/>
          <w:tab w:val="right" w:leader="dot" w:pos="8777"/>
        </w:tabs>
        <w:rPr>
          <w:rFonts w:ascii="Calibri" w:hAnsi="Calibri"/>
          <w:noProof/>
          <w:sz w:val="22"/>
          <w:szCs w:val="22"/>
        </w:rPr>
      </w:pPr>
      <w:hyperlink w:anchor="_Toc106531038" w:history="1">
        <w:r w:rsidRPr="00D4239C">
          <w:rPr>
            <w:rStyle w:val="Hypertextovodkaz"/>
            <w:noProof/>
          </w:rPr>
          <w:t>5.1.1</w:t>
        </w:r>
        <w:r w:rsidRPr="00FD7691">
          <w:rPr>
            <w:rFonts w:ascii="Calibri" w:hAnsi="Calibri"/>
            <w:noProof/>
            <w:sz w:val="22"/>
            <w:szCs w:val="22"/>
          </w:rPr>
          <w:tab/>
        </w:r>
        <w:r w:rsidRPr="00D4239C">
          <w:rPr>
            <w:rStyle w:val="Hypertextovodkaz"/>
            <w:noProof/>
          </w:rPr>
          <w:t>Ukázka vytvoření projektu</w:t>
        </w:r>
        <w:r>
          <w:rPr>
            <w:noProof/>
            <w:webHidden/>
          </w:rPr>
          <w:tab/>
        </w:r>
        <w:r>
          <w:rPr>
            <w:noProof/>
            <w:webHidden/>
          </w:rPr>
          <w:fldChar w:fldCharType="begin"/>
        </w:r>
        <w:r>
          <w:rPr>
            <w:noProof/>
            <w:webHidden/>
          </w:rPr>
          <w:instrText xml:space="preserve"> PAGEREF _Toc106531038 \h </w:instrText>
        </w:r>
        <w:r>
          <w:rPr>
            <w:noProof/>
            <w:webHidden/>
          </w:rPr>
        </w:r>
        <w:r>
          <w:rPr>
            <w:noProof/>
            <w:webHidden/>
          </w:rPr>
          <w:fldChar w:fldCharType="separate"/>
        </w:r>
        <w:r>
          <w:rPr>
            <w:noProof/>
            <w:webHidden/>
          </w:rPr>
          <w:t>27</w:t>
        </w:r>
        <w:r>
          <w:rPr>
            <w:noProof/>
            <w:webHidden/>
          </w:rPr>
          <w:fldChar w:fldCharType="end"/>
        </w:r>
      </w:hyperlink>
    </w:p>
    <w:p w14:paraId="1836DE2C" w14:textId="1B9EB479" w:rsidR="00EC4603" w:rsidRPr="00FD7691" w:rsidRDefault="00EC4603">
      <w:pPr>
        <w:pStyle w:val="Obsah2"/>
        <w:tabs>
          <w:tab w:val="left" w:pos="880"/>
          <w:tab w:val="right" w:leader="dot" w:pos="8777"/>
        </w:tabs>
        <w:rPr>
          <w:rFonts w:ascii="Calibri" w:hAnsi="Calibri"/>
          <w:noProof/>
          <w:sz w:val="22"/>
          <w:szCs w:val="22"/>
        </w:rPr>
      </w:pPr>
      <w:hyperlink w:anchor="_Toc106531039" w:history="1">
        <w:r w:rsidRPr="00D4239C">
          <w:rPr>
            <w:rStyle w:val="Hypertextovodkaz"/>
            <w:noProof/>
          </w:rPr>
          <w:t>5.2</w:t>
        </w:r>
        <w:r w:rsidRPr="00FD7691">
          <w:rPr>
            <w:rFonts w:ascii="Calibri" w:hAnsi="Calibri"/>
            <w:noProof/>
            <w:sz w:val="22"/>
            <w:szCs w:val="22"/>
          </w:rPr>
          <w:tab/>
        </w:r>
        <w:r w:rsidRPr="00D4239C">
          <w:rPr>
            <w:rStyle w:val="Hypertextovodkaz"/>
            <w:noProof/>
          </w:rPr>
          <w:t>Správa projektů</w:t>
        </w:r>
        <w:r>
          <w:rPr>
            <w:noProof/>
            <w:webHidden/>
          </w:rPr>
          <w:tab/>
        </w:r>
        <w:r>
          <w:rPr>
            <w:noProof/>
            <w:webHidden/>
          </w:rPr>
          <w:fldChar w:fldCharType="begin"/>
        </w:r>
        <w:r>
          <w:rPr>
            <w:noProof/>
            <w:webHidden/>
          </w:rPr>
          <w:instrText xml:space="preserve"> PAGEREF _Toc106531039 \h </w:instrText>
        </w:r>
        <w:r>
          <w:rPr>
            <w:noProof/>
            <w:webHidden/>
          </w:rPr>
        </w:r>
        <w:r>
          <w:rPr>
            <w:noProof/>
            <w:webHidden/>
          </w:rPr>
          <w:fldChar w:fldCharType="separate"/>
        </w:r>
        <w:r>
          <w:rPr>
            <w:noProof/>
            <w:webHidden/>
          </w:rPr>
          <w:t>28</w:t>
        </w:r>
        <w:r>
          <w:rPr>
            <w:noProof/>
            <w:webHidden/>
          </w:rPr>
          <w:fldChar w:fldCharType="end"/>
        </w:r>
      </w:hyperlink>
    </w:p>
    <w:p w14:paraId="0BF5EB18" w14:textId="20C38E4C" w:rsidR="00EC4603" w:rsidRPr="00FD7691" w:rsidRDefault="00EC4603">
      <w:pPr>
        <w:pStyle w:val="Obsah3"/>
        <w:tabs>
          <w:tab w:val="left" w:pos="1320"/>
          <w:tab w:val="right" w:leader="dot" w:pos="8777"/>
        </w:tabs>
        <w:rPr>
          <w:rFonts w:ascii="Calibri" w:hAnsi="Calibri"/>
          <w:noProof/>
          <w:sz w:val="22"/>
          <w:szCs w:val="22"/>
        </w:rPr>
      </w:pPr>
      <w:hyperlink w:anchor="_Toc106531040" w:history="1">
        <w:r w:rsidRPr="00D4239C">
          <w:rPr>
            <w:rStyle w:val="Hypertextovodkaz"/>
            <w:noProof/>
          </w:rPr>
          <w:t>5.2.1</w:t>
        </w:r>
        <w:r w:rsidRPr="00FD7691">
          <w:rPr>
            <w:rFonts w:ascii="Calibri" w:hAnsi="Calibri"/>
            <w:noProof/>
            <w:sz w:val="22"/>
            <w:szCs w:val="22"/>
          </w:rPr>
          <w:tab/>
        </w:r>
        <w:r w:rsidRPr="00D4239C">
          <w:rPr>
            <w:rStyle w:val="Hypertextovodkaz"/>
            <w:noProof/>
          </w:rPr>
          <w:t>Ukázka zobrazení projektu</w:t>
        </w:r>
        <w:r>
          <w:rPr>
            <w:noProof/>
            <w:webHidden/>
          </w:rPr>
          <w:tab/>
        </w:r>
        <w:r>
          <w:rPr>
            <w:noProof/>
            <w:webHidden/>
          </w:rPr>
          <w:fldChar w:fldCharType="begin"/>
        </w:r>
        <w:r>
          <w:rPr>
            <w:noProof/>
            <w:webHidden/>
          </w:rPr>
          <w:instrText xml:space="preserve"> PAGEREF _Toc106531040 \h </w:instrText>
        </w:r>
        <w:r>
          <w:rPr>
            <w:noProof/>
            <w:webHidden/>
          </w:rPr>
        </w:r>
        <w:r>
          <w:rPr>
            <w:noProof/>
            <w:webHidden/>
          </w:rPr>
          <w:fldChar w:fldCharType="separate"/>
        </w:r>
        <w:r>
          <w:rPr>
            <w:noProof/>
            <w:webHidden/>
          </w:rPr>
          <w:t>29</w:t>
        </w:r>
        <w:r>
          <w:rPr>
            <w:noProof/>
            <w:webHidden/>
          </w:rPr>
          <w:fldChar w:fldCharType="end"/>
        </w:r>
      </w:hyperlink>
    </w:p>
    <w:p w14:paraId="7448B887" w14:textId="74CF28E2" w:rsidR="00EC4603" w:rsidRPr="00FD7691" w:rsidRDefault="00EC4603">
      <w:pPr>
        <w:pStyle w:val="Obsah2"/>
        <w:tabs>
          <w:tab w:val="left" w:pos="880"/>
          <w:tab w:val="right" w:leader="dot" w:pos="8777"/>
        </w:tabs>
        <w:rPr>
          <w:rFonts w:ascii="Calibri" w:hAnsi="Calibri"/>
          <w:noProof/>
          <w:sz w:val="22"/>
          <w:szCs w:val="22"/>
        </w:rPr>
      </w:pPr>
      <w:hyperlink w:anchor="_Toc106531041" w:history="1">
        <w:r w:rsidRPr="00D4239C">
          <w:rPr>
            <w:rStyle w:val="Hypertextovodkaz"/>
            <w:noProof/>
          </w:rPr>
          <w:t>5.3</w:t>
        </w:r>
        <w:r w:rsidRPr="00FD7691">
          <w:rPr>
            <w:rFonts w:ascii="Calibri" w:hAnsi="Calibri"/>
            <w:noProof/>
            <w:sz w:val="22"/>
            <w:szCs w:val="22"/>
          </w:rPr>
          <w:tab/>
        </w:r>
        <w:r w:rsidRPr="00D4239C">
          <w:rPr>
            <w:rStyle w:val="Hypertextovodkaz"/>
            <w:noProof/>
          </w:rPr>
          <w:t>Simulace zálohování</w:t>
        </w:r>
        <w:r>
          <w:rPr>
            <w:noProof/>
            <w:webHidden/>
          </w:rPr>
          <w:tab/>
        </w:r>
        <w:r>
          <w:rPr>
            <w:noProof/>
            <w:webHidden/>
          </w:rPr>
          <w:fldChar w:fldCharType="begin"/>
        </w:r>
        <w:r>
          <w:rPr>
            <w:noProof/>
            <w:webHidden/>
          </w:rPr>
          <w:instrText xml:space="preserve"> PAGEREF _Toc106531041 \h </w:instrText>
        </w:r>
        <w:r>
          <w:rPr>
            <w:noProof/>
            <w:webHidden/>
          </w:rPr>
        </w:r>
        <w:r>
          <w:rPr>
            <w:noProof/>
            <w:webHidden/>
          </w:rPr>
          <w:fldChar w:fldCharType="separate"/>
        </w:r>
        <w:r>
          <w:rPr>
            <w:noProof/>
            <w:webHidden/>
          </w:rPr>
          <w:t>29</w:t>
        </w:r>
        <w:r>
          <w:rPr>
            <w:noProof/>
            <w:webHidden/>
          </w:rPr>
          <w:fldChar w:fldCharType="end"/>
        </w:r>
      </w:hyperlink>
    </w:p>
    <w:p w14:paraId="24DC17D1" w14:textId="6938870E" w:rsidR="00EC4603" w:rsidRPr="00FD7691" w:rsidRDefault="00EC4603">
      <w:pPr>
        <w:pStyle w:val="Obsah3"/>
        <w:tabs>
          <w:tab w:val="left" w:pos="1320"/>
          <w:tab w:val="right" w:leader="dot" w:pos="8777"/>
        </w:tabs>
        <w:rPr>
          <w:rFonts w:ascii="Calibri" w:hAnsi="Calibri"/>
          <w:noProof/>
          <w:sz w:val="22"/>
          <w:szCs w:val="22"/>
        </w:rPr>
      </w:pPr>
      <w:hyperlink w:anchor="_Toc106531042" w:history="1">
        <w:r w:rsidRPr="00D4239C">
          <w:rPr>
            <w:rStyle w:val="Hypertextovodkaz"/>
            <w:noProof/>
          </w:rPr>
          <w:t>5.3.1</w:t>
        </w:r>
        <w:r w:rsidRPr="00FD7691">
          <w:rPr>
            <w:rFonts w:ascii="Calibri" w:hAnsi="Calibri"/>
            <w:noProof/>
            <w:sz w:val="22"/>
            <w:szCs w:val="22"/>
          </w:rPr>
          <w:tab/>
        </w:r>
        <w:r w:rsidRPr="00D4239C">
          <w:rPr>
            <w:rStyle w:val="Hypertextovodkaz"/>
            <w:noProof/>
          </w:rPr>
          <w:t>Ukázka simulace</w:t>
        </w:r>
        <w:r>
          <w:rPr>
            <w:noProof/>
            <w:webHidden/>
          </w:rPr>
          <w:tab/>
        </w:r>
        <w:r>
          <w:rPr>
            <w:noProof/>
            <w:webHidden/>
          </w:rPr>
          <w:fldChar w:fldCharType="begin"/>
        </w:r>
        <w:r>
          <w:rPr>
            <w:noProof/>
            <w:webHidden/>
          </w:rPr>
          <w:instrText xml:space="preserve"> PAGEREF _Toc106531042 \h </w:instrText>
        </w:r>
        <w:r>
          <w:rPr>
            <w:noProof/>
            <w:webHidden/>
          </w:rPr>
        </w:r>
        <w:r>
          <w:rPr>
            <w:noProof/>
            <w:webHidden/>
          </w:rPr>
          <w:fldChar w:fldCharType="separate"/>
        </w:r>
        <w:r>
          <w:rPr>
            <w:noProof/>
            <w:webHidden/>
          </w:rPr>
          <w:t>30</w:t>
        </w:r>
        <w:r>
          <w:rPr>
            <w:noProof/>
            <w:webHidden/>
          </w:rPr>
          <w:fldChar w:fldCharType="end"/>
        </w:r>
      </w:hyperlink>
    </w:p>
    <w:p w14:paraId="2A8A81AC" w14:textId="212A5FC4" w:rsidR="00EC4603" w:rsidRPr="00FD7691" w:rsidRDefault="00EC4603">
      <w:pPr>
        <w:pStyle w:val="Obsah2"/>
        <w:tabs>
          <w:tab w:val="left" w:pos="880"/>
          <w:tab w:val="right" w:leader="dot" w:pos="8777"/>
        </w:tabs>
        <w:rPr>
          <w:rFonts w:ascii="Calibri" w:hAnsi="Calibri"/>
          <w:noProof/>
          <w:sz w:val="22"/>
          <w:szCs w:val="22"/>
        </w:rPr>
      </w:pPr>
      <w:hyperlink w:anchor="_Toc106531043" w:history="1">
        <w:r w:rsidRPr="00D4239C">
          <w:rPr>
            <w:rStyle w:val="Hypertextovodkaz"/>
            <w:noProof/>
          </w:rPr>
          <w:t>5.4</w:t>
        </w:r>
        <w:r w:rsidRPr="00FD7691">
          <w:rPr>
            <w:rFonts w:ascii="Calibri" w:hAnsi="Calibri"/>
            <w:noProof/>
            <w:sz w:val="22"/>
            <w:szCs w:val="22"/>
          </w:rPr>
          <w:tab/>
        </w:r>
        <w:r w:rsidRPr="00D4239C">
          <w:rPr>
            <w:rStyle w:val="Hypertextovodkaz"/>
            <w:noProof/>
          </w:rPr>
          <w:t>Zálohování</w:t>
        </w:r>
        <w:r>
          <w:rPr>
            <w:noProof/>
            <w:webHidden/>
          </w:rPr>
          <w:tab/>
        </w:r>
        <w:r>
          <w:rPr>
            <w:noProof/>
            <w:webHidden/>
          </w:rPr>
          <w:fldChar w:fldCharType="begin"/>
        </w:r>
        <w:r>
          <w:rPr>
            <w:noProof/>
            <w:webHidden/>
          </w:rPr>
          <w:instrText xml:space="preserve"> PAGEREF _Toc106531043 \h </w:instrText>
        </w:r>
        <w:r>
          <w:rPr>
            <w:noProof/>
            <w:webHidden/>
          </w:rPr>
        </w:r>
        <w:r>
          <w:rPr>
            <w:noProof/>
            <w:webHidden/>
          </w:rPr>
          <w:fldChar w:fldCharType="separate"/>
        </w:r>
        <w:r>
          <w:rPr>
            <w:noProof/>
            <w:webHidden/>
          </w:rPr>
          <w:t>30</w:t>
        </w:r>
        <w:r>
          <w:rPr>
            <w:noProof/>
            <w:webHidden/>
          </w:rPr>
          <w:fldChar w:fldCharType="end"/>
        </w:r>
      </w:hyperlink>
    </w:p>
    <w:p w14:paraId="1E9D67AC" w14:textId="6D7181AC" w:rsidR="00EC4603" w:rsidRPr="00FD7691" w:rsidRDefault="00EC4603">
      <w:pPr>
        <w:pStyle w:val="Obsah3"/>
        <w:tabs>
          <w:tab w:val="left" w:pos="1320"/>
          <w:tab w:val="right" w:leader="dot" w:pos="8777"/>
        </w:tabs>
        <w:rPr>
          <w:rFonts w:ascii="Calibri" w:hAnsi="Calibri"/>
          <w:noProof/>
          <w:sz w:val="22"/>
          <w:szCs w:val="22"/>
        </w:rPr>
      </w:pPr>
      <w:hyperlink w:anchor="_Toc106531044" w:history="1">
        <w:r w:rsidRPr="00D4239C">
          <w:rPr>
            <w:rStyle w:val="Hypertextovodkaz"/>
            <w:noProof/>
          </w:rPr>
          <w:t>5.4.1</w:t>
        </w:r>
        <w:r w:rsidRPr="00FD7691">
          <w:rPr>
            <w:rFonts w:ascii="Calibri" w:hAnsi="Calibri"/>
            <w:noProof/>
            <w:sz w:val="22"/>
            <w:szCs w:val="22"/>
          </w:rPr>
          <w:tab/>
        </w:r>
        <w:r w:rsidRPr="00D4239C">
          <w:rPr>
            <w:rStyle w:val="Hypertextovodkaz"/>
            <w:noProof/>
          </w:rPr>
          <w:t>Ukázka zálohování</w:t>
        </w:r>
        <w:r>
          <w:rPr>
            <w:noProof/>
            <w:webHidden/>
          </w:rPr>
          <w:tab/>
        </w:r>
        <w:r>
          <w:rPr>
            <w:noProof/>
            <w:webHidden/>
          </w:rPr>
          <w:fldChar w:fldCharType="begin"/>
        </w:r>
        <w:r>
          <w:rPr>
            <w:noProof/>
            <w:webHidden/>
          </w:rPr>
          <w:instrText xml:space="preserve"> PAGEREF _Toc106531044 \h </w:instrText>
        </w:r>
        <w:r>
          <w:rPr>
            <w:noProof/>
            <w:webHidden/>
          </w:rPr>
        </w:r>
        <w:r>
          <w:rPr>
            <w:noProof/>
            <w:webHidden/>
          </w:rPr>
          <w:fldChar w:fldCharType="separate"/>
        </w:r>
        <w:r>
          <w:rPr>
            <w:noProof/>
            <w:webHidden/>
          </w:rPr>
          <w:t>30</w:t>
        </w:r>
        <w:r>
          <w:rPr>
            <w:noProof/>
            <w:webHidden/>
          </w:rPr>
          <w:fldChar w:fldCharType="end"/>
        </w:r>
      </w:hyperlink>
    </w:p>
    <w:p w14:paraId="179EF034" w14:textId="2E50DC7F" w:rsidR="00EC4603" w:rsidRPr="00FD7691" w:rsidRDefault="00EC4603">
      <w:pPr>
        <w:pStyle w:val="Obsah2"/>
        <w:tabs>
          <w:tab w:val="left" w:pos="880"/>
          <w:tab w:val="right" w:leader="dot" w:pos="8777"/>
        </w:tabs>
        <w:rPr>
          <w:rFonts w:ascii="Calibri" w:hAnsi="Calibri"/>
          <w:noProof/>
          <w:sz w:val="22"/>
          <w:szCs w:val="22"/>
        </w:rPr>
      </w:pPr>
      <w:hyperlink w:anchor="_Toc106531045" w:history="1">
        <w:r w:rsidRPr="00D4239C">
          <w:rPr>
            <w:rStyle w:val="Hypertextovodkaz"/>
            <w:noProof/>
          </w:rPr>
          <w:t>5.5</w:t>
        </w:r>
        <w:r w:rsidRPr="00FD7691">
          <w:rPr>
            <w:rFonts w:ascii="Calibri" w:hAnsi="Calibri"/>
            <w:noProof/>
            <w:sz w:val="22"/>
            <w:szCs w:val="22"/>
          </w:rPr>
          <w:tab/>
        </w:r>
        <w:r w:rsidRPr="00D4239C">
          <w:rPr>
            <w:rStyle w:val="Hypertextovodkaz"/>
            <w:noProof/>
          </w:rPr>
          <w:t>Obnovování</w:t>
        </w:r>
        <w:r>
          <w:rPr>
            <w:noProof/>
            <w:webHidden/>
          </w:rPr>
          <w:tab/>
        </w:r>
        <w:r>
          <w:rPr>
            <w:noProof/>
            <w:webHidden/>
          </w:rPr>
          <w:fldChar w:fldCharType="begin"/>
        </w:r>
        <w:r>
          <w:rPr>
            <w:noProof/>
            <w:webHidden/>
          </w:rPr>
          <w:instrText xml:space="preserve"> PAGEREF _Toc106531045 \h </w:instrText>
        </w:r>
        <w:r>
          <w:rPr>
            <w:noProof/>
            <w:webHidden/>
          </w:rPr>
        </w:r>
        <w:r>
          <w:rPr>
            <w:noProof/>
            <w:webHidden/>
          </w:rPr>
          <w:fldChar w:fldCharType="separate"/>
        </w:r>
        <w:r>
          <w:rPr>
            <w:noProof/>
            <w:webHidden/>
          </w:rPr>
          <w:t>31</w:t>
        </w:r>
        <w:r>
          <w:rPr>
            <w:noProof/>
            <w:webHidden/>
          </w:rPr>
          <w:fldChar w:fldCharType="end"/>
        </w:r>
      </w:hyperlink>
    </w:p>
    <w:p w14:paraId="4771AFA4" w14:textId="5B1E2ADD" w:rsidR="00EC4603" w:rsidRPr="00FD7691" w:rsidRDefault="00EC4603">
      <w:pPr>
        <w:pStyle w:val="Obsah3"/>
        <w:tabs>
          <w:tab w:val="left" w:pos="1320"/>
          <w:tab w:val="right" w:leader="dot" w:pos="8777"/>
        </w:tabs>
        <w:rPr>
          <w:rFonts w:ascii="Calibri" w:hAnsi="Calibri"/>
          <w:noProof/>
          <w:sz w:val="22"/>
          <w:szCs w:val="22"/>
        </w:rPr>
      </w:pPr>
      <w:hyperlink w:anchor="_Toc106531046" w:history="1">
        <w:r w:rsidRPr="00D4239C">
          <w:rPr>
            <w:rStyle w:val="Hypertextovodkaz"/>
            <w:noProof/>
          </w:rPr>
          <w:t>5.5.1</w:t>
        </w:r>
        <w:r w:rsidRPr="00FD7691">
          <w:rPr>
            <w:rFonts w:ascii="Calibri" w:hAnsi="Calibri"/>
            <w:noProof/>
            <w:sz w:val="22"/>
            <w:szCs w:val="22"/>
          </w:rPr>
          <w:tab/>
        </w:r>
        <w:r w:rsidRPr="00D4239C">
          <w:rPr>
            <w:rStyle w:val="Hypertextovodkaz"/>
            <w:noProof/>
          </w:rPr>
          <w:t>Ukázka obnovování</w:t>
        </w:r>
        <w:r>
          <w:rPr>
            <w:noProof/>
            <w:webHidden/>
          </w:rPr>
          <w:tab/>
        </w:r>
        <w:r>
          <w:rPr>
            <w:noProof/>
            <w:webHidden/>
          </w:rPr>
          <w:fldChar w:fldCharType="begin"/>
        </w:r>
        <w:r>
          <w:rPr>
            <w:noProof/>
            <w:webHidden/>
          </w:rPr>
          <w:instrText xml:space="preserve"> PAGEREF _Toc106531046 \h </w:instrText>
        </w:r>
        <w:r>
          <w:rPr>
            <w:noProof/>
            <w:webHidden/>
          </w:rPr>
        </w:r>
        <w:r>
          <w:rPr>
            <w:noProof/>
            <w:webHidden/>
          </w:rPr>
          <w:fldChar w:fldCharType="separate"/>
        </w:r>
        <w:r>
          <w:rPr>
            <w:noProof/>
            <w:webHidden/>
          </w:rPr>
          <w:t>31</w:t>
        </w:r>
        <w:r>
          <w:rPr>
            <w:noProof/>
            <w:webHidden/>
          </w:rPr>
          <w:fldChar w:fldCharType="end"/>
        </w:r>
      </w:hyperlink>
    </w:p>
    <w:p w14:paraId="6F6BFB9F" w14:textId="37263273" w:rsidR="00EC4603" w:rsidRPr="00FD7691" w:rsidRDefault="00EC4603">
      <w:pPr>
        <w:pStyle w:val="Obsah2"/>
        <w:tabs>
          <w:tab w:val="left" w:pos="880"/>
          <w:tab w:val="right" w:leader="dot" w:pos="8777"/>
        </w:tabs>
        <w:rPr>
          <w:rFonts w:ascii="Calibri" w:hAnsi="Calibri"/>
          <w:noProof/>
          <w:sz w:val="22"/>
          <w:szCs w:val="22"/>
        </w:rPr>
      </w:pPr>
      <w:hyperlink w:anchor="_Toc106531047" w:history="1">
        <w:r w:rsidRPr="00D4239C">
          <w:rPr>
            <w:rStyle w:val="Hypertextovodkaz"/>
            <w:noProof/>
          </w:rPr>
          <w:t>5.6</w:t>
        </w:r>
        <w:r w:rsidRPr="00FD7691">
          <w:rPr>
            <w:rFonts w:ascii="Calibri" w:hAnsi="Calibri"/>
            <w:noProof/>
            <w:sz w:val="22"/>
            <w:szCs w:val="22"/>
          </w:rPr>
          <w:tab/>
        </w:r>
        <w:r w:rsidRPr="00D4239C">
          <w:rPr>
            <w:rStyle w:val="Hypertextovodkaz"/>
            <w:noProof/>
          </w:rPr>
          <w:t>Shrnutí vytvořeného řešení</w:t>
        </w:r>
        <w:r>
          <w:rPr>
            <w:noProof/>
            <w:webHidden/>
          </w:rPr>
          <w:tab/>
        </w:r>
        <w:r>
          <w:rPr>
            <w:noProof/>
            <w:webHidden/>
          </w:rPr>
          <w:fldChar w:fldCharType="begin"/>
        </w:r>
        <w:r>
          <w:rPr>
            <w:noProof/>
            <w:webHidden/>
          </w:rPr>
          <w:instrText xml:space="preserve"> PAGEREF _Toc106531047 \h </w:instrText>
        </w:r>
        <w:r>
          <w:rPr>
            <w:noProof/>
            <w:webHidden/>
          </w:rPr>
        </w:r>
        <w:r>
          <w:rPr>
            <w:noProof/>
            <w:webHidden/>
          </w:rPr>
          <w:fldChar w:fldCharType="separate"/>
        </w:r>
        <w:r>
          <w:rPr>
            <w:noProof/>
            <w:webHidden/>
          </w:rPr>
          <w:t>32</w:t>
        </w:r>
        <w:r>
          <w:rPr>
            <w:noProof/>
            <w:webHidden/>
          </w:rPr>
          <w:fldChar w:fldCharType="end"/>
        </w:r>
      </w:hyperlink>
    </w:p>
    <w:p w14:paraId="1CA0E2D3" w14:textId="2455010E" w:rsidR="00EC4603" w:rsidRPr="00FD7691" w:rsidRDefault="00EC4603">
      <w:pPr>
        <w:pStyle w:val="Obsah3"/>
        <w:tabs>
          <w:tab w:val="left" w:pos="1320"/>
          <w:tab w:val="right" w:leader="dot" w:pos="8777"/>
        </w:tabs>
        <w:rPr>
          <w:rFonts w:ascii="Calibri" w:hAnsi="Calibri"/>
          <w:noProof/>
          <w:sz w:val="22"/>
          <w:szCs w:val="22"/>
        </w:rPr>
      </w:pPr>
      <w:hyperlink w:anchor="_Toc106531048" w:history="1">
        <w:r w:rsidRPr="00D4239C">
          <w:rPr>
            <w:rStyle w:val="Hypertextovodkaz"/>
            <w:noProof/>
          </w:rPr>
          <w:t>5.6.1</w:t>
        </w:r>
        <w:r w:rsidRPr="00FD7691">
          <w:rPr>
            <w:rFonts w:ascii="Calibri" w:hAnsi="Calibri"/>
            <w:noProof/>
            <w:sz w:val="22"/>
            <w:szCs w:val="22"/>
          </w:rPr>
          <w:tab/>
        </w:r>
        <w:r w:rsidRPr="00D4239C">
          <w:rPr>
            <w:rStyle w:val="Hypertextovodkaz"/>
            <w:noProof/>
          </w:rPr>
          <w:t>Zhodnocení</w:t>
        </w:r>
        <w:r>
          <w:rPr>
            <w:noProof/>
            <w:webHidden/>
          </w:rPr>
          <w:tab/>
        </w:r>
        <w:r>
          <w:rPr>
            <w:noProof/>
            <w:webHidden/>
          </w:rPr>
          <w:fldChar w:fldCharType="begin"/>
        </w:r>
        <w:r>
          <w:rPr>
            <w:noProof/>
            <w:webHidden/>
          </w:rPr>
          <w:instrText xml:space="preserve"> PAGEREF _Toc106531048 \h </w:instrText>
        </w:r>
        <w:r>
          <w:rPr>
            <w:noProof/>
            <w:webHidden/>
          </w:rPr>
        </w:r>
        <w:r>
          <w:rPr>
            <w:noProof/>
            <w:webHidden/>
          </w:rPr>
          <w:fldChar w:fldCharType="separate"/>
        </w:r>
        <w:r>
          <w:rPr>
            <w:noProof/>
            <w:webHidden/>
          </w:rPr>
          <w:t>33</w:t>
        </w:r>
        <w:r>
          <w:rPr>
            <w:noProof/>
            <w:webHidden/>
          </w:rPr>
          <w:fldChar w:fldCharType="end"/>
        </w:r>
      </w:hyperlink>
    </w:p>
    <w:p w14:paraId="632A6708" w14:textId="681C93B3" w:rsidR="00EC4603" w:rsidRPr="00FD7691" w:rsidRDefault="00EC4603">
      <w:pPr>
        <w:pStyle w:val="Obsah2"/>
        <w:tabs>
          <w:tab w:val="right" w:leader="dot" w:pos="8777"/>
        </w:tabs>
        <w:rPr>
          <w:rFonts w:ascii="Calibri" w:hAnsi="Calibri"/>
          <w:noProof/>
          <w:sz w:val="22"/>
          <w:szCs w:val="22"/>
        </w:rPr>
      </w:pPr>
      <w:hyperlink w:anchor="_Toc106531049" w:history="1">
        <w:r w:rsidRPr="00D4239C">
          <w:rPr>
            <w:rStyle w:val="Hypertextovodkaz"/>
            <w:noProof/>
          </w:rPr>
          <w:t>ZÁVĚR</w:t>
        </w:r>
        <w:r>
          <w:rPr>
            <w:noProof/>
            <w:webHidden/>
          </w:rPr>
          <w:tab/>
        </w:r>
        <w:r>
          <w:rPr>
            <w:noProof/>
            <w:webHidden/>
          </w:rPr>
          <w:fldChar w:fldCharType="begin"/>
        </w:r>
        <w:r>
          <w:rPr>
            <w:noProof/>
            <w:webHidden/>
          </w:rPr>
          <w:instrText xml:space="preserve"> PAGEREF _Toc106531049 \h </w:instrText>
        </w:r>
        <w:r>
          <w:rPr>
            <w:noProof/>
            <w:webHidden/>
          </w:rPr>
        </w:r>
        <w:r>
          <w:rPr>
            <w:noProof/>
            <w:webHidden/>
          </w:rPr>
          <w:fldChar w:fldCharType="separate"/>
        </w:r>
        <w:r>
          <w:rPr>
            <w:noProof/>
            <w:webHidden/>
          </w:rPr>
          <w:t>34</w:t>
        </w:r>
        <w:r>
          <w:rPr>
            <w:noProof/>
            <w:webHidden/>
          </w:rPr>
          <w:fldChar w:fldCharType="end"/>
        </w:r>
      </w:hyperlink>
    </w:p>
    <w:p w14:paraId="6CBF8874" w14:textId="2BFA3FA1" w:rsidR="00EC4603" w:rsidRPr="00FD7691" w:rsidRDefault="00EC4603">
      <w:pPr>
        <w:pStyle w:val="Obsah2"/>
        <w:tabs>
          <w:tab w:val="right" w:leader="dot" w:pos="8777"/>
        </w:tabs>
        <w:rPr>
          <w:rFonts w:ascii="Calibri" w:hAnsi="Calibri"/>
          <w:noProof/>
          <w:sz w:val="22"/>
          <w:szCs w:val="22"/>
        </w:rPr>
      </w:pPr>
      <w:hyperlink w:anchor="_Toc106531050" w:history="1">
        <w:r w:rsidRPr="00D4239C">
          <w:rPr>
            <w:rStyle w:val="Hypertextovodkaz"/>
            <w:noProof/>
          </w:rPr>
          <w:t>RESUMÉ</w:t>
        </w:r>
        <w:r>
          <w:rPr>
            <w:noProof/>
            <w:webHidden/>
          </w:rPr>
          <w:tab/>
        </w:r>
        <w:r>
          <w:rPr>
            <w:noProof/>
            <w:webHidden/>
          </w:rPr>
          <w:fldChar w:fldCharType="begin"/>
        </w:r>
        <w:r>
          <w:rPr>
            <w:noProof/>
            <w:webHidden/>
          </w:rPr>
          <w:instrText xml:space="preserve"> PAGEREF _Toc106531050 \h </w:instrText>
        </w:r>
        <w:r>
          <w:rPr>
            <w:noProof/>
            <w:webHidden/>
          </w:rPr>
        </w:r>
        <w:r>
          <w:rPr>
            <w:noProof/>
            <w:webHidden/>
          </w:rPr>
          <w:fldChar w:fldCharType="separate"/>
        </w:r>
        <w:r>
          <w:rPr>
            <w:noProof/>
            <w:webHidden/>
          </w:rPr>
          <w:t>35</w:t>
        </w:r>
        <w:r>
          <w:rPr>
            <w:noProof/>
            <w:webHidden/>
          </w:rPr>
          <w:fldChar w:fldCharType="end"/>
        </w:r>
      </w:hyperlink>
    </w:p>
    <w:p w14:paraId="0AE2AF39" w14:textId="78B049A9" w:rsidR="00EC4603" w:rsidRPr="00FD7691" w:rsidRDefault="00EC4603">
      <w:pPr>
        <w:pStyle w:val="Obsah1"/>
        <w:tabs>
          <w:tab w:val="right" w:leader="dot" w:pos="8777"/>
        </w:tabs>
        <w:rPr>
          <w:rFonts w:ascii="Calibri" w:hAnsi="Calibri"/>
          <w:b w:val="0"/>
          <w:caps w:val="0"/>
          <w:noProof/>
          <w:sz w:val="22"/>
          <w:szCs w:val="22"/>
        </w:rPr>
      </w:pPr>
      <w:hyperlink w:anchor="_Toc106531051" w:history="1">
        <w:r w:rsidRPr="00D4239C">
          <w:rPr>
            <w:rStyle w:val="Hypertextovodkaz"/>
            <w:noProof/>
          </w:rPr>
          <w:t>SUMMARY</w:t>
        </w:r>
        <w:r>
          <w:rPr>
            <w:noProof/>
            <w:webHidden/>
          </w:rPr>
          <w:tab/>
        </w:r>
        <w:r>
          <w:rPr>
            <w:noProof/>
            <w:webHidden/>
          </w:rPr>
          <w:fldChar w:fldCharType="begin"/>
        </w:r>
        <w:r>
          <w:rPr>
            <w:noProof/>
            <w:webHidden/>
          </w:rPr>
          <w:instrText xml:space="preserve"> PAGEREF _Toc106531051 \h </w:instrText>
        </w:r>
        <w:r>
          <w:rPr>
            <w:noProof/>
            <w:webHidden/>
          </w:rPr>
        </w:r>
        <w:r>
          <w:rPr>
            <w:noProof/>
            <w:webHidden/>
          </w:rPr>
          <w:fldChar w:fldCharType="separate"/>
        </w:r>
        <w:r>
          <w:rPr>
            <w:noProof/>
            <w:webHidden/>
          </w:rPr>
          <w:t>36</w:t>
        </w:r>
        <w:r>
          <w:rPr>
            <w:noProof/>
            <w:webHidden/>
          </w:rPr>
          <w:fldChar w:fldCharType="end"/>
        </w:r>
      </w:hyperlink>
    </w:p>
    <w:p w14:paraId="3568D288" w14:textId="5F61B0BC" w:rsidR="00EC4603" w:rsidRPr="00FD7691" w:rsidRDefault="00EC4603">
      <w:pPr>
        <w:pStyle w:val="Obsah1"/>
        <w:tabs>
          <w:tab w:val="right" w:leader="dot" w:pos="8777"/>
        </w:tabs>
        <w:rPr>
          <w:rFonts w:ascii="Calibri" w:hAnsi="Calibri"/>
          <w:b w:val="0"/>
          <w:caps w:val="0"/>
          <w:noProof/>
          <w:sz w:val="22"/>
          <w:szCs w:val="22"/>
        </w:rPr>
      </w:pPr>
      <w:hyperlink w:anchor="_Toc106531052" w:history="1">
        <w:r w:rsidRPr="00D4239C">
          <w:rPr>
            <w:rStyle w:val="Hypertextovodkaz"/>
            <w:noProof/>
          </w:rPr>
          <w:t>SEZNAM POUŽITÉ LITERATURY</w:t>
        </w:r>
        <w:r>
          <w:rPr>
            <w:noProof/>
            <w:webHidden/>
          </w:rPr>
          <w:tab/>
        </w:r>
        <w:r>
          <w:rPr>
            <w:noProof/>
            <w:webHidden/>
          </w:rPr>
          <w:fldChar w:fldCharType="begin"/>
        </w:r>
        <w:r>
          <w:rPr>
            <w:noProof/>
            <w:webHidden/>
          </w:rPr>
          <w:instrText xml:space="preserve"> PAGEREF _Toc106531052 \h </w:instrText>
        </w:r>
        <w:r>
          <w:rPr>
            <w:noProof/>
            <w:webHidden/>
          </w:rPr>
        </w:r>
        <w:r>
          <w:rPr>
            <w:noProof/>
            <w:webHidden/>
          </w:rPr>
          <w:fldChar w:fldCharType="separate"/>
        </w:r>
        <w:r>
          <w:rPr>
            <w:noProof/>
            <w:webHidden/>
          </w:rPr>
          <w:t>37</w:t>
        </w:r>
        <w:r>
          <w:rPr>
            <w:noProof/>
            <w:webHidden/>
          </w:rPr>
          <w:fldChar w:fldCharType="end"/>
        </w:r>
      </w:hyperlink>
    </w:p>
    <w:p w14:paraId="1161876C" w14:textId="4DA43ED5" w:rsidR="00EC4603" w:rsidRPr="00FD7691" w:rsidRDefault="00EC4603">
      <w:pPr>
        <w:pStyle w:val="Obsah1"/>
        <w:tabs>
          <w:tab w:val="right" w:leader="dot" w:pos="8777"/>
        </w:tabs>
        <w:rPr>
          <w:rFonts w:ascii="Calibri" w:hAnsi="Calibri"/>
          <w:b w:val="0"/>
          <w:caps w:val="0"/>
          <w:noProof/>
          <w:sz w:val="22"/>
          <w:szCs w:val="22"/>
        </w:rPr>
      </w:pPr>
      <w:hyperlink w:anchor="_Toc106531053" w:history="1">
        <w:r w:rsidRPr="00D4239C">
          <w:rPr>
            <w:rStyle w:val="Hypertextovodkaz"/>
            <w:noProof/>
          </w:rPr>
          <w:t>SEZNAM POUŽITÝCH SYMBOLŮ</w:t>
        </w:r>
        <w:r>
          <w:rPr>
            <w:noProof/>
            <w:webHidden/>
          </w:rPr>
          <w:tab/>
        </w:r>
        <w:r>
          <w:rPr>
            <w:noProof/>
            <w:webHidden/>
          </w:rPr>
          <w:fldChar w:fldCharType="begin"/>
        </w:r>
        <w:r>
          <w:rPr>
            <w:noProof/>
            <w:webHidden/>
          </w:rPr>
          <w:instrText xml:space="preserve"> PAGEREF _Toc106531053 \h </w:instrText>
        </w:r>
        <w:r>
          <w:rPr>
            <w:noProof/>
            <w:webHidden/>
          </w:rPr>
        </w:r>
        <w:r>
          <w:rPr>
            <w:noProof/>
            <w:webHidden/>
          </w:rPr>
          <w:fldChar w:fldCharType="separate"/>
        </w:r>
        <w:r>
          <w:rPr>
            <w:noProof/>
            <w:webHidden/>
          </w:rPr>
          <w:t>38</w:t>
        </w:r>
        <w:r>
          <w:rPr>
            <w:noProof/>
            <w:webHidden/>
          </w:rPr>
          <w:fldChar w:fldCharType="end"/>
        </w:r>
      </w:hyperlink>
    </w:p>
    <w:p w14:paraId="6594EFCE" w14:textId="6CBCFDDD" w:rsidR="00EC4603" w:rsidRPr="00FD7691" w:rsidRDefault="00EC4603">
      <w:pPr>
        <w:pStyle w:val="Obsah1"/>
        <w:tabs>
          <w:tab w:val="right" w:leader="dot" w:pos="8777"/>
        </w:tabs>
        <w:rPr>
          <w:rFonts w:ascii="Calibri" w:hAnsi="Calibri"/>
          <w:b w:val="0"/>
          <w:caps w:val="0"/>
          <w:noProof/>
          <w:sz w:val="22"/>
          <w:szCs w:val="22"/>
        </w:rPr>
      </w:pPr>
      <w:hyperlink w:anchor="_Toc106531054" w:history="1">
        <w:r w:rsidRPr="00D4239C">
          <w:rPr>
            <w:rStyle w:val="Hypertextovodkaz"/>
            <w:noProof/>
          </w:rPr>
          <w:t>SEZNAM OBRÁZKŮ</w:t>
        </w:r>
        <w:r>
          <w:rPr>
            <w:noProof/>
            <w:webHidden/>
          </w:rPr>
          <w:tab/>
        </w:r>
        <w:r>
          <w:rPr>
            <w:noProof/>
            <w:webHidden/>
          </w:rPr>
          <w:fldChar w:fldCharType="begin"/>
        </w:r>
        <w:r>
          <w:rPr>
            <w:noProof/>
            <w:webHidden/>
          </w:rPr>
          <w:instrText xml:space="preserve"> PAGEREF _Toc106531054 \h </w:instrText>
        </w:r>
        <w:r>
          <w:rPr>
            <w:noProof/>
            <w:webHidden/>
          </w:rPr>
        </w:r>
        <w:r>
          <w:rPr>
            <w:noProof/>
            <w:webHidden/>
          </w:rPr>
          <w:fldChar w:fldCharType="separate"/>
        </w:r>
        <w:r>
          <w:rPr>
            <w:noProof/>
            <w:webHidden/>
          </w:rPr>
          <w:t>39</w:t>
        </w:r>
        <w:r>
          <w:rPr>
            <w:noProof/>
            <w:webHidden/>
          </w:rPr>
          <w:fldChar w:fldCharType="end"/>
        </w:r>
      </w:hyperlink>
    </w:p>
    <w:p w14:paraId="1DC0AD2C" w14:textId="52A6A092" w:rsidR="00EC4603" w:rsidRPr="00FD7691" w:rsidRDefault="00EC4603">
      <w:pPr>
        <w:pStyle w:val="Obsah1"/>
        <w:tabs>
          <w:tab w:val="right" w:leader="dot" w:pos="8777"/>
        </w:tabs>
        <w:rPr>
          <w:rFonts w:ascii="Calibri" w:hAnsi="Calibri"/>
          <w:b w:val="0"/>
          <w:caps w:val="0"/>
          <w:noProof/>
          <w:sz w:val="22"/>
          <w:szCs w:val="22"/>
        </w:rPr>
      </w:pPr>
      <w:hyperlink w:anchor="_Toc106531055" w:history="1">
        <w:r w:rsidRPr="00D4239C">
          <w:rPr>
            <w:rStyle w:val="Hypertextovodkaz"/>
            <w:noProof/>
          </w:rPr>
          <w:t>SEZNAM TABULEK</w:t>
        </w:r>
        <w:r>
          <w:rPr>
            <w:noProof/>
            <w:webHidden/>
          </w:rPr>
          <w:tab/>
        </w:r>
        <w:r>
          <w:rPr>
            <w:noProof/>
            <w:webHidden/>
          </w:rPr>
          <w:fldChar w:fldCharType="begin"/>
        </w:r>
        <w:r>
          <w:rPr>
            <w:noProof/>
            <w:webHidden/>
          </w:rPr>
          <w:instrText xml:space="preserve"> PAGEREF _Toc106531055 \h </w:instrText>
        </w:r>
        <w:r>
          <w:rPr>
            <w:noProof/>
            <w:webHidden/>
          </w:rPr>
        </w:r>
        <w:r>
          <w:rPr>
            <w:noProof/>
            <w:webHidden/>
          </w:rPr>
          <w:fldChar w:fldCharType="separate"/>
        </w:r>
        <w:r>
          <w:rPr>
            <w:noProof/>
            <w:webHidden/>
          </w:rPr>
          <w:t>40</w:t>
        </w:r>
        <w:r>
          <w:rPr>
            <w:noProof/>
            <w:webHidden/>
          </w:rPr>
          <w:fldChar w:fldCharType="end"/>
        </w:r>
      </w:hyperlink>
    </w:p>
    <w:p w14:paraId="03C023B7" w14:textId="240D4E8F" w:rsidR="00EC4603" w:rsidRPr="00FD7691" w:rsidRDefault="00EC4603">
      <w:pPr>
        <w:pStyle w:val="Obsah1"/>
        <w:tabs>
          <w:tab w:val="right" w:leader="dot" w:pos="8777"/>
        </w:tabs>
        <w:rPr>
          <w:rFonts w:ascii="Calibri" w:hAnsi="Calibri"/>
          <w:b w:val="0"/>
          <w:caps w:val="0"/>
          <w:noProof/>
          <w:sz w:val="22"/>
          <w:szCs w:val="22"/>
        </w:rPr>
      </w:pPr>
      <w:hyperlink w:anchor="_Toc106531056" w:history="1">
        <w:r w:rsidRPr="00D4239C">
          <w:rPr>
            <w:rStyle w:val="Hypertextovodkaz"/>
            <w:noProof/>
          </w:rPr>
          <w:t>SEZNAM PŘÍLOH</w:t>
        </w:r>
        <w:r>
          <w:rPr>
            <w:noProof/>
            <w:webHidden/>
          </w:rPr>
          <w:tab/>
        </w:r>
        <w:r>
          <w:rPr>
            <w:noProof/>
            <w:webHidden/>
          </w:rPr>
          <w:fldChar w:fldCharType="begin"/>
        </w:r>
        <w:r>
          <w:rPr>
            <w:noProof/>
            <w:webHidden/>
          </w:rPr>
          <w:instrText xml:space="preserve"> PAGEREF _Toc106531056 \h </w:instrText>
        </w:r>
        <w:r>
          <w:rPr>
            <w:noProof/>
            <w:webHidden/>
          </w:rPr>
        </w:r>
        <w:r>
          <w:rPr>
            <w:noProof/>
            <w:webHidden/>
          </w:rPr>
          <w:fldChar w:fldCharType="separate"/>
        </w:r>
        <w:r>
          <w:rPr>
            <w:noProof/>
            <w:webHidden/>
          </w:rPr>
          <w:t>41</w:t>
        </w:r>
        <w:r>
          <w:rPr>
            <w:noProof/>
            <w:webHidden/>
          </w:rPr>
          <w:fldChar w:fldCharType="end"/>
        </w:r>
      </w:hyperlink>
    </w:p>
    <w:p w14:paraId="7276C1EF" w14:textId="7D26D5D4" w:rsidR="000E19A8" w:rsidRPr="00666ACD" w:rsidRDefault="000E19A8" w:rsidP="0092160D">
      <w:pPr>
        <w:rPr>
          <w:rFonts w:ascii="Times New Roman" w:hAnsi="Times New Roman"/>
        </w:rPr>
        <w:sectPr w:rsidR="000E19A8" w:rsidRPr="00666ACD" w:rsidSect="00D23655">
          <w:footerReference w:type="default" r:id="rId8"/>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06531000"/>
      <w:r w:rsidRPr="00666ACD">
        <w:lastRenderedPageBreak/>
        <w:t>ÚVOD</w:t>
      </w:r>
      <w:bookmarkEnd w:id="17"/>
      <w:bookmarkEnd w:id="18"/>
      <w:bookmarkEnd w:id="19"/>
      <w:bookmarkEnd w:id="20"/>
    </w:p>
    <w:p w14:paraId="125ED15D" w14:textId="77777777" w:rsidR="00720821" w:rsidRPr="00EC7A75" w:rsidRDefault="00C633D1" w:rsidP="00FA6B13">
      <w:pPr>
        <w:pStyle w:val="normlntext"/>
      </w:pPr>
      <w:r w:rsidRPr="00EC7A75">
        <w:t xml:space="preserve">Zálohování dat je důležitá součást práce na počítači. Zejména, když uživatel má cenná data, jako například osobní dokumenty, fotografie, důležité smlouvy, či účetnictví. </w:t>
      </w:r>
      <w:r w:rsidR="00720821" w:rsidRPr="00EC7A75">
        <w:t xml:space="preserve">Bakalářská práce se věnuje tvorbě vlastního zálohovacího nástroje podle specifických požadavků zákazníka. </w:t>
      </w:r>
    </w:p>
    <w:p w14:paraId="468A28B4" w14:textId="7D0B4126" w:rsidR="00D70095" w:rsidRPr="00EC7A75" w:rsidRDefault="00720821" w:rsidP="00FA6B13">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w:t>
      </w:r>
      <w:r w:rsidR="00791E38">
        <w:t>Dále</w:t>
      </w:r>
      <w:r w:rsidRPr="00EC7A75">
        <w:t xml:space="preserve"> </w:t>
      </w:r>
      <w:r w:rsidR="00653ECB" w:rsidRPr="00EC7A75">
        <w:t>bude</w:t>
      </w:r>
      <w:r w:rsidR="003A6571" w:rsidRPr="00EC7A75">
        <w:t xml:space="preserve"> cílem</w:t>
      </w:r>
      <w:r w:rsidR="00791E38">
        <w:t xml:space="preserve"> v kapitole</w:t>
      </w:r>
      <w:r w:rsidR="003A6571" w:rsidRPr="00EC7A75">
        <w:t xml:space="preserve"> shrnout bakalářské a diplomové práce, které se věnují podobným tématům, jako je například zálohování anebo tvorba zálohovacího nástroje.</w:t>
      </w:r>
    </w:p>
    <w:p w14:paraId="2BD6A445" w14:textId="2CEAA2CF" w:rsidR="003A6571" w:rsidRPr="00EC7A75" w:rsidRDefault="003A6571" w:rsidP="00FA6B13">
      <w:pPr>
        <w:pStyle w:val="normlntext"/>
      </w:pPr>
      <w:r w:rsidRPr="00EC7A75">
        <w:t xml:space="preserve">Požadavky zákazníka </w:t>
      </w:r>
      <w:r w:rsidR="00653ECB" w:rsidRPr="00EC7A75">
        <w:t>budou</w:t>
      </w:r>
      <w:r w:rsidRPr="00EC7A75">
        <w:t xml:space="preserve"> popsány ve </w:t>
      </w:r>
      <w:r w:rsidR="00791E38">
        <w:t>druhé</w:t>
      </w:r>
      <w:r w:rsidRPr="00EC7A75">
        <w:t xml:space="preserve"> kapitole, ty </w:t>
      </w:r>
      <w:r w:rsidR="00653ECB" w:rsidRPr="00EC7A75">
        <w:t>budou</w:t>
      </w:r>
      <w:r w:rsidRPr="00EC7A75">
        <w:t xml:space="preserve"> posbírány především pomocí uživatelských příběhů a případem užití. </w:t>
      </w:r>
      <w:r w:rsidR="00791E38">
        <w:t>Třetí</w:t>
      </w:r>
      <w:r w:rsidRPr="00EC7A75">
        <w:t xml:space="preserve">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6337FFEA" w:rsidR="00AD408E" w:rsidRPr="00EC7A75" w:rsidRDefault="00791E38" w:rsidP="00FA6B13">
      <w:pPr>
        <w:pStyle w:val="normlntext"/>
      </w:pPr>
      <w:r>
        <w:t>Čtvrtá</w:t>
      </w:r>
      <w:r w:rsidR="00DE5C4D" w:rsidRPr="00EC7A75">
        <w:t xml:space="preserve"> kapitola se </w:t>
      </w:r>
      <w:r w:rsidR="00653ECB" w:rsidRPr="00EC7A75">
        <w:t>bude zaobírat</w:t>
      </w:r>
      <w:r w:rsidR="00DE5C4D"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w:t>
      </w:r>
      <w:r>
        <w:t>pátá</w:t>
      </w:r>
      <w:r w:rsidR="004804D8" w:rsidRPr="00EC7A75">
        <w:t xml:space="preserve">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06531001"/>
      <w:r w:rsidR="009E1912" w:rsidRPr="00666ACD">
        <w:rPr>
          <w:rFonts w:cs="Times New Roman"/>
        </w:rPr>
        <w:lastRenderedPageBreak/>
        <w:t>analýza současného stavu</w:t>
      </w:r>
      <w:bookmarkEnd w:id="21"/>
    </w:p>
    <w:p w14:paraId="1E563BC9" w14:textId="1A3CDA44" w:rsidR="00D70095" w:rsidRPr="00666ACD" w:rsidRDefault="009E1912" w:rsidP="006833E1">
      <w:pPr>
        <w:pStyle w:val="normlntext"/>
      </w:pPr>
      <w:bookmarkStart w:id="22" w:name="_Toc209253206"/>
      <w:bookmarkStart w:id="23" w:name="_Toc209253393"/>
      <w:bookmarkStart w:id="24" w:name="_Toc209321247"/>
      <w:r w:rsidRPr="00666ACD">
        <w:t xml:space="preserve">Pro zálohování dat </w:t>
      </w:r>
      <w:r w:rsidR="00CA2F90" w:rsidRPr="00666ACD">
        <w:t>se dá použít spousta programů</w:t>
      </w:r>
      <w:r w:rsidRPr="00666ACD">
        <w:t xml:space="preserve">. Všechny ale nesplňují požadavky klienta. </w:t>
      </w:r>
      <w:r w:rsidR="002610CC" w:rsidRPr="00666ACD">
        <w:t>Analýza současného stavu se zabývá pouze aplikacemi, které jsou volně dostupné.</w:t>
      </w:r>
    </w:p>
    <w:p w14:paraId="19FA5843" w14:textId="2739F778" w:rsidR="009E1912" w:rsidRPr="00666ACD" w:rsidRDefault="0049468C" w:rsidP="004F42EF">
      <w:pPr>
        <w:pStyle w:val="NadpisC"/>
      </w:pPr>
      <w:bookmarkStart w:id="25" w:name="_Toc106531002"/>
      <w:r w:rsidRPr="00666ACD">
        <w:t>SyncBackFree</w:t>
      </w:r>
      <w:bookmarkEnd w:id="25"/>
    </w:p>
    <w:p w14:paraId="75D77DFF" w14:textId="3F1A2486" w:rsidR="0049468C" w:rsidRPr="00666ACD" w:rsidRDefault="0049468C" w:rsidP="005E6364">
      <w:pPr>
        <w:pStyle w:val="normlntext"/>
      </w:pPr>
      <w:r w:rsidRPr="00666ACD">
        <w:t>Zálohovací aplikace SyncBackFree</w:t>
      </w:r>
      <w:r w:rsidR="00666ACD" w:rsidRPr="00666ACD">
        <w:t xml:space="preserve"> je freeware</w:t>
      </w:r>
      <w:r w:rsidRPr="00666ACD">
        <w:t xml:space="preserve"> umožňuj</w:t>
      </w:r>
      <w:r w:rsidR="00666ACD" w:rsidRPr="00666ACD">
        <w:t>ící</w:t>
      </w:r>
      <w:r w:rsidRPr="00666ACD">
        <w:t xml:space="preserve"> uživateli vytvářet profily, přepínat mezi jednoduchých a pokročilejším zálohováním. V jednoduchém režimem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 zálohovány.</w:t>
      </w:r>
      <w:r w:rsidR="00260C49" w:rsidRPr="00666ACD">
        <w:t xml:space="preserve"> Aplikace je dostupná na</w:t>
      </w:r>
      <w:r w:rsidR="00E1233F" w:rsidRPr="00666ACD">
        <w:t xml:space="preserve"> </w:t>
      </w:r>
      <w:hyperlink r:id="rId9" w:history="1">
        <w:r w:rsidR="00E1233F" w:rsidRPr="00666ACD">
          <w:rPr>
            <w:rStyle w:val="Hypertextovodkaz"/>
          </w:rPr>
          <w:t>https://www.2brightsparks.com/freeware/index.html</w:t>
        </w:r>
      </w:hyperlink>
      <w:r w:rsidR="00260C49" w:rsidRPr="00666ACD">
        <w:t xml:space="preserve">. </w:t>
      </w:r>
    </w:p>
    <w:p w14:paraId="7EB9F1AC" w14:textId="77777777" w:rsidR="006833E1" w:rsidRPr="00666ACD" w:rsidRDefault="006833E1" w:rsidP="005E6364">
      <w:pPr>
        <w:pStyle w:val="normlntext"/>
      </w:pPr>
    </w:p>
    <w:p w14:paraId="59B1443C" w14:textId="52CC327E"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 xml:space="preserve">ů a velikosti. </w:t>
      </w:r>
    </w:p>
    <w:p w14:paraId="3B77120C" w14:textId="3A6BB30D" w:rsidR="00E1233F" w:rsidRPr="00666ACD" w:rsidRDefault="002E5921" w:rsidP="004F42EF">
      <w:pPr>
        <w:pStyle w:val="NadpisC"/>
      </w:pPr>
      <w:bookmarkStart w:id="26" w:name="_Toc106531003"/>
      <w:r w:rsidRPr="00666ACD">
        <w:t>FreeFileSync</w:t>
      </w:r>
      <w:bookmarkEnd w:id="26"/>
    </w:p>
    <w:p w14:paraId="1FF902D8" w14:textId="6526DF7F" w:rsidR="002536F3" w:rsidRPr="00666ACD" w:rsidRDefault="002E5921" w:rsidP="005E6364">
      <w:pPr>
        <w:pStyle w:val="normlntext"/>
      </w:pPr>
      <w:r w:rsidRPr="00666ACD">
        <w:t xml:space="preserve">FreeFileSync je </w:t>
      </w:r>
      <w:r w:rsidR="00666ACD">
        <w:t xml:space="preserve">open-source </w:t>
      </w:r>
      <w:r w:rsidRPr="00666ACD">
        <w:t xml:space="preserve">aplikace, která umožňuje pravidelně zálohovat </w:t>
      </w:r>
      <w:r w:rsidR="002536F3" w:rsidRPr="00666ACD">
        <w:t xml:space="preserve">mimo jiné </w:t>
      </w:r>
      <w:r w:rsidRPr="00666ACD">
        <w:t xml:space="preserve">na základě porovnávání podle velikosti souboru, data anebo i podle obsahu souboru. </w:t>
      </w:r>
      <w:r w:rsidR="009573DA" w:rsidRPr="00666ACD">
        <w:t xml:space="preserve">Dokáže také synchronizovat. Filtrování </w:t>
      </w:r>
      <w:r w:rsidR="002536F3" w:rsidRPr="00666ACD">
        <w:t>umožňuje filtrovat podle podsložek, přípon, část názvu v souboru.</w:t>
      </w:r>
      <w:r w:rsidR="009573DA" w:rsidRPr="00666ACD">
        <w:t xml:space="preserve"> Je možné zapnout ignorování prázdných složek. </w:t>
      </w:r>
      <w:r w:rsidR="002536F3" w:rsidRPr="00666ACD">
        <w:t xml:space="preserve">Aplikace je dostupná na </w:t>
      </w:r>
      <w:hyperlink r:id="rId10" w:history="1">
        <w:r w:rsidR="002536F3" w:rsidRPr="00666ACD">
          <w:rPr>
            <w:rStyle w:val="Hypertextovodkaz"/>
          </w:rPr>
          <w:t>https://freefilesync.org/download.php</w:t>
        </w:r>
      </w:hyperlink>
      <w:r w:rsidR="002536F3" w:rsidRPr="00666ACD">
        <w:t xml:space="preserve">. </w:t>
      </w:r>
    </w:p>
    <w:p w14:paraId="161DB3DF" w14:textId="2EEEC979" w:rsidR="002536F3" w:rsidRPr="00666ACD" w:rsidRDefault="002536F3" w:rsidP="005E6364">
      <w:pPr>
        <w:pStyle w:val="normlntext"/>
      </w:pPr>
    </w:p>
    <w:p w14:paraId="32EBBC6D" w14:textId="44A1CFC7" w:rsidR="002536F3" w:rsidRPr="00666ACD" w:rsidRDefault="002536F3" w:rsidP="005E6364">
      <w:pPr>
        <w:pStyle w:val="normlntext"/>
      </w:pPr>
      <w:r w:rsidRPr="00666ACD">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 velikosti souboru, atributu. </w:t>
      </w:r>
    </w:p>
    <w:p w14:paraId="0EACEF9F" w14:textId="09FDD9C1" w:rsidR="00F74C4D" w:rsidRPr="00666ACD" w:rsidRDefault="00F74C4D" w:rsidP="004F42EF">
      <w:pPr>
        <w:pStyle w:val="NadpisC"/>
      </w:pPr>
      <w:bookmarkStart w:id="27" w:name="_Toc106531004"/>
      <w:r w:rsidRPr="00666ACD">
        <w:lastRenderedPageBreak/>
        <w:t>SyncFolders</w:t>
      </w:r>
      <w:bookmarkEnd w:id="27"/>
    </w:p>
    <w:p w14:paraId="1693BC70" w14:textId="3C7DE87B" w:rsidR="00B24C4C" w:rsidRPr="00666ACD" w:rsidRDefault="00F74C4D" w:rsidP="005E6364">
      <w:pPr>
        <w:pStyle w:val="normlntext"/>
      </w:pPr>
      <w:r w:rsidRPr="00666ACD">
        <w:t>Zálohovací nástroj</w:t>
      </w:r>
      <w:r w:rsidR="00666ACD">
        <w:t xml:space="preserve"> </w:t>
      </w:r>
      <w:r w:rsidRPr="00666ACD">
        <w:t>SyncFolders</w:t>
      </w:r>
      <w:r w:rsidR="00666ACD">
        <w:t xml:space="preserve"> s licencí freeware</w:t>
      </w:r>
      <w:r w:rsidRPr="00666ACD">
        <w:t xml:space="preserve"> umožňuje vytvářet pravidla pro kopírování, zálohování nebo obousměrnou synchronizaci. Tyto pravidla se dají upravovat pomocí filtrů jak </w:t>
      </w:r>
      <w:r w:rsidR="00AB1AFD">
        <w:t>atributy</w:t>
      </w:r>
      <w:r w:rsidRPr="00666ACD">
        <w:t xml:space="preserve"> souboru, tak i co soubor musí nebo nesmí obsahovat v cestě souboru. Aplikace taky umožňuje vybrat si maximální velikost souboru. Porovnávat soubo</w:t>
      </w:r>
      <w:r w:rsidR="00B24C4C" w:rsidRPr="00666ACD">
        <w:t xml:space="preserve">ry pomocí času i velikosti souboru. Umožňuje také verzování záloh. Aplikace je dostupná na </w:t>
      </w:r>
      <w:hyperlink r:id="rId11" w:history="1">
        <w:r w:rsidR="00B24C4C" w:rsidRPr="00666ACD">
          <w:rPr>
            <w:rStyle w:val="Hypertextovodkaz"/>
          </w:rPr>
          <w:t>http://www.syncfolders.elementfx.com/</w:t>
        </w:r>
      </w:hyperlink>
      <w:r w:rsidR="00B24C4C" w:rsidRPr="00666ACD">
        <w:t xml:space="preserve">. </w:t>
      </w:r>
    </w:p>
    <w:p w14:paraId="6A978645" w14:textId="3CB0D846" w:rsidR="00F74C4D" w:rsidRPr="00666ACD" w:rsidRDefault="00F74C4D" w:rsidP="005E6364">
      <w:pPr>
        <w:pStyle w:val="normlntext"/>
      </w:pPr>
    </w:p>
    <w:p w14:paraId="0FAB1BD9" w14:textId="23F5A088" w:rsidR="00B24C4C" w:rsidRPr="00666ACD" w:rsidRDefault="00B24C4C" w:rsidP="005E6364">
      <w:pPr>
        <w:pStyle w:val="normlntext"/>
      </w:pPr>
      <w:r w:rsidRPr="00666ACD">
        <w:t xml:space="preserve">Aplikace SyncFolders splňuje požadavky pro filtrování podle cesty souboru. Umožňuje nastavení pro maximální velikost souboru, ale požadavek pro minimální velikost souboru není splněn. Aplikace neumožňuje simulaci zálohování. Aplikace nabízí zahrnout soubory podle atributu souboru. </w:t>
      </w:r>
    </w:p>
    <w:p w14:paraId="211C363C" w14:textId="5EE17FCF" w:rsidR="00B24C4C" w:rsidRPr="00666ACD" w:rsidRDefault="00365563" w:rsidP="004F42EF">
      <w:pPr>
        <w:pStyle w:val="NadpisC"/>
      </w:pPr>
      <w:bookmarkStart w:id="28" w:name="_Toc106531005"/>
      <w:r w:rsidRPr="00666ACD">
        <w:t>BackUpTime</w:t>
      </w:r>
      <w:bookmarkEnd w:id="28"/>
    </w:p>
    <w:p w14:paraId="4FDE11C5" w14:textId="04592CE8" w:rsidR="005833C2" w:rsidRPr="00666ACD" w:rsidRDefault="005833C2" w:rsidP="005E6364">
      <w:pPr>
        <w:pStyle w:val="normlntext"/>
      </w:pPr>
      <w:r w:rsidRPr="00666ACD">
        <w:t>Zálohovací nástroj BackUpTime</w:t>
      </w:r>
      <w:r w:rsidR="00666ACD">
        <w:t xml:space="preserve"> je shareware </w:t>
      </w:r>
      <w:r w:rsidRPr="00666ACD">
        <w:t xml:space="preserve">aplikace, která umožňuje zálohovat a archivovat. Neposkytuje žádné filtrování, nastavení na základě velikosti anebo atributu. Filtrovat je možné pouze na základě přípony souboru. Aplikace dostupná na </w:t>
      </w:r>
      <w:hyperlink r:id="rId12" w:history="1">
        <w:r w:rsidRPr="00666ACD">
          <w:rPr>
            <w:rStyle w:val="Hypertextovodkaz"/>
          </w:rPr>
          <w:t>http://www.hiteksoftware.com/jaba/data-backup-software.htm</w:t>
        </w:r>
      </w:hyperlink>
      <w:r w:rsidRPr="00666ACD">
        <w:t xml:space="preserve">. </w:t>
      </w:r>
    </w:p>
    <w:p w14:paraId="0BF10291" w14:textId="155C8344" w:rsidR="005833C2" w:rsidRPr="00666ACD" w:rsidRDefault="005833C2" w:rsidP="005E6364">
      <w:pPr>
        <w:pStyle w:val="normlntext"/>
      </w:pPr>
    </w:p>
    <w:p w14:paraId="31DFBFED" w14:textId="7C7180A5" w:rsidR="00B85920" w:rsidRPr="00666ACD" w:rsidRDefault="005833C2" w:rsidP="005E6364">
      <w:pPr>
        <w:pStyle w:val="normlntext"/>
      </w:pPr>
      <w:r w:rsidRPr="00666ACD">
        <w:t xml:space="preserve">Aplikace BackUpTime umožňuje prosté zálohování a nesplňuje požadavky klienta. Chybí filtrování na základě regulárních výrazů, data vytvoření, posledního zápisu, na základě velikosti anebo atributů. </w:t>
      </w:r>
      <w:r w:rsidR="00DB5E2F" w:rsidRPr="00666ACD">
        <w:t xml:space="preserve">Aplikace neumožňuje spouštět simulaci zálohování. </w:t>
      </w:r>
    </w:p>
    <w:p w14:paraId="345F9225" w14:textId="77777777" w:rsidR="00B85920" w:rsidRPr="00666ACD" w:rsidRDefault="00B85920" w:rsidP="006833E1">
      <w:pPr>
        <w:jc w:val="both"/>
        <w:rPr>
          <w:rFonts w:ascii="Times New Roman" w:hAnsi="Times New Roman"/>
        </w:rPr>
      </w:pPr>
    </w:p>
    <w:p w14:paraId="20C5CE5F" w14:textId="6FD2B1F3" w:rsidR="00B85920" w:rsidRPr="00666ACD" w:rsidRDefault="00B85920" w:rsidP="004F42EF">
      <w:pPr>
        <w:pStyle w:val="NadpisC"/>
      </w:pPr>
      <w:bookmarkStart w:id="29" w:name="_Toc106531006"/>
      <w:r w:rsidRPr="00666ACD">
        <w:t>PureSync 4.7</w:t>
      </w:r>
      <w:bookmarkEnd w:id="29"/>
    </w:p>
    <w:p w14:paraId="0101A2BB" w14:textId="287108FB" w:rsidR="00B85920" w:rsidRPr="00666ACD" w:rsidRDefault="00A11884" w:rsidP="005E6364">
      <w:pPr>
        <w:pStyle w:val="normlntext"/>
      </w:pPr>
      <w:r w:rsidRPr="00666ACD">
        <w:t>A</w:t>
      </w:r>
      <w:r w:rsidR="00B85920" w:rsidRPr="00666ACD">
        <w:t>plikace PureSync</w:t>
      </w:r>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hloubku pro podsložky. Aplikace dostupná na </w:t>
      </w:r>
      <w:hyperlink r:id="rId13" w:history="1">
        <w:r w:rsidRPr="00666ACD">
          <w:rPr>
            <w:rStyle w:val="Hypertextovodkaz"/>
          </w:rPr>
          <w:t>https://www.puresync.de/download/</w:t>
        </w:r>
      </w:hyperlink>
      <w:r w:rsidRPr="00666ACD">
        <w:t xml:space="preserve">. </w:t>
      </w:r>
    </w:p>
    <w:p w14:paraId="6561405E" w14:textId="77777777" w:rsidR="006833E1" w:rsidRPr="00666ACD" w:rsidRDefault="006833E1" w:rsidP="006833E1">
      <w:pPr>
        <w:jc w:val="both"/>
        <w:rPr>
          <w:rFonts w:ascii="Times New Roman" w:hAnsi="Times New Roman"/>
        </w:rPr>
      </w:pPr>
    </w:p>
    <w:p w14:paraId="495CE9D6" w14:textId="24D737AE" w:rsidR="00CA2F90" w:rsidRPr="00666ACD" w:rsidRDefault="00B85920" w:rsidP="00911B11">
      <w:pPr>
        <w:pStyle w:val="normlntext"/>
      </w:pPr>
      <w:r w:rsidRPr="00666ACD">
        <w:lastRenderedPageBreak/>
        <w:t xml:space="preserve">Aplikace umožňuje </w:t>
      </w:r>
      <w:r w:rsidR="00A11884" w:rsidRPr="00666ACD">
        <w:t>filtrovat soubory podle podsložek, data vytvoření, velikosti souboru.  Zobrazuje náhled pro zálohování.  Aplikace splňuje většinu požadavk</w:t>
      </w:r>
      <w:r w:rsidR="00365563" w:rsidRPr="00666ACD">
        <w:t>ů</w:t>
      </w:r>
      <w:r w:rsidR="00A11884" w:rsidRPr="00666ACD">
        <w:t xml:space="preserve">, </w:t>
      </w:r>
      <w:r w:rsidR="00365563" w:rsidRPr="00666ACD">
        <w:t>kromě požadavku na zálohy staršího data.</w:t>
      </w:r>
    </w:p>
    <w:p w14:paraId="55B0FF64" w14:textId="2D201C21" w:rsidR="000B7F81" w:rsidRPr="00666ACD" w:rsidRDefault="000B7F81" w:rsidP="004F42EF">
      <w:pPr>
        <w:pStyle w:val="NadpisB"/>
      </w:pPr>
      <w:bookmarkStart w:id="30" w:name="_Toc106531007"/>
      <w:r w:rsidRPr="00666ACD">
        <w:t>Rešerše</w:t>
      </w:r>
      <w:bookmarkEnd w:id="30"/>
    </w:p>
    <w:p w14:paraId="54618487" w14:textId="7261D021" w:rsidR="000B7F81" w:rsidRPr="00666ACD" w:rsidRDefault="000B7F81" w:rsidP="005E6364">
      <w:pPr>
        <w:pStyle w:val="normlntext"/>
      </w:pPr>
      <w:r w:rsidRPr="00666ACD">
        <w:t>Zákazník potřebuje zálohovací nástroj, ale neexistuje žádný, který by jeho potřebám vyhovoval. Řešením je vytvoření vlastního zálohovací nástroje dle specifických požadavků. Nástroj umí vybírat zdroje k zálohování na základě specifických kritérií, následně provést zálohování s uchováváním verzí. Umí provádět obnovení ze zálohy ke specifickému datu a také spravovat (odstraňovat) předchozí záloh podle požadavků. Požadavkem je implementace v prostředí .NET.</w:t>
      </w:r>
    </w:p>
    <w:p w14:paraId="2D7A70BC" w14:textId="77777777" w:rsidR="000B7F81" w:rsidRPr="00666ACD" w:rsidRDefault="000B7F81" w:rsidP="005E6364">
      <w:pPr>
        <w:pStyle w:val="normlntext"/>
      </w:pPr>
    </w:p>
    <w:p w14:paraId="3C2609C8" w14:textId="1C98BB46" w:rsidR="000B7F81" w:rsidRPr="00666ACD" w:rsidRDefault="000B7F81" w:rsidP="005E6364">
      <w:pPr>
        <w:pStyle w:val="normlntext"/>
      </w:pPr>
      <w:r w:rsidRPr="00666ACD">
        <w:t>Diplomová práce</w:t>
      </w:r>
      <w:r w:rsidR="008436BE">
        <w:t xml:space="preserve"> M.Macháňa</w:t>
      </w:r>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36A15190" w14:textId="77777777" w:rsidR="000B7F81" w:rsidRPr="00666ACD" w:rsidRDefault="000B7F81" w:rsidP="005E6364">
      <w:pPr>
        <w:pStyle w:val="normlntext"/>
      </w:pPr>
    </w:p>
    <w:p w14:paraId="1A521639" w14:textId="34146BD6"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popisuje příčiny, technologie, typy a druhy uložišť pro zálohování dat. V další části se práce věnuje potřebnému softwaru pro domácí uživatele. Dále popisuje využití domácí sítě a </w:t>
      </w:r>
      <w:r w:rsidR="00AB1AFD" w:rsidRPr="00666ACD">
        <w:t>internetu</w:t>
      </w:r>
      <w:r w:rsidR="000B7F81" w:rsidRPr="00666ACD">
        <w:t xml:space="preserve"> pro zálohování [2]. </w:t>
      </w:r>
    </w:p>
    <w:p w14:paraId="008EEB23" w14:textId="77777777" w:rsidR="000B7F81" w:rsidRPr="00666ACD" w:rsidRDefault="000B7F81" w:rsidP="005E6364">
      <w:pPr>
        <w:pStyle w:val="normlntext"/>
      </w:pPr>
    </w:p>
    <w:p w14:paraId="5A2B5701" w14:textId="36880E48" w:rsidR="000B7F81" w:rsidRPr="00666ACD" w:rsidRDefault="000B7F81" w:rsidP="005E6364">
      <w:pPr>
        <w:pStyle w:val="normlntext"/>
      </w:pPr>
      <w:r w:rsidRPr="00666ACD">
        <w:t>Bakalářská práce</w:t>
      </w:r>
      <w:r w:rsidR="005B2F3F">
        <w:t xml:space="preserve"> K.Hajného</w:t>
      </w:r>
      <w:r w:rsidRPr="00666ACD">
        <w:t xml:space="preserve"> hledá desktopové nástroje pro zálohování dat a splňoval doporučené požadavky pro zálohování. Analyzuje neplacené volně dostupné nástroje. Z vyplynulé analýzy vznikl nástroj, který splňuje doporučené požadavky [3]. </w:t>
      </w:r>
    </w:p>
    <w:p w14:paraId="15BE95A3" w14:textId="77777777" w:rsidR="000B7F81" w:rsidRPr="00666ACD" w:rsidRDefault="000B7F81" w:rsidP="000B7F81">
      <w:pPr>
        <w:pStyle w:val="NadpisB"/>
        <w:rPr>
          <w:rFonts w:cs="Times New Roman"/>
        </w:rPr>
      </w:pPr>
      <w:bookmarkStart w:id="31" w:name="_Toc106531008"/>
      <w:r w:rsidRPr="00666ACD">
        <w:rPr>
          <w:rFonts w:cs="Times New Roman"/>
        </w:rPr>
        <w:t>Závěr</w:t>
      </w:r>
      <w:bookmarkEnd w:id="31"/>
    </w:p>
    <w:p w14:paraId="4169E29E" w14:textId="1CC0460E" w:rsidR="00AF5052" w:rsidRDefault="000B7F81" w:rsidP="005E6364">
      <w:pPr>
        <w:pStyle w:val="normlntext"/>
      </w:pPr>
      <w:r w:rsidRPr="00666ACD">
        <w:t xml:space="preserve">Podobným tématem se již pár bakalářských prací a diplomových prací zabývalo, ale výsledek buď nenaplňuje požadavky pro klienta anebo výstupem není potřebný software </w:t>
      </w:r>
      <w:r w:rsidRPr="00666ACD">
        <w:lastRenderedPageBreak/>
        <w:t xml:space="preserve">pro zákazníka. </w:t>
      </w:r>
      <w:r w:rsidR="005E6364">
        <w:t>Práce by</w:t>
      </w:r>
      <w:r w:rsidRPr="00666ACD">
        <w:t xml:space="preserve"> se </w:t>
      </w:r>
      <w:r w:rsidR="005E6364">
        <w:t xml:space="preserve">měla </w:t>
      </w:r>
      <w:r w:rsidRPr="00666ACD">
        <w:t>zabývat jak analýzou současných aplikací, tak naplnit požadavky zákazníka pro zálohovací nástroj, jenž by měl být výstupem</w:t>
      </w:r>
      <w:r w:rsidR="005E6364">
        <w:t xml:space="preserve"> </w:t>
      </w:r>
      <w:r w:rsidRPr="00666ACD">
        <w:t>bakalářské práce.</w:t>
      </w:r>
    </w:p>
    <w:p w14:paraId="66A8475B" w14:textId="77777777" w:rsidR="004F42EF" w:rsidRPr="00666ACD" w:rsidRDefault="004F42EF" w:rsidP="004F42EF">
      <w:pPr>
        <w:jc w:val="both"/>
        <w:rPr>
          <w:rFonts w:ascii="Times New Roman" w:hAnsi="Times New Roman"/>
        </w:rPr>
      </w:pPr>
      <w:r>
        <w:rPr>
          <w:rFonts w:ascii="Times New Roman" w:hAnsi="Times New Roman"/>
        </w:rPr>
        <w:t>#</w:t>
      </w:r>
      <w:r w:rsidRPr="00666ACD">
        <w:rPr>
          <w:rFonts w:ascii="Times New Roman" w:hAnsi="Times New Roman"/>
        </w:rPr>
        <w:t>Shrnutí(tabulka), odlišnosti, přínosnost, do jedné kapitoly</w:t>
      </w:r>
      <w:r>
        <w:rPr>
          <w:rFonts w:ascii="Times New Roman" w:hAnsi="Times New Roman"/>
        </w:rPr>
        <w:t xml:space="preserve"> </w:t>
      </w:r>
      <w:r w:rsidRPr="00666ACD">
        <w:rPr>
          <w:rFonts w:ascii="Times New Roman" w:hAnsi="Times New Roman"/>
        </w:rPr>
        <w:t xml:space="preserve">(publikovány další práce), charakteristika zálohování, strukturovat </w:t>
      </w:r>
    </w:p>
    <w:p w14:paraId="174C56BD" w14:textId="77777777" w:rsidR="004F42EF" w:rsidRPr="00666ACD" w:rsidRDefault="004F42EF" w:rsidP="005E6364">
      <w:pPr>
        <w:pStyle w:val="normlntext"/>
      </w:pPr>
    </w:p>
    <w:p w14:paraId="4ED7724C" w14:textId="6252261B" w:rsidR="00DA4FA3" w:rsidRPr="00DA4FA3" w:rsidRDefault="00CA2F90" w:rsidP="00123AB1">
      <w:pPr>
        <w:pStyle w:val="NadpisA"/>
      </w:pPr>
      <w:r w:rsidRPr="00666ACD">
        <w:rPr>
          <w:rFonts w:cs="Times New Roman"/>
        </w:rPr>
        <w:br w:type="page"/>
      </w:r>
      <w:bookmarkStart w:id="32" w:name="_Toc106531009"/>
      <w:r w:rsidRPr="00666ACD">
        <w:rPr>
          <w:rFonts w:cs="Times New Roman"/>
        </w:rPr>
        <w:lastRenderedPageBreak/>
        <w:t>CÍL PRÁCE A FORMÁLNÍ POŽADAVKY</w:t>
      </w:r>
      <w:bookmarkEnd w:id="32"/>
    </w:p>
    <w:p w14:paraId="7C4B7770" w14:textId="2F77601E" w:rsidR="000A45D1" w:rsidRPr="00DA4FA3" w:rsidRDefault="000A45D1" w:rsidP="00DA4FA3">
      <w:pPr>
        <w:pStyle w:val="normlntext"/>
      </w:pPr>
      <w:r w:rsidRPr="00DA4FA3">
        <w:t xml:space="preserve">Cílem práce je vyvinout aplikaci pro zákazníka podle jeho požadavků. Na počátku práce se zanalyzuje dosavadní současný stav volně dostupných aplikací, které jsou určené pro zálohování dat. Analýza bere do úvahy zpracování, ale i požadavky klienta na zálohovací nástroj. </w:t>
      </w:r>
      <w:r w:rsidR="007F567C" w:rsidRPr="00DA4FA3">
        <w:t xml:space="preserve">Dále se zpracuje rešerše na bakalářské a diplomové práce s podobným tématem. </w:t>
      </w:r>
      <w:r w:rsidRPr="00DA4FA3">
        <w:t xml:space="preserve">Postup práce </w:t>
      </w:r>
      <w:r w:rsidR="007F567C" w:rsidRPr="00DA4FA3">
        <w:t>je poté</w:t>
      </w:r>
      <w:r w:rsidRPr="00DA4FA3">
        <w:t xml:space="preserve"> vytvořit metodiku řešení práce, </w:t>
      </w:r>
      <w:r w:rsidR="007F567C" w:rsidRPr="00DA4FA3">
        <w:t>na pravidelných schůzkách se zákazníkem s</w:t>
      </w:r>
      <w:r w:rsidRPr="00DA4FA3">
        <w:t>bírat</w:t>
      </w:r>
      <w:r w:rsidR="00252598" w:rsidRPr="00DA4FA3">
        <w:t xml:space="preserve"> další</w:t>
      </w:r>
      <w:r w:rsidRPr="00DA4FA3">
        <w:t xml:space="preserve"> požadavky klienta</w:t>
      </w:r>
      <w:r w:rsidR="007F567C" w:rsidRPr="00DA4FA3">
        <w:t>,</w:t>
      </w:r>
      <w:r w:rsidRPr="00DA4FA3">
        <w:t xml:space="preserve"> vytvořit software pro zálohu a obnovu dat</w:t>
      </w:r>
      <w:r w:rsidR="007F567C" w:rsidRPr="00DA4FA3">
        <w:t xml:space="preserve"> a na konci práce </w:t>
      </w:r>
      <w:r w:rsidR="00252598" w:rsidRPr="00DA4FA3">
        <w:t>demonstrovat výslednou aplikaci a zhodnotit ji</w:t>
      </w:r>
      <w:r w:rsidRPr="00DA4FA3">
        <w:t>.</w:t>
      </w:r>
    </w:p>
    <w:p w14:paraId="57305747" w14:textId="619F9171" w:rsidR="00CA2F90" w:rsidRPr="00666ACD" w:rsidRDefault="00CA2F90" w:rsidP="006833E1">
      <w:pPr>
        <w:pStyle w:val="NadpisB"/>
        <w:jc w:val="both"/>
        <w:rPr>
          <w:rFonts w:cs="Times New Roman"/>
        </w:rPr>
      </w:pPr>
      <w:bookmarkStart w:id="33" w:name="_Toc106531010"/>
      <w:r w:rsidRPr="00666ACD">
        <w:rPr>
          <w:rFonts w:cs="Times New Roman"/>
        </w:rPr>
        <w:t>Vize</w:t>
      </w:r>
      <w:bookmarkEnd w:id="33"/>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38A76BE7" w:rsidR="009E1912" w:rsidRPr="00666ACD" w:rsidRDefault="00CA2F90" w:rsidP="005E6364">
      <w:pPr>
        <w:pStyle w:val="normlntext"/>
      </w:pPr>
      <w:r w:rsidRPr="00666ACD">
        <w:t xml:space="preserve">Řešení: </w:t>
      </w:r>
      <w:r w:rsidR="00EC4603">
        <w:t>analýza volně dostupných aplikací pro zálohování,</w:t>
      </w:r>
      <w:r w:rsidR="00581C3A">
        <w:t xml:space="preserve"> </w:t>
      </w:r>
      <w:r w:rsidR="00EC4603">
        <w:t xml:space="preserve">sběr požadavků zákazníka, </w:t>
      </w:r>
      <w:r w:rsidR="00581C3A">
        <w:t>tvorba zálohovacího nástroje, který vyhovuje požadavkům zákazníka.</w:t>
      </w:r>
    </w:p>
    <w:p w14:paraId="503EE8E3" w14:textId="5B6919DC" w:rsidR="009173E3" w:rsidRPr="00666ACD" w:rsidRDefault="009173E3" w:rsidP="006833E1">
      <w:pPr>
        <w:pStyle w:val="NadpisB"/>
        <w:jc w:val="both"/>
        <w:rPr>
          <w:rFonts w:cs="Times New Roman"/>
        </w:rPr>
      </w:pPr>
      <w:bookmarkStart w:id="34" w:name="_Toc106531011"/>
      <w:r w:rsidRPr="00666ACD">
        <w:rPr>
          <w:rFonts w:cs="Times New Roman"/>
        </w:rPr>
        <w:t>Seznam požadavků</w:t>
      </w:r>
      <w:bookmarkEnd w:id="34"/>
    </w:p>
    <w:p w14:paraId="6A11EA48" w14:textId="3F51369A" w:rsidR="009173E3" w:rsidRDefault="009173E3" w:rsidP="005E6364">
      <w:pPr>
        <w:pStyle w:val="normlntext"/>
      </w:pPr>
      <w:r w:rsidRPr="00666ACD">
        <w:t>Seznam požadavků je zachycen </w:t>
      </w:r>
      <w:r w:rsidR="00255C48" w:rsidRPr="00666ACD">
        <w:t>v</w:t>
      </w:r>
      <w:r w:rsidR="00D842CC">
        <w:t> </w:t>
      </w:r>
      <w:r w:rsidRPr="00666ACD">
        <w:t>user</w:t>
      </w:r>
      <w:r w:rsidR="00D842CC">
        <w:t>-stories.</w:t>
      </w:r>
      <w:r w:rsidRPr="00666ACD">
        <w:t xml:space="preserve"> </w:t>
      </w:r>
      <w:r w:rsidR="004A171B">
        <w:t>„</w:t>
      </w:r>
      <w:r w:rsidR="004A171B" w:rsidRPr="004A171B">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4A171B">
        <w:t xml:space="preserve">“ </w:t>
      </w:r>
      <w:hyperlink r:id="rId14" w:history="1">
        <w:r w:rsidR="004A171B" w:rsidRPr="00A768E4">
          <w:rPr>
            <w:rStyle w:val="Hypertextovodkaz"/>
          </w:rPr>
          <w:t>https://www.lbms.cz/use-case-vs-user-story-1-dil/</w:t>
        </w:r>
      </w:hyperlink>
      <w:r w:rsidR="004A171B">
        <w:t xml:space="preserve"> </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lastRenderedPageBreak/>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0DFC0ECD" w:rsidR="005D1F10" w:rsidRDefault="00252598" w:rsidP="000F3442">
      <w:pPr>
        <w:pStyle w:val="NadpisC"/>
      </w:pPr>
      <w:bookmarkStart w:id="35" w:name="_Toc106531012"/>
      <w:r>
        <w:t>Nefunkční</w:t>
      </w:r>
      <w:r w:rsidR="005D1F10">
        <w:t xml:space="preserve"> požadav</w:t>
      </w:r>
      <w:r w:rsidR="000F3442">
        <w:t>ek</w:t>
      </w:r>
      <w:bookmarkEnd w:id="35"/>
    </w:p>
    <w:p w14:paraId="5BA15DB9" w14:textId="24E0B7AD" w:rsidR="000F3442" w:rsidRPr="000F3442" w:rsidRDefault="00252598" w:rsidP="000F3442">
      <w:r>
        <w:t>Nefunkční</w:t>
      </w:r>
      <w:r w:rsidR="000F3442">
        <w:t xml:space="preserve"> požadavek klienta je vyvíjet aplikaci </w:t>
      </w:r>
      <w:r>
        <w:t xml:space="preserve">v platformě </w:t>
      </w:r>
      <w:r w:rsidR="000F3442">
        <w:t xml:space="preserve">.NET. </w:t>
      </w:r>
    </w:p>
    <w:p w14:paraId="07AB7941" w14:textId="0B81ADD4" w:rsidR="00FB75BF" w:rsidRDefault="00D2345A" w:rsidP="00FB75BF">
      <w:pPr>
        <w:pStyle w:val="NadpisB"/>
      </w:pPr>
      <w:r>
        <w:br w:type="page"/>
      </w:r>
      <w:bookmarkStart w:id="36" w:name="_Toc106531013"/>
      <w:r w:rsidR="00FB75BF">
        <w:lastRenderedPageBreak/>
        <w:t>Use case</w:t>
      </w:r>
      <w:bookmarkEnd w:id="36"/>
    </w:p>
    <w:p w14:paraId="585777C5" w14:textId="7E35C577" w:rsidR="00FB75BF" w:rsidRDefault="00FB75BF" w:rsidP="00140D80">
      <w:pPr>
        <w:pStyle w:val="normlntext"/>
      </w:pPr>
      <w:r>
        <w:t>Případ užití (Use case) popisuje použití aplikace pro uživatele.</w:t>
      </w:r>
    </w:p>
    <w:p w14:paraId="14989955" w14:textId="77777777" w:rsidR="00436A87" w:rsidRDefault="00EC4603" w:rsidP="00436A87">
      <w:pPr>
        <w:keepNext/>
        <w:jc w:val="both"/>
      </w:pPr>
      <w:r>
        <w:pict w14:anchorId="48D8C4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25pt;height:458.25pt">
            <v:imagedata r:id="rId15" o:title=""/>
          </v:shape>
        </w:pict>
      </w:r>
    </w:p>
    <w:p w14:paraId="5DD93A50" w14:textId="40E19C77" w:rsidR="00FB75BF" w:rsidRPr="00436A87" w:rsidRDefault="00436A87" w:rsidP="00436A87">
      <w:pPr>
        <w:pStyle w:val="Titulek"/>
        <w:jc w:val="center"/>
        <w:rPr>
          <w:b w:val="0"/>
          <w:bCs w:val="0"/>
          <w:i/>
          <w:iCs/>
          <w:sz w:val="24"/>
          <w:szCs w:val="24"/>
        </w:rPr>
      </w:pPr>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1</w:t>
      </w:r>
      <w:r w:rsidRPr="00436A87">
        <w:rPr>
          <w:b w:val="0"/>
          <w:bCs w:val="0"/>
          <w:i/>
          <w:iCs/>
          <w:sz w:val="24"/>
          <w:szCs w:val="24"/>
        </w:rPr>
        <w:fldChar w:fldCharType="end"/>
      </w:r>
      <w:r w:rsidRPr="00436A87">
        <w:rPr>
          <w:b w:val="0"/>
          <w:bCs w:val="0"/>
          <w:i/>
          <w:iCs/>
          <w:sz w:val="24"/>
          <w:szCs w:val="24"/>
        </w:rPr>
        <w:t>: Use case</w:t>
      </w:r>
    </w:p>
    <w:p w14:paraId="7EB29D5C" w14:textId="421CFB15" w:rsidR="00D2226D" w:rsidRDefault="00D2226D" w:rsidP="00D2226D">
      <w:pPr>
        <w:pStyle w:val="NadpisC"/>
      </w:pPr>
      <w:bookmarkStart w:id="37" w:name="_Toc106531014"/>
      <w:r>
        <w:t>Use</w:t>
      </w:r>
      <w:r w:rsidR="0000557D">
        <w:t xml:space="preserve"> case</w:t>
      </w:r>
      <w:r>
        <w:t xml:space="preserve"> scenario</w:t>
      </w:r>
      <w:r w:rsidR="0000557D">
        <w:t xml:space="preserve"> </w:t>
      </w:r>
      <w:r w:rsidR="006D5238">
        <w:t xml:space="preserve"> 1 </w:t>
      </w:r>
      <w:r w:rsidR="0000557D">
        <w:t xml:space="preserve">– </w:t>
      </w:r>
      <w:r w:rsidR="00094C2B">
        <w:t>vytvoření projektu</w:t>
      </w:r>
      <w:bookmarkEnd w:id="37"/>
    </w:p>
    <w:p w14:paraId="1BB5A68A" w14:textId="3C3BA1A6" w:rsidR="0000557D" w:rsidRDefault="0000557D" w:rsidP="0000557D">
      <w:pPr>
        <w:pStyle w:val="normlntext"/>
      </w:pPr>
      <w:r>
        <w:t>Use case umožňuje vytvořit projekt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404A9137" w14:textId="0B81D158" w:rsidR="0000557D"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 počítači</w:t>
      </w:r>
    </w:p>
    <w:p w14:paraId="546C26E4" w14:textId="06CF1E58" w:rsidR="0000557D" w:rsidRPr="00EA434A" w:rsidRDefault="008E7804" w:rsidP="0000557D">
      <w:pPr>
        <w:pStyle w:val="normlntext"/>
        <w:rPr>
          <w:b/>
          <w:bCs/>
        </w:rPr>
      </w:pPr>
      <w:r>
        <w:rPr>
          <w:b/>
          <w:bCs/>
        </w:rPr>
        <w:br w:type="page"/>
      </w:r>
      <w:r w:rsidR="0000557D" w:rsidRPr="00EA434A">
        <w:rPr>
          <w:b/>
          <w:bCs/>
        </w:rPr>
        <w:lastRenderedPageBreak/>
        <w:t xml:space="preserve">Základní tok: </w:t>
      </w:r>
    </w:p>
    <w:p w14:paraId="3F7F3B84" w14:textId="20A2A2AE" w:rsidR="0000557D" w:rsidRDefault="0000557D" w:rsidP="0000557D">
      <w:pPr>
        <w:pStyle w:val="normlntext"/>
        <w:numPr>
          <w:ilvl w:val="0"/>
          <w:numId w:val="26"/>
        </w:numPr>
      </w:pPr>
      <w:r>
        <w:t>Uživatel</w:t>
      </w:r>
      <w:r w:rsidR="0054447D">
        <w:t xml:space="preserve"> nastaví parametry projektu (zdrojová a cílová složka, počet starších záloh, filtry)</w:t>
      </w:r>
    </w:p>
    <w:p w14:paraId="1CD5BB8B" w14:textId="7DAF1358" w:rsidR="00F2779A" w:rsidRDefault="006D5238" w:rsidP="0000557D">
      <w:pPr>
        <w:pStyle w:val="normlntext"/>
        <w:numPr>
          <w:ilvl w:val="0"/>
          <w:numId w:val="26"/>
        </w:numPr>
      </w:pPr>
      <w:r>
        <w:t xml:space="preserve">Uživatel </w:t>
      </w:r>
      <w:r w:rsidR="008E7804">
        <w:t>zmáčkne tlačítko „create a new project“.</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0FE84BA1" w:rsidR="0054447D" w:rsidRDefault="0054447D" w:rsidP="0000557D">
      <w:pPr>
        <w:pStyle w:val="normlntext"/>
        <w:numPr>
          <w:ilvl w:val="0"/>
          <w:numId w:val="26"/>
        </w:numPr>
      </w:pPr>
      <w:r>
        <w:t>Systém vytvoří projekt.</w:t>
      </w:r>
    </w:p>
    <w:p w14:paraId="5DAA0B52" w14:textId="77F7A4D6" w:rsidR="0054447D" w:rsidRDefault="0054447D" w:rsidP="0054447D">
      <w:pPr>
        <w:pStyle w:val="normlntext"/>
        <w:rPr>
          <w:b/>
          <w:bCs/>
        </w:rPr>
      </w:pPr>
      <w:r w:rsidRPr="0054447D">
        <w:rPr>
          <w:b/>
          <w:bCs/>
        </w:rPr>
        <w:t>Podmínky p</w:t>
      </w:r>
      <w:r w:rsidR="00656FA3">
        <w:rPr>
          <w:b/>
          <w:bCs/>
        </w:rPr>
        <w:t xml:space="preserve">o </w:t>
      </w:r>
      <w:r w:rsidRPr="0054447D">
        <w:rPr>
          <w:b/>
          <w:bCs/>
        </w:rPr>
        <w:t>dokončení</w:t>
      </w:r>
    </w:p>
    <w:p w14:paraId="515C3928" w14:textId="799E544E" w:rsidR="0054447D" w:rsidRDefault="0054447D" w:rsidP="0054447D">
      <w:pPr>
        <w:pStyle w:val="normlntext"/>
        <w:ind w:left="360"/>
      </w:pPr>
      <w:r>
        <w:t>Projekt je vytvořen.</w:t>
      </w:r>
    </w:p>
    <w:p w14:paraId="1C3FFAC2" w14:textId="19A28F8F" w:rsidR="00094C2B" w:rsidRDefault="00094C2B" w:rsidP="00094C2B">
      <w:pPr>
        <w:pStyle w:val="NadpisC"/>
      </w:pPr>
      <w:bookmarkStart w:id="38" w:name="_Toc106531015"/>
      <w:r>
        <w:t>Use case scenario  2 – úprava projektu</w:t>
      </w:r>
      <w:bookmarkEnd w:id="38"/>
    </w:p>
    <w:p w14:paraId="5D83AC68" w14:textId="159F81E9" w:rsidR="00094C2B" w:rsidRDefault="00094C2B" w:rsidP="00094C2B">
      <w:pPr>
        <w:pStyle w:val="normlntext"/>
      </w:pPr>
      <w:r>
        <w:t xml:space="preserve">Use case umožňuje </w:t>
      </w:r>
      <w:r w:rsidR="00CE048E">
        <w:t>upravit</w:t>
      </w:r>
      <w:r>
        <w:t xml:space="preserve"> projekt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existuje vytvořený projekt (use case scenario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0198D749" w:rsidR="00094C2B" w:rsidRDefault="00BD3134" w:rsidP="00CE048E">
      <w:pPr>
        <w:pStyle w:val="normlntext"/>
        <w:numPr>
          <w:ilvl w:val="0"/>
          <w:numId w:val="41"/>
        </w:numPr>
      </w:pPr>
      <w:r>
        <w:t>Uživatel upraví projekt a zvolí tlačítko „</w:t>
      </w:r>
      <w:r w:rsidR="008E7804">
        <w:t>save</w:t>
      </w:r>
      <w:r>
        <w:t>“.</w:t>
      </w:r>
    </w:p>
    <w:p w14:paraId="78885C69" w14:textId="6C043E72" w:rsidR="00BD3134" w:rsidRDefault="00BD3134" w:rsidP="00CE048E">
      <w:pPr>
        <w:pStyle w:val="normlntext"/>
        <w:numPr>
          <w:ilvl w:val="0"/>
          <w:numId w:val="41"/>
        </w:numPr>
      </w:pPr>
      <w:r>
        <w:t>Systém uloží</w:t>
      </w:r>
      <w:r w:rsidR="001B5961">
        <w:t xml:space="preserve"> pozměněný</w:t>
      </w:r>
      <w:r>
        <w:t xml:space="preserve"> projekt.</w:t>
      </w:r>
    </w:p>
    <w:p w14:paraId="0979749B" w14:textId="41284449" w:rsidR="00094C2B" w:rsidRDefault="00094C2B" w:rsidP="00094C2B">
      <w:pPr>
        <w:pStyle w:val="normlntext"/>
        <w:rPr>
          <w:b/>
          <w:bCs/>
        </w:rPr>
      </w:pPr>
      <w:r w:rsidRPr="0054447D">
        <w:rPr>
          <w:b/>
          <w:bCs/>
        </w:rPr>
        <w:t>Podmínky p</w:t>
      </w:r>
      <w:r w:rsidR="00656FA3">
        <w:rPr>
          <w:b/>
          <w:bCs/>
        </w:rPr>
        <w:t>o</w:t>
      </w:r>
      <w:r w:rsidRPr="0054447D">
        <w:rPr>
          <w:b/>
          <w:bCs/>
        </w:rPr>
        <w:t xml:space="preserve">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39" w:name="_Toc106531016"/>
      <w:r>
        <w:t xml:space="preserve">Use case scenario </w:t>
      </w:r>
      <w:r w:rsidR="00094C2B">
        <w:t>3</w:t>
      </w:r>
      <w:r>
        <w:t xml:space="preserve"> – zálohování</w:t>
      </w:r>
      <w:bookmarkEnd w:id="39"/>
    </w:p>
    <w:p w14:paraId="6452C63A" w14:textId="68A0E65E" w:rsidR="006D5238" w:rsidRDefault="006D5238" w:rsidP="00EA434A">
      <w:pPr>
        <w:pStyle w:val="normlntext"/>
      </w:pPr>
      <w:r>
        <w:t>Use case umožňuje zálohovat soubory.</w:t>
      </w:r>
    </w:p>
    <w:p w14:paraId="7FB2A180" w14:textId="519DD663" w:rsidR="006D5238" w:rsidRDefault="006D5238" w:rsidP="00EA434A">
      <w:pPr>
        <w:pStyle w:val="normlntext"/>
      </w:pPr>
      <w:r w:rsidRPr="00EA434A">
        <w:rPr>
          <w:b/>
          <w:bCs/>
        </w:rPr>
        <w:t>Aktéři:</w:t>
      </w:r>
      <w:r>
        <w:t xml:space="preserve"> uživatel</w:t>
      </w:r>
      <w:r w:rsidR="0054447D">
        <w:t>, systém</w:t>
      </w:r>
    </w:p>
    <w:p w14:paraId="78EDB8BE" w14:textId="384F7872" w:rsidR="006D5238" w:rsidRDefault="006D5238" w:rsidP="00EA434A">
      <w:pPr>
        <w:pStyle w:val="normlntext"/>
      </w:pPr>
      <w:r w:rsidRPr="00EA434A">
        <w:rPr>
          <w:b/>
          <w:bCs/>
        </w:rPr>
        <w:t>Podmínky pro spuštění:</w:t>
      </w:r>
      <w:r>
        <w:t xml:space="preserve"> </w:t>
      </w:r>
      <w:r w:rsidR="00EA434A">
        <w:t>v</w:t>
      </w:r>
      <w:r>
        <w:t>ytvořený projekt (Use case scenario 1)</w:t>
      </w:r>
    </w:p>
    <w:p w14:paraId="7DBD6389" w14:textId="52CBD3EF" w:rsidR="006D5238" w:rsidRPr="00EA434A" w:rsidRDefault="008E7804" w:rsidP="00EA434A">
      <w:pPr>
        <w:pStyle w:val="normlntext"/>
        <w:rPr>
          <w:b/>
          <w:bCs/>
        </w:rPr>
      </w:pPr>
      <w:r>
        <w:rPr>
          <w:b/>
          <w:bCs/>
        </w:rPr>
        <w:br w:type="page"/>
      </w:r>
      <w:r w:rsidR="00E31461" w:rsidRPr="00EA434A">
        <w:rPr>
          <w:b/>
          <w:bCs/>
        </w:rPr>
        <w:lastRenderedPageBreak/>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0302CA36" w:rsidR="0054447D" w:rsidRDefault="00E31461" w:rsidP="00EA434A">
      <w:pPr>
        <w:pStyle w:val="normlntext"/>
        <w:numPr>
          <w:ilvl w:val="0"/>
          <w:numId w:val="28"/>
        </w:numPr>
      </w:pPr>
      <w:r>
        <w:t xml:space="preserve">Uživatel </w:t>
      </w:r>
      <w:r w:rsidR="008E7804">
        <w:t>zmáčkne tlačítko</w:t>
      </w:r>
      <w:r>
        <w:t xml:space="preserve"> </w:t>
      </w:r>
      <w:r w:rsidR="008E7804">
        <w:t>„</w:t>
      </w:r>
      <w:r w:rsidR="009A1BCA">
        <w:t>preview</w:t>
      </w:r>
      <w:r w:rsidR="008E7804">
        <w:t>“</w:t>
      </w:r>
      <w:r>
        <w:t xml:space="preserve">. </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64A9651F" w:rsidR="000A2A8A" w:rsidRDefault="00E31461" w:rsidP="000A2A8A">
      <w:pPr>
        <w:pStyle w:val="normlntext"/>
        <w:numPr>
          <w:ilvl w:val="0"/>
          <w:numId w:val="28"/>
        </w:numPr>
      </w:pPr>
      <w:r>
        <w:t>Uživatel spustí zálohování</w:t>
      </w:r>
      <w:r w:rsidR="008E7804">
        <w:t xml:space="preserve"> zmáčknutím tlačítka „backup“</w:t>
      </w:r>
      <w:r>
        <w:t>.</w:t>
      </w:r>
    </w:p>
    <w:p w14:paraId="634E659E" w14:textId="5C899608" w:rsidR="00E81B78" w:rsidRDefault="00E81B78" w:rsidP="000A2A8A">
      <w:pPr>
        <w:pStyle w:val="normlntext"/>
        <w:numPr>
          <w:ilvl w:val="0"/>
          <w:numId w:val="28"/>
        </w:numPr>
      </w:pPr>
      <w:r>
        <w:t>Systém zálohuje podle parametrů projektu.</w:t>
      </w:r>
    </w:p>
    <w:p w14:paraId="46CAF288" w14:textId="0E47D588" w:rsidR="000A2A8A" w:rsidRDefault="000A2A8A" w:rsidP="000A2A8A">
      <w:pPr>
        <w:pStyle w:val="normlntext"/>
        <w:rPr>
          <w:b/>
          <w:bCs/>
        </w:rPr>
      </w:pPr>
      <w:r w:rsidRPr="000A2A8A">
        <w:rPr>
          <w:b/>
          <w:bCs/>
        </w:rPr>
        <w:t>Podmínky p</w:t>
      </w:r>
      <w:r w:rsidR="00656FA3">
        <w:rPr>
          <w:b/>
          <w:bCs/>
        </w:rPr>
        <w:t>o</w:t>
      </w:r>
      <w:r w:rsidRPr="000A2A8A">
        <w:rPr>
          <w:b/>
          <w:bCs/>
        </w:rPr>
        <w:t xml:space="preserve">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0" w:name="_Toc106531017"/>
      <w:r>
        <w:t xml:space="preserve">Use case scenario </w:t>
      </w:r>
      <w:r w:rsidR="00094C2B">
        <w:t>4</w:t>
      </w:r>
      <w:r>
        <w:t xml:space="preserve"> – obnovování</w:t>
      </w:r>
      <w:bookmarkEnd w:id="40"/>
    </w:p>
    <w:p w14:paraId="61B2D9D4" w14:textId="0477A0E6" w:rsidR="00EA434A" w:rsidRDefault="00EA434A" w:rsidP="00EA434A">
      <w:pPr>
        <w:pStyle w:val="normlntext"/>
      </w:pPr>
      <w:r>
        <w:t>Use case umožňuje obnovit soubory.</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2843F837" w:rsidR="00EA434A" w:rsidRDefault="00EA434A" w:rsidP="00EA434A">
      <w:pPr>
        <w:pStyle w:val="normlntext"/>
      </w:pPr>
      <w:r>
        <w:rPr>
          <w:b/>
          <w:bCs/>
        </w:rPr>
        <w:t>Podmínky pro spuštění:</w:t>
      </w:r>
      <w:r>
        <w:t xml:space="preserve"> zálohovaná složka (Use case scenario </w:t>
      </w:r>
      <w:r w:rsidR="00094C2B">
        <w:t>3</w:t>
      </w:r>
      <w:r>
        <w:t>)</w:t>
      </w:r>
      <w:r w:rsidR="00B15522">
        <w:t>, cílov</w:t>
      </w:r>
      <w:r w:rsidR="009A1BCA">
        <w:t>ý</w:t>
      </w:r>
      <w:r w:rsidR="00B15522">
        <w:t xml:space="preserve"> </w:t>
      </w:r>
      <w:r w:rsidR="00733F5D">
        <w:t>adresář v počítači</w:t>
      </w:r>
    </w:p>
    <w:p w14:paraId="23CF725D" w14:textId="1E545E65" w:rsidR="00EA434A" w:rsidRDefault="00EA434A" w:rsidP="00EA434A">
      <w:pPr>
        <w:pStyle w:val="normlntext"/>
        <w:rPr>
          <w:b/>
          <w:bCs/>
        </w:rPr>
      </w:pPr>
      <w:r>
        <w:rPr>
          <w:b/>
          <w:bCs/>
        </w:rPr>
        <w:t>Základní tok:</w:t>
      </w:r>
    </w:p>
    <w:p w14:paraId="267A7ADB" w14:textId="6A25B00B" w:rsidR="00B15522" w:rsidRDefault="00B15522" w:rsidP="00EA434A">
      <w:pPr>
        <w:pStyle w:val="normlntext"/>
        <w:numPr>
          <w:ilvl w:val="0"/>
          <w:numId w:val="29"/>
        </w:numPr>
      </w:pPr>
      <w:r>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6330250C"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4D773C8" w:rsidR="00D2226D" w:rsidRDefault="00733F5D" w:rsidP="00FB2A3E">
      <w:pPr>
        <w:pStyle w:val="normlntext"/>
        <w:ind w:firstLine="340"/>
      </w:pPr>
      <w:r>
        <w:t>3</w:t>
      </w:r>
      <w:r w:rsidR="00094C2B">
        <w:t>a</w:t>
      </w:r>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48084E42" w14:textId="094ED5E2" w:rsidR="00AF00F4" w:rsidRDefault="00656FA3" w:rsidP="00AF00F4">
      <w:pPr>
        <w:pStyle w:val="normlntext"/>
        <w:ind w:firstLine="340"/>
        <w:rPr>
          <w:b/>
          <w:bCs/>
        </w:rPr>
      </w:pPr>
      <w:r w:rsidRPr="00656FA3">
        <w:rPr>
          <w:b/>
          <w:bCs/>
        </w:rPr>
        <w:t>Podmínky po doko</w:t>
      </w:r>
      <w:r w:rsidR="00404C58">
        <w:rPr>
          <w:b/>
          <w:bCs/>
        </w:rPr>
        <w:t>n</w:t>
      </w:r>
      <w:r w:rsidRPr="00656FA3">
        <w:rPr>
          <w:b/>
          <w:bCs/>
        </w:rPr>
        <w:t>čení</w:t>
      </w:r>
    </w:p>
    <w:p w14:paraId="4C24158E" w14:textId="549757EA" w:rsidR="00AF00F4" w:rsidRPr="00AF00F4" w:rsidRDefault="00AF00F4" w:rsidP="00AF00F4">
      <w:pPr>
        <w:pStyle w:val="normlntext"/>
        <w:ind w:firstLine="340"/>
      </w:pPr>
      <w:r>
        <w:t>Soubory jsou obnoveny.</w:t>
      </w:r>
    </w:p>
    <w:p w14:paraId="2EE42D1B" w14:textId="4BBF87C9" w:rsidR="00255C48" w:rsidRPr="00666ACD" w:rsidRDefault="007E1686" w:rsidP="00FB2A3E">
      <w:pPr>
        <w:pStyle w:val="NadpisB"/>
      </w:pPr>
      <w:bookmarkStart w:id="41" w:name="_Toc106531018"/>
      <w:r w:rsidRPr="00666ACD">
        <w:lastRenderedPageBreak/>
        <w:t>Risk list</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4"/>
        <w:gridCol w:w="2159"/>
        <w:gridCol w:w="1627"/>
        <w:gridCol w:w="1410"/>
        <w:gridCol w:w="1523"/>
      </w:tblGrid>
      <w:tr w:rsidR="009A1BCA" w:rsidRPr="00666ACD" w14:paraId="4B69F98D" w14:textId="7FBC5D00" w:rsidTr="009A1BCA">
        <w:tc>
          <w:tcPr>
            <w:tcW w:w="2344" w:type="dxa"/>
            <w:shd w:val="clear" w:color="auto" w:fill="auto"/>
          </w:tcPr>
          <w:p w14:paraId="27EFF43F" w14:textId="662ED48E" w:rsidR="009A1BCA" w:rsidRPr="00E268E2" w:rsidRDefault="009A1BCA" w:rsidP="00E268E2">
            <w:pPr>
              <w:jc w:val="right"/>
              <w:rPr>
                <w:rFonts w:ascii="Times New Roman" w:hAnsi="Times New Roman"/>
                <w:i/>
                <w:iCs/>
                <w:sz w:val="26"/>
              </w:rPr>
            </w:pPr>
            <w:r w:rsidRPr="00E268E2">
              <w:rPr>
                <w:rFonts w:ascii="Times New Roman" w:hAnsi="Times New Roman"/>
                <w:b/>
                <w:bCs/>
                <w:i/>
                <w:iCs/>
                <w:sz w:val="26"/>
              </w:rPr>
              <w:t>Riziko</w:t>
            </w:r>
          </w:p>
        </w:tc>
        <w:tc>
          <w:tcPr>
            <w:tcW w:w="2241" w:type="dxa"/>
            <w:shd w:val="clear" w:color="auto" w:fill="auto"/>
          </w:tcPr>
          <w:p w14:paraId="3B79D194" w14:textId="01CB4B9A" w:rsidR="009A1BCA" w:rsidRPr="00E268E2" w:rsidRDefault="009A1BCA" w:rsidP="00B50CDC">
            <w:pPr>
              <w:rPr>
                <w:rFonts w:ascii="Times New Roman" w:hAnsi="Times New Roman"/>
                <w:i/>
                <w:iCs/>
                <w:sz w:val="26"/>
              </w:rPr>
            </w:pPr>
            <w:r w:rsidRPr="00E268E2">
              <w:rPr>
                <w:rFonts w:ascii="Times New Roman" w:hAnsi="Times New Roman"/>
                <w:b/>
                <w:bCs/>
                <w:i/>
                <w:iCs/>
                <w:sz w:val="26"/>
              </w:rPr>
              <w:t>snížení</w:t>
            </w:r>
            <w:r w:rsidRPr="00E268E2">
              <w:rPr>
                <w:rFonts w:ascii="Times New Roman" w:hAnsi="Times New Roman"/>
                <w:i/>
                <w:iCs/>
                <w:sz w:val="26"/>
              </w:rPr>
              <w:t xml:space="preserve"> </w:t>
            </w:r>
            <w:r w:rsidRPr="00E268E2">
              <w:rPr>
                <w:rFonts w:ascii="Times New Roman" w:hAnsi="Times New Roman"/>
                <w:b/>
                <w:bCs/>
                <w:i/>
                <w:iCs/>
                <w:sz w:val="26"/>
              </w:rPr>
              <w:t>rizika</w:t>
            </w:r>
          </w:p>
        </w:tc>
        <w:tc>
          <w:tcPr>
            <w:tcW w:w="1701" w:type="dxa"/>
            <w:shd w:val="clear" w:color="auto" w:fill="auto"/>
          </w:tcPr>
          <w:p w14:paraId="4FCE7A53" w14:textId="63502328" w:rsidR="009A1BCA" w:rsidRPr="00E268E2" w:rsidRDefault="009A1BCA" w:rsidP="00B50CDC">
            <w:pPr>
              <w:rPr>
                <w:rFonts w:ascii="Times New Roman" w:hAnsi="Times New Roman"/>
                <w:b/>
                <w:bCs/>
                <w:i/>
                <w:iCs/>
                <w:sz w:val="26"/>
              </w:rPr>
            </w:pPr>
            <w:r w:rsidRPr="00E268E2">
              <w:rPr>
                <w:rFonts w:ascii="Times New Roman" w:hAnsi="Times New Roman"/>
                <w:b/>
                <w:bCs/>
                <w:i/>
                <w:iCs/>
                <w:sz w:val="26"/>
              </w:rPr>
              <w:t>priorita</w:t>
            </w:r>
          </w:p>
        </w:tc>
        <w:tc>
          <w:tcPr>
            <w:tcW w:w="1472" w:type="dxa"/>
            <w:shd w:val="clear" w:color="auto" w:fill="auto"/>
          </w:tcPr>
          <w:p w14:paraId="5B1552D3" w14:textId="3DAD6D57" w:rsidR="009A1BCA" w:rsidRPr="00E268E2" w:rsidRDefault="009A1BCA" w:rsidP="00B50CDC">
            <w:pPr>
              <w:rPr>
                <w:rFonts w:ascii="Times New Roman" w:hAnsi="Times New Roman"/>
                <w:b/>
                <w:bCs/>
                <w:i/>
                <w:iCs/>
                <w:sz w:val="26"/>
              </w:rPr>
            </w:pPr>
            <w:r w:rsidRPr="00E268E2">
              <w:rPr>
                <w:rFonts w:ascii="Times New Roman" w:hAnsi="Times New Roman"/>
                <w:b/>
                <w:bCs/>
                <w:i/>
                <w:iCs/>
                <w:sz w:val="26"/>
              </w:rPr>
              <w:t>dopad</w:t>
            </w:r>
          </w:p>
        </w:tc>
        <w:tc>
          <w:tcPr>
            <w:tcW w:w="1245" w:type="dxa"/>
          </w:tcPr>
          <w:p w14:paraId="7848C407" w14:textId="4F6D1B50" w:rsidR="009A1BCA" w:rsidRPr="00E268E2" w:rsidRDefault="009A1BCA" w:rsidP="00B50CDC">
            <w:pPr>
              <w:rPr>
                <w:rFonts w:ascii="Times New Roman" w:hAnsi="Times New Roman"/>
                <w:b/>
                <w:bCs/>
                <w:i/>
                <w:iCs/>
                <w:sz w:val="26"/>
              </w:rPr>
            </w:pPr>
            <w:r>
              <w:rPr>
                <w:rFonts w:ascii="Times New Roman" w:hAnsi="Times New Roman"/>
                <w:b/>
                <w:bCs/>
                <w:i/>
                <w:iCs/>
                <w:sz w:val="26"/>
              </w:rPr>
              <w:t>důsledek</w:t>
            </w:r>
          </w:p>
        </w:tc>
      </w:tr>
      <w:tr w:rsidR="009A1BCA" w:rsidRPr="00666ACD" w14:paraId="4FC5C802" w14:textId="1A954AA3" w:rsidTr="009A1BCA">
        <w:tc>
          <w:tcPr>
            <w:tcW w:w="2344" w:type="dxa"/>
            <w:shd w:val="clear" w:color="auto" w:fill="auto"/>
          </w:tcPr>
          <w:p w14:paraId="3B976772" w14:textId="368272BF" w:rsidR="009A1BCA" w:rsidRPr="00E268E2" w:rsidRDefault="009A1BCA" w:rsidP="00E268E2">
            <w:pPr>
              <w:jc w:val="right"/>
              <w:rPr>
                <w:rFonts w:ascii="Times New Roman" w:hAnsi="Times New Roman"/>
                <w:sz w:val="26"/>
              </w:rPr>
            </w:pPr>
            <w:r w:rsidRPr="00E268E2">
              <w:rPr>
                <w:rFonts w:ascii="Times New Roman" w:hAnsi="Times New Roman"/>
                <w:sz w:val="26"/>
              </w:rPr>
              <w:t xml:space="preserve">Malá zkušenost s implementací zálohování, procházení souborového systému  </w:t>
            </w:r>
          </w:p>
        </w:tc>
        <w:tc>
          <w:tcPr>
            <w:tcW w:w="2241" w:type="dxa"/>
            <w:shd w:val="clear" w:color="auto" w:fill="auto"/>
          </w:tcPr>
          <w:p w14:paraId="2E376DC6" w14:textId="39D3DABE" w:rsidR="009A1BCA" w:rsidRPr="00E268E2" w:rsidRDefault="009A1BCA" w:rsidP="00B50CDC">
            <w:pPr>
              <w:rPr>
                <w:rFonts w:ascii="Times New Roman" w:hAnsi="Times New Roman"/>
              </w:rPr>
            </w:pPr>
            <w:r w:rsidRPr="00E268E2">
              <w:rPr>
                <w:rFonts w:ascii="Times New Roman" w:hAnsi="Times New Roman"/>
              </w:rPr>
              <w:t>Vytvoření prototypu,</w:t>
            </w:r>
          </w:p>
          <w:p w14:paraId="3A68565C" w14:textId="4481923C" w:rsidR="009A1BCA" w:rsidRPr="00E268E2" w:rsidRDefault="009A1BCA" w:rsidP="00B50CDC">
            <w:pPr>
              <w:rPr>
                <w:rFonts w:ascii="Times New Roman" w:hAnsi="Times New Roman"/>
              </w:rPr>
            </w:pPr>
            <w:r w:rsidRPr="00E268E2">
              <w:rPr>
                <w:rFonts w:ascii="Times New Roman" w:hAnsi="Times New Roman"/>
              </w:rPr>
              <w:t>konzultace s vedoucím práce, prostudování dokumentace</w:t>
            </w:r>
          </w:p>
        </w:tc>
        <w:tc>
          <w:tcPr>
            <w:tcW w:w="1701" w:type="dxa"/>
            <w:shd w:val="clear" w:color="auto" w:fill="auto"/>
          </w:tcPr>
          <w:p w14:paraId="552E5C83" w14:textId="50DA6B0F" w:rsidR="009A1BCA" w:rsidRPr="00E268E2" w:rsidRDefault="009A1BCA" w:rsidP="00B50CDC">
            <w:pPr>
              <w:rPr>
                <w:rFonts w:ascii="Times New Roman" w:hAnsi="Times New Roman"/>
              </w:rPr>
            </w:pPr>
            <w:r w:rsidRPr="00E268E2">
              <w:rPr>
                <w:rFonts w:ascii="Times New Roman" w:hAnsi="Times New Roman"/>
              </w:rPr>
              <w:t>1</w:t>
            </w:r>
          </w:p>
        </w:tc>
        <w:tc>
          <w:tcPr>
            <w:tcW w:w="1472" w:type="dxa"/>
            <w:shd w:val="clear" w:color="auto" w:fill="auto"/>
          </w:tcPr>
          <w:p w14:paraId="06B4670A" w14:textId="7652669D" w:rsidR="009A1BCA" w:rsidRPr="00E268E2" w:rsidRDefault="009A1BCA" w:rsidP="00B50CDC">
            <w:pPr>
              <w:rPr>
                <w:rFonts w:ascii="Times New Roman" w:hAnsi="Times New Roman"/>
              </w:rPr>
            </w:pPr>
            <w:r w:rsidRPr="00E268E2">
              <w:rPr>
                <w:rFonts w:ascii="Times New Roman" w:hAnsi="Times New Roman"/>
              </w:rPr>
              <w:t>vysoký</w:t>
            </w:r>
          </w:p>
        </w:tc>
        <w:tc>
          <w:tcPr>
            <w:tcW w:w="1245" w:type="dxa"/>
          </w:tcPr>
          <w:p w14:paraId="6C5D200F" w14:textId="72869C05" w:rsidR="009A1BCA" w:rsidRPr="00E268E2" w:rsidRDefault="00BC3353" w:rsidP="00B50CDC">
            <w:pPr>
              <w:rPr>
                <w:rFonts w:ascii="Times New Roman" w:hAnsi="Times New Roman"/>
              </w:rPr>
            </w:pPr>
            <w:r>
              <w:rPr>
                <w:rFonts w:ascii="Times New Roman" w:hAnsi="Times New Roman"/>
              </w:rPr>
              <w:t>Bude potřeba více času na implementaci</w:t>
            </w:r>
          </w:p>
        </w:tc>
      </w:tr>
      <w:tr w:rsidR="009A1BCA" w:rsidRPr="00666ACD" w14:paraId="73CA6593" w14:textId="4BA3DF47" w:rsidTr="009A1BCA">
        <w:tc>
          <w:tcPr>
            <w:tcW w:w="2344" w:type="dxa"/>
            <w:shd w:val="clear" w:color="auto" w:fill="auto"/>
          </w:tcPr>
          <w:p w14:paraId="7196E498" w14:textId="624AE87C" w:rsidR="009A1BCA" w:rsidRPr="00E268E2" w:rsidRDefault="009A1BCA" w:rsidP="00E268E2">
            <w:pPr>
              <w:jc w:val="right"/>
              <w:rPr>
                <w:rFonts w:ascii="Times New Roman" w:hAnsi="Times New Roman"/>
                <w:sz w:val="26"/>
              </w:rPr>
            </w:pPr>
            <w:r w:rsidRPr="00E268E2">
              <w:rPr>
                <w:rFonts w:ascii="Times New Roman" w:hAnsi="Times New Roman"/>
                <w:sz w:val="26"/>
              </w:rPr>
              <w:t>Aplikace nebude splňovat požadavky zákazníka</w:t>
            </w:r>
          </w:p>
        </w:tc>
        <w:tc>
          <w:tcPr>
            <w:tcW w:w="2241" w:type="dxa"/>
            <w:shd w:val="clear" w:color="auto" w:fill="auto"/>
          </w:tcPr>
          <w:p w14:paraId="44CC7C53" w14:textId="666E920C" w:rsidR="009A1BCA" w:rsidRPr="00E268E2" w:rsidRDefault="009A1BCA" w:rsidP="00B50CDC">
            <w:pPr>
              <w:rPr>
                <w:rFonts w:ascii="Times New Roman" w:hAnsi="Times New Roman"/>
              </w:rPr>
            </w:pPr>
            <w:r w:rsidRPr="00E268E2">
              <w:rPr>
                <w:rFonts w:ascii="Times New Roman" w:hAnsi="Times New Roman"/>
              </w:rPr>
              <w:t>Pravidelná konzultace se zákazníkem, průběžné testování zákazníkem a potvrzení podepsáním smlouvy</w:t>
            </w:r>
          </w:p>
        </w:tc>
        <w:tc>
          <w:tcPr>
            <w:tcW w:w="1701" w:type="dxa"/>
            <w:shd w:val="clear" w:color="auto" w:fill="auto"/>
          </w:tcPr>
          <w:p w14:paraId="0795379A" w14:textId="3D2BF30C" w:rsidR="009A1BCA" w:rsidRPr="00E268E2" w:rsidRDefault="009A1BCA" w:rsidP="00B50CDC">
            <w:pPr>
              <w:rPr>
                <w:rFonts w:ascii="Times New Roman" w:hAnsi="Times New Roman"/>
              </w:rPr>
            </w:pPr>
            <w:r w:rsidRPr="00E268E2">
              <w:rPr>
                <w:rFonts w:ascii="Times New Roman" w:hAnsi="Times New Roman"/>
              </w:rPr>
              <w:t>2</w:t>
            </w:r>
          </w:p>
        </w:tc>
        <w:tc>
          <w:tcPr>
            <w:tcW w:w="1472" w:type="dxa"/>
            <w:shd w:val="clear" w:color="auto" w:fill="auto"/>
          </w:tcPr>
          <w:p w14:paraId="57F70448" w14:textId="3D41318F" w:rsidR="009A1BCA" w:rsidRPr="00E268E2" w:rsidRDefault="009A1BCA" w:rsidP="00B50CDC">
            <w:pPr>
              <w:rPr>
                <w:rFonts w:ascii="Times New Roman" w:hAnsi="Times New Roman"/>
              </w:rPr>
            </w:pPr>
            <w:r w:rsidRPr="00E268E2">
              <w:rPr>
                <w:rFonts w:ascii="Times New Roman" w:hAnsi="Times New Roman"/>
              </w:rPr>
              <w:t>střední</w:t>
            </w:r>
          </w:p>
        </w:tc>
        <w:tc>
          <w:tcPr>
            <w:tcW w:w="1245" w:type="dxa"/>
          </w:tcPr>
          <w:p w14:paraId="68B97C22" w14:textId="00DF4CDC" w:rsidR="009A1BCA" w:rsidRPr="00E268E2" w:rsidRDefault="00BC3353" w:rsidP="00B50CDC">
            <w:pPr>
              <w:rPr>
                <w:rFonts w:ascii="Times New Roman" w:hAnsi="Times New Roman"/>
              </w:rPr>
            </w:pPr>
            <w:r>
              <w:rPr>
                <w:rFonts w:ascii="Times New Roman" w:hAnsi="Times New Roman"/>
              </w:rPr>
              <w:t>Zákazník nebude spokojen a nemusí akceptovat práci</w:t>
            </w:r>
          </w:p>
        </w:tc>
      </w:tr>
      <w:tr w:rsidR="009A1BCA" w:rsidRPr="00666ACD" w14:paraId="72BF5B67" w14:textId="2EDC2049" w:rsidTr="009A1BCA">
        <w:tc>
          <w:tcPr>
            <w:tcW w:w="2344" w:type="dxa"/>
            <w:shd w:val="clear" w:color="auto" w:fill="auto"/>
          </w:tcPr>
          <w:p w14:paraId="3BCD1103" w14:textId="72B58EF1" w:rsidR="009A1BCA" w:rsidRPr="00E268E2" w:rsidRDefault="009A1BCA" w:rsidP="00E268E2">
            <w:pPr>
              <w:jc w:val="right"/>
              <w:rPr>
                <w:rFonts w:ascii="Times New Roman" w:hAnsi="Times New Roman"/>
                <w:sz w:val="26"/>
              </w:rPr>
            </w:pPr>
            <w:r w:rsidRPr="00E268E2">
              <w:rPr>
                <w:rFonts w:ascii="Times New Roman" w:hAnsi="Times New Roman"/>
                <w:sz w:val="26"/>
              </w:rPr>
              <w:t xml:space="preserve">Aplikace </w:t>
            </w:r>
            <w:r>
              <w:rPr>
                <w:rFonts w:ascii="Times New Roman" w:hAnsi="Times New Roman"/>
                <w:sz w:val="26"/>
              </w:rPr>
              <w:t>bude mít</w:t>
            </w:r>
            <w:r w:rsidRPr="00E268E2">
              <w:rPr>
                <w:rFonts w:ascii="Times New Roman" w:hAnsi="Times New Roman"/>
                <w:sz w:val="26"/>
              </w:rPr>
              <w:t xml:space="preserve"> </w:t>
            </w:r>
            <w:r>
              <w:rPr>
                <w:rFonts w:ascii="Times New Roman" w:hAnsi="Times New Roman"/>
                <w:sz w:val="26"/>
              </w:rPr>
              <w:t>chyby</w:t>
            </w:r>
          </w:p>
        </w:tc>
        <w:tc>
          <w:tcPr>
            <w:tcW w:w="2241" w:type="dxa"/>
            <w:shd w:val="clear" w:color="auto" w:fill="auto"/>
          </w:tcPr>
          <w:p w14:paraId="45128684" w14:textId="28B7029D" w:rsidR="009A1BCA" w:rsidRPr="00E268E2" w:rsidRDefault="009A1BCA" w:rsidP="00B50CDC">
            <w:pPr>
              <w:rPr>
                <w:rFonts w:ascii="Times New Roman" w:hAnsi="Times New Roman"/>
              </w:rPr>
            </w:pPr>
            <w:r w:rsidRPr="00E268E2">
              <w:rPr>
                <w:rFonts w:ascii="Times New Roman" w:hAnsi="Times New Roman"/>
              </w:rPr>
              <w:t>Testování smoke testy</w:t>
            </w:r>
          </w:p>
        </w:tc>
        <w:tc>
          <w:tcPr>
            <w:tcW w:w="1701" w:type="dxa"/>
            <w:shd w:val="clear" w:color="auto" w:fill="auto"/>
          </w:tcPr>
          <w:p w14:paraId="6E2CF21C" w14:textId="4C10423E" w:rsidR="009A1BCA" w:rsidRPr="00E268E2" w:rsidRDefault="009A1BCA" w:rsidP="00B50CDC">
            <w:pPr>
              <w:rPr>
                <w:rFonts w:ascii="Times New Roman" w:hAnsi="Times New Roman"/>
              </w:rPr>
            </w:pPr>
            <w:r w:rsidRPr="00E268E2">
              <w:rPr>
                <w:rFonts w:ascii="Times New Roman" w:hAnsi="Times New Roman"/>
              </w:rPr>
              <w:t>1</w:t>
            </w:r>
          </w:p>
        </w:tc>
        <w:tc>
          <w:tcPr>
            <w:tcW w:w="1472" w:type="dxa"/>
            <w:shd w:val="clear" w:color="auto" w:fill="auto"/>
          </w:tcPr>
          <w:p w14:paraId="6200AADD" w14:textId="625BFACF" w:rsidR="009A1BCA" w:rsidRPr="00E268E2" w:rsidRDefault="009A1BCA" w:rsidP="00B50CDC">
            <w:pPr>
              <w:rPr>
                <w:rFonts w:ascii="Times New Roman" w:hAnsi="Times New Roman"/>
              </w:rPr>
            </w:pPr>
            <w:r w:rsidRPr="00E268E2">
              <w:rPr>
                <w:rFonts w:ascii="Times New Roman" w:hAnsi="Times New Roman"/>
              </w:rPr>
              <w:t>střední</w:t>
            </w:r>
          </w:p>
        </w:tc>
        <w:tc>
          <w:tcPr>
            <w:tcW w:w="1245" w:type="dxa"/>
          </w:tcPr>
          <w:p w14:paraId="4DCF54A1" w14:textId="67517458" w:rsidR="009A1BCA" w:rsidRPr="00E268E2" w:rsidRDefault="009A1BCA" w:rsidP="00B50CDC">
            <w:pPr>
              <w:rPr>
                <w:rFonts w:ascii="Times New Roman" w:hAnsi="Times New Roman"/>
              </w:rPr>
            </w:pPr>
            <w:r>
              <w:rPr>
                <w:rFonts w:ascii="Times New Roman" w:hAnsi="Times New Roman"/>
              </w:rPr>
              <w:t>Zákazník nebude spokojen</w:t>
            </w:r>
          </w:p>
        </w:tc>
      </w:tr>
      <w:tr w:rsidR="009A1BCA" w:rsidRPr="00666ACD" w14:paraId="14D55C79" w14:textId="25EE829A" w:rsidTr="009A1BCA">
        <w:tc>
          <w:tcPr>
            <w:tcW w:w="2344" w:type="dxa"/>
            <w:shd w:val="clear" w:color="auto" w:fill="auto"/>
          </w:tcPr>
          <w:p w14:paraId="23A9F07F" w14:textId="5473A6D5" w:rsidR="009A1BCA" w:rsidRPr="00E268E2" w:rsidRDefault="009A1BCA" w:rsidP="00E268E2">
            <w:pPr>
              <w:jc w:val="right"/>
              <w:rPr>
                <w:rFonts w:ascii="Times New Roman" w:hAnsi="Times New Roman"/>
                <w:sz w:val="26"/>
              </w:rPr>
            </w:pPr>
            <w:r w:rsidRPr="00E268E2">
              <w:rPr>
                <w:rFonts w:ascii="Times New Roman" w:hAnsi="Times New Roman"/>
                <w:sz w:val="26"/>
              </w:rPr>
              <w:t>Práce se nestihne včas</w:t>
            </w:r>
          </w:p>
        </w:tc>
        <w:tc>
          <w:tcPr>
            <w:tcW w:w="2241" w:type="dxa"/>
            <w:shd w:val="clear" w:color="auto" w:fill="auto"/>
          </w:tcPr>
          <w:p w14:paraId="497BF115" w14:textId="3FBA2096" w:rsidR="009A1BCA" w:rsidRPr="00E268E2" w:rsidRDefault="009A1BCA" w:rsidP="00B50CDC">
            <w:pPr>
              <w:rPr>
                <w:rFonts w:ascii="Times New Roman" w:hAnsi="Times New Roman"/>
              </w:rPr>
            </w:pPr>
            <w:r w:rsidRPr="00E268E2">
              <w:rPr>
                <w:rFonts w:ascii="Times New Roman" w:hAnsi="Times New Roman"/>
              </w:rPr>
              <w:t>Plán práce</w:t>
            </w:r>
            <w:r>
              <w:rPr>
                <w:rFonts w:ascii="Times New Roman" w:hAnsi="Times New Roman"/>
              </w:rPr>
              <w:t>, kontrola stavu vůči plánu, konzultace se zákazníkem v případě, že by se nestíhalo</w:t>
            </w:r>
          </w:p>
        </w:tc>
        <w:tc>
          <w:tcPr>
            <w:tcW w:w="1701" w:type="dxa"/>
            <w:shd w:val="clear" w:color="auto" w:fill="auto"/>
          </w:tcPr>
          <w:p w14:paraId="32DC8E44" w14:textId="305A7BB8" w:rsidR="009A1BCA" w:rsidRPr="00E268E2" w:rsidRDefault="009A1BCA" w:rsidP="00B50CDC">
            <w:pPr>
              <w:rPr>
                <w:rFonts w:ascii="Times New Roman" w:hAnsi="Times New Roman"/>
              </w:rPr>
            </w:pPr>
            <w:r w:rsidRPr="00E268E2">
              <w:rPr>
                <w:rFonts w:ascii="Times New Roman" w:hAnsi="Times New Roman"/>
              </w:rPr>
              <w:t>2</w:t>
            </w:r>
          </w:p>
        </w:tc>
        <w:tc>
          <w:tcPr>
            <w:tcW w:w="1472" w:type="dxa"/>
            <w:shd w:val="clear" w:color="auto" w:fill="auto"/>
          </w:tcPr>
          <w:p w14:paraId="524AA629" w14:textId="1640FAB1" w:rsidR="009A1BCA" w:rsidRPr="00E268E2" w:rsidRDefault="009A1BCA" w:rsidP="00B50CDC">
            <w:pPr>
              <w:rPr>
                <w:rFonts w:ascii="Times New Roman" w:hAnsi="Times New Roman"/>
              </w:rPr>
            </w:pPr>
            <w:r w:rsidRPr="00E268E2">
              <w:rPr>
                <w:rFonts w:ascii="Times New Roman" w:hAnsi="Times New Roman"/>
              </w:rPr>
              <w:t>vysoký</w:t>
            </w:r>
          </w:p>
        </w:tc>
        <w:tc>
          <w:tcPr>
            <w:tcW w:w="1245" w:type="dxa"/>
          </w:tcPr>
          <w:p w14:paraId="4A1506D1" w14:textId="19E6BA6A" w:rsidR="009A1BCA" w:rsidRPr="00E268E2" w:rsidRDefault="009A1BCA" w:rsidP="00B50CDC">
            <w:pPr>
              <w:rPr>
                <w:rFonts w:ascii="Times New Roman" w:hAnsi="Times New Roman"/>
              </w:rPr>
            </w:pPr>
            <w:r>
              <w:rPr>
                <w:rFonts w:ascii="Times New Roman" w:hAnsi="Times New Roman"/>
              </w:rPr>
              <w:t>Aplikace nebude splňovat všechny požadavky</w:t>
            </w:r>
          </w:p>
        </w:tc>
      </w:tr>
      <w:tr w:rsidR="009A1BCA" w:rsidRPr="00666ACD" w14:paraId="6DF65961" w14:textId="23B35499" w:rsidTr="009A1BCA">
        <w:tc>
          <w:tcPr>
            <w:tcW w:w="2344" w:type="dxa"/>
            <w:shd w:val="clear" w:color="auto" w:fill="auto"/>
          </w:tcPr>
          <w:p w14:paraId="24795E19" w14:textId="30147D1B" w:rsidR="009A1BCA" w:rsidRPr="00E268E2" w:rsidRDefault="009A1BCA" w:rsidP="00E268E2">
            <w:pPr>
              <w:jc w:val="right"/>
              <w:rPr>
                <w:rFonts w:ascii="Times New Roman" w:hAnsi="Times New Roman"/>
                <w:sz w:val="26"/>
              </w:rPr>
            </w:pPr>
            <w:r w:rsidRPr="00E268E2">
              <w:rPr>
                <w:rFonts w:ascii="Times New Roman" w:hAnsi="Times New Roman"/>
                <w:sz w:val="26"/>
              </w:rPr>
              <w:t>Neznalost složitějších funkcionalit</w:t>
            </w:r>
          </w:p>
        </w:tc>
        <w:tc>
          <w:tcPr>
            <w:tcW w:w="2241" w:type="dxa"/>
            <w:shd w:val="clear" w:color="auto" w:fill="auto"/>
          </w:tcPr>
          <w:p w14:paraId="5F1BA871" w14:textId="1358797B" w:rsidR="009A1BCA" w:rsidRPr="00E268E2" w:rsidRDefault="009A1BCA" w:rsidP="00B50CDC">
            <w:pPr>
              <w:rPr>
                <w:rFonts w:ascii="Times New Roman" w:hAnsi="Times New Roman"/>
              </w:rPr>
            </w:pPr>
            <w:r>
              <w:rPr>
                <w:rFonts w:ascii="Times New Roman" w:hAnsi="Times New Roman"/>
              </w:rPr>
              <w:t>Konzultace s vedoucím práce, Microsoft dokumentace</w:t>
            </w:r>
          </w:p>
        </w:tc>
        <w:tc>
          <w:tcPr>
            <w:tcW w:w="1701" w:type="dxa"/>
            <w:shd w:val="clear" w:color="auto" w:fill="auto"/>
          </w:tcPr>
          <w:p w14:paraId="4319DC34" w14:textId="3F61F93A" w:rsidR="009A1BCA" w:rsidRPr="00E268E2" w:rsidRDefault="009A1BCA" w:rsidP="00B50CDC">
            <w:pPr>
              <w:rPr>
                <w:rFonts w:ascii="Times New Roman" w:hAnsi="Times New Roman"/>
              </w:rPr>
            </w:pPr>
            <w:r w:rsidRPr="00E268E2">
              <w:rPr>
                <w:rFonts w:ascii="Times New Roman" w:hAnsi="Times New Roman"/>
              </w:rPr>
              <w:t>1</w:t>
            </w:r>
          </w:p>
        </w:tc>
        <w:tc>
          <w:tcPr>
            <w:tcW w:w="1472" w:type="dxa"/>
            <w:shd w:val="clear" w:color="auto" w:fill="auto"/>
          </w:tcPr>
          <w:p w14:paraId="522198F9" w14:textId="536A04FB" w:rsidR="009A1BCA" w:rsidRPr="00E268E2" w:rsidRDefault="009A1BCA" w:rsidP="00B50CDC">
            <w:pPr>
              <w:rPr>
                <w:rFonts w:ascii="Times New Roman" w:hAnsi="Times New Roman"/>
              </w:rPr>
            </w:pPr>
            <w:r w:rsidRPr="00E268E2">
              <w:rPr>
                <w:rFonts w:ascii="Times New Roman" w:hAnsi="Times New Roman"/>
              </w:rPr>
              <w:t>vysoký</w:t>
            </w:r>
          </w:p>
        </w:tc>
        <w:tc>
          <w:tcPr>
            <w:tcW w:w="1245" w:type="dxa"/>
          </w:tcPr>
          <w:p w14:paraId="31C12ECD" w14:textId="2BB4FE3A" w:rsidR="009A1BCA" w:rsidRPr="00E268E2" w:rsidRDefault="009A1BCA" w:rsidP="00B50CDC">
            <w:pPr>
              <w:rPr>
                <w:rFonts w:ascii="Times New Roman" w:hAnsi="Times New Roman"/>
              </w:rPr>
            </w:pPr>
            <w:r>
              <w:rPr>
                <w:rFonts w:ascii="Times New Roman" w:hAnsi="Times New Roman"/>
              </w:rPr>
              <w:t>Aplikace by nemusela být kvalitní</w:t>
            </w:r>
          </w:p>
        </w:tc>
      </w:tr>
    </w:tbl>
    <w:p w14:paraId="3459B8A3" w14:textId="7496A88A" w:rsidR="007E1686" w:rsidRPr="00666ACD" w:rsidRDefault="007E1686" w:rsidP="007E1686">
      <w:pPr>
        <w:pStyle w:val="NadpisB"/>
        <w:rPr>
          <w:rFonts w:cs="Times New Roman"/>
        </w:rPr>
      </w:pPr>
      <w:bookmarkStart w:id="42" w:name="_Toc106531019"/>
      <w:r w:rsidRPr="00666ACD">
        <w:rPr>
          <w:rFonts w:cs="Times New Roman"/>
        </w:rPr>
        <w:t>Hrubý plán práce</w:t>
      </w:r>
      <w:bookmarkEnd w:id="42"/>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4463"/>
        <w:gridCol w:w="4464"/>
      </w:tblGrid>
      <w:tr w:rsidR="00914530" w:rsidRPr="00666ACD" w14:paraId="0D72CE8C" w14:textId="77777777" w:rsidTr="00914530">
        <w:tc>
          <w:tcPr>
            <w:tcW w:w="4463" w:type="dxa"/>
            <w:tcBorders>
              <w:bottom w:val="single" w:sz="12" w:space="0" w:color="666666"/>
            </w:tcBorders>
            <w:shd w:val="clear" w:color="auto" w:fill="auto"/>
          </w:tcPr>
          <w:p w14:paraId="4DC28AB5" w14:textId="2D6F11EA" w:rsidR="00656CDA" w:rsidRPr="00666ACD" w:rsidRDefault="006521FD" w:rsidP="00914530">
            <w:pPr>
              <w:jc w:val="center"/>
              <w:rPr>
                <w:rFonts w:ascii="Times New Roman" w:hAnsi="Times New Roman"/>
                <w:b/>
                <w:bCs/>
              </w:rPr>
            </w:pPr>
            <w:r w:rsidRPr="00666ACD">
              <w:rPr>
                <w:rFonts w:ascii="Times New Roman" w:hAnsi="Times New Roman"/>
                <w:b/>
                <w:bCs/>
              </w:rPr>
              <w:t>Týden</w:t>
            </w:r>
          </w:p>
        </w:tc>
        <w:tc>
          <w:tcPr>
            <w:tcW w:w="4464" w:type="dxa"/>
            <w:tcBorders>
              <w:bottom w:val="single" w:sz="12" w:space="0" w:color="666666"/>
            </w:tcBorders>
            <w:shd w:val="clear" w:color="auto" w:fill="auto"/>
          </w:tcPr>
          <w:p w14:paraId="3B502A48" w14:textId="769EE808" w:rsidR="00656CDA" w:rsidRPr="00666ACD" w:rsidRDefault="006521FD" w:rsidP="00914530">
            <w:pPr>
              <w:jc w:val="center"/>
              <w:rPr>
                <w:rFonts w:ascii="Times New Roman" w:hAnsi="Times New Roman"/>
                <w:b/>
                <w:bCs/>
              </w:rPr>
            </w:pPr>
            <w:r w:rsidRPr="00666ACD">
              <w:rPr>
                <w:rFonts w:ascii="Times New Roman" w:hAnsi="Times New Roman"/>
                <w:b/>
                <w:bCs/>
              </w:rPr>
              <w:t>Práce</w:t>
            </w:r>
          </w:p>
        </w:tc>
      </w:tr>
      <w:tr w:rsidR="00656CDA" w:rsidRPr="00666ACD" w14:paraId="59F9E21D" w14:textId="77777777" w:rsidTr="00914530">
        <w:tc>
          <w:tcPr>
            <w:tcW w:w="4463" w:type="dxa"/>
            <w:shd w:val="clear" w:color="auto" w:fill="auto"/>
          </w:tcPr>
          <w:p w14:paraId="086A81CB" w14:textId="276D65F8" w:rsidR="00656CDA" w:rsidRPr="00666ACD" w:rsidRDefault="006521FD" w:rsidP="00B50CDC">
            <w:pPr>
              <w:rPr>
                <w:rFonts w:ascii="Times New Roman" w:hAnsi="Times New Roman"/>
                <w:b/>
                <w:bCs/>
              </w:rPr>
            </w:pPr>
            <w:r w:rsidRPr="00666ACD">
              <w:rPr>
                <w:rFonts w:ascii="Times New Roman" w:hAnsi="Times New Roman"/>
                <w:b/>
                <w:bCs/>
              </w:rPr>
              <w:t>22. listopad</w:t>
            </w:r>
            <w:r w:rsidR="00AB1AFD">
              <w:rPr>
                <w:rFonts w:ascii="Times New Roman" w:hAnsi="Times New Roman"/>
                <w:b/>
                <w:bCs/>
              </w:rPr>
              <w:t xml:space="preserve">u </w:t>
            </w:r>
            <w:r w:rsidRPr="00666ACD">
              <w:rPr>
                <w:rFonts w:ascii="Times New Roman" w:hAnsi="Times New Roman"/>
                <w:b/>
                <w:bCs/>
              </w:rPr>
              <w:t>– 28. listopad</w:t>
            </w:r>
            <w:r w:rsidR="00AB1AFD">
              <w:rPr>
                <w:rFonts w:ascii="Times New Roman" w:hAnsi="Times New Roman"/>
                <w:b/>
                <w:bCs/>
              </w:rPr>
              <w:t>u</w:t>
            </w:r>
          </w:p>
        </w:tc>
        <w:tc>
          <w:tcPr>
            <w:tcW w:w="4464" w:type="dxa"/>
            <w:shd w:val="clear" w:color="auto" w:fill="auto"/>
          </w:tcPr>
          <w:p w14:paraId="7901ED4F" w14:textId="2D40B400" w:rsidR="00656CDA" w:rsidRPr="00666ACD" w:rsidRDefault="00E95F33" w:rsidP="00B50CDC">
            <w:pPr>
              <w:rPr>
                <w:rFonts w:ascii="Times New Roman" w:hAnsi="Times New Roman"/>
              </w:rPr>
            </w:pPr>
            <w:r w:rsidRPr="00666ACD">
              <w:rPr>
                <w:rFonts w:ascii="Times New Roman" w:hAnsi="Times New Roman"/>
              </w:rPr>
              <w:t>Aplikace: filtrování</w:t>
            </w:r>
          </w:p>
        </w:tc>
      </w:tr>
      <w:tr w:rsidR="00656CDA" w:rsidRPr="00666ACD" w14:paraId="7A4D27B1" w14:textId="77777777" w:rsidTr="00914530">
        <w:tc>
          <w:tcPr>
            <w:tcW w:w="4463" w:type="dxa"/>
            <w:shd w:val="clear" w:color="auto" w:fill="auto"/>
          </w:tcPr>
          <w:p w14:paraId="62645A75" w14:textId="4D03D774" w:rsidR="00656CDA" w:rsidRPr="00666ACD" w:rsidRDefault="006521FD" w:rsidP="00B50CDC">
            <w:pPr>
              <w:rPr>
                <w:rFonts w:ascii="Times New Roman" w:hAnsi="Times New Roman"/>
                <w:b/>
                <w:bCs/>
              </w:rPr>
            </w:pPr>
            <w:r w:rsidRPr="00666ACD">
              <w:rPr>
                <w:rFonts w:ascii="Times New Roman" w:hAnsi="Times New Roman"/>
                <w:b/>
                <w:bCs/>
              </w:rPr>
              <w:t>29. listopad</w:t>
            </w:r>
            <w:r w:rsidR="00AB1AFD">
              <w:rPr>
                <w:rFonts w:ascii="Times New Roman" w:hAnsi="Times New Roman"/>
                <w:b/>
                <w:bCs/>
              </w:rPr>
              <w:t>u</w:t>
            </w:r>
            <w:r w:rsidRPr="00666ACD">
              <w:rPr>
                <w:rFonts w:ascii="Times New Roman" w:hAnsi="Times New Roman"/>
                <w:b/>
                <w:bCs/>
              </w:rPr>
              <w:t>– 5. prosince</w:t>
            </w:r>
          </w:p>
        </w:tc>
        <w:tc>
          <w:tcPr>
            <w:tcW w:w="4464" w:type="dxa"/>
            <w:shd w:val="clear" w:color="auto" w:fill="auto"/>
          </w:tcPr>
          <w:p w14:paraId="3EEF383C" w14:textId="1D063137" w:rsidR="00656CDA" w:rsidRPr="00666ACD" w:rsidRDefault="00E95F33" w:rsidP="00B50CDC">
            <w:pPr>
              <w:rPr>
                <w:rFonts w:ascii="Times New Roman" w:hAnsi="Times New Roman"/>
              </w:rPr>
            </w:pPr>
            <w:r w:rsidRPr="00666ACD">
              <w:rPr>
                <w:rFonts w:ascii="Times New Roman" w:hAnsi="Times New Roman"/>
              </w:rPr>
              <w:t>Aplikace: Projekty</w:t>
            </w:r>
            <w:r w:rsidR="001D0380" w:rsidRPr="00666ACD">
              <w:rPr>
                <w:rFonts w:ascii="Times New Roman" w:hAnsi="Times New Roman"/>
              </w:rPr>
              <w:t>; Metodika řešení práce</w:t>
            </w:r>
          </w:p>
        </w:tc>
      </w:tr>
      <w:tr w:rsidR="00656CDA" w:rsidRPr="00666ACD" w14:paraId="10A64C5E" w14:textId="77777777" w:rsidTr="00914530">
        <w:tc>
          <w:tcPr>
            <w:tcW w:w="4463" w:type="dxa"/>
            <w:shd w:val="clear" w:color="auto" w:fill="auto"/>
          </w:tcPr>
          <w:p w14:paraId="7CF89F98" w14:textId="275C6980" w:rsidR="00656CDA" w:rsidRPr="00666ACD" w:rsidRDefault="006521FD" w:rsidP="00B50CDC">
            <w:pPr>
              <w:rPr>
                <w:rFonts w:ascii="Times New Roman" w:hAnsi="Times New Roman"/>
                <w:b/>
                <w:bCs/>
              </w:rPr>
            </w:pPr>
            <w:r w:rsidRPr="00666ACD">
              <w:rPr>
                <w:rFonts w:ascii="Times New Roman" w:hAnsi="Times New Roman"/>
                <w:b/>
                <w:bCs/>
              </w:rPr>
              <w:t>6. prosince – 12. prosince</w:t>
            </w:r>
          </w:p>
        </w:tc>
        <w:tc>
          <w:tcPr>
            <w:tcW w:w="4464" w:type="dxa"/>
            <w:shd w:val="clear" w:color="auto" w:fill="auto"/>
          </w:tcPr>
          <w:p w14:paraId="690F7271" w14:textId="263012F0" w:rsidR="00656CDA" w:rsidRPr="00666ACD" w:rsidRDefault="00E95F33" w:rsidP="00B50CDC">
            <w:pPr>
              <w:rPr>
                <w:rFonts w:ascii="Times New Roman" w:hAnsi="Times New Roman"/>
              </w:rPr>
            </w:pPr>
            <w:r w:rsidRPr="00666ACD">
              <w:rPr>
                <w:rFonts w:ascii="Times New Roman" w:hAnsi="Times New Roman"/>
              </w:rPr>
              <w:t>Aplikace: základ zálohování</w:t>
            </w:r>
          </w:p>
        </w:tc>
      </w:tr>
      <w:tr w:rsidR="00656CDA" w:rsidRPr="00666ACD" w14:paraId="0474DEFF" w14:textId="77777777" w:rsidTr="00914530">
        <w:tc>
          <w:tcPr>
            <w:tcW w:w="4463" w:type="dxa"/>
            <w:shd w:val="clear" w:color="auto" w:fill="auto"/>
          </w:tcPr>
          <w:p w14:paraId="56CC7A87" w14:textId="56F43ACD" w:rsidR="00656CDA" w:rsidRPr="00666ACD" w:rsidRDefault="006521FD" w:rsidP="00B50CDC">
            <w:pPr>
              <w:rPr>
                <w:rFonts w:ascii="Times New Roman" w:hAnsi="Times New Roman"/>
                <w:b/>
                <w:bCs/>
              </w:rPr>
            </w:pPr>
            <w:r w:rsidRPr="00666ACD">
              <w:rPr>
                <w:rFonts w:ascii="Times New Roman" w:hAnsi="Times New Roman"/>
                <w:b/>
                <w:bCs/>
              </w:rPr>
              <w:t>13. prosince – 19. prosince</w:t>
            </w:r>
          </w:p>
        </w:tc>
        <w:tc>
          <w:tcPr>
            <w:tcW w:w="4464" w:type="dxa"/>
            <w:shd w:val="clear" w:color="auto" w:fill="auto"/>
          </w:tcPr>
          <w:p w14:paraId="7D8578B6" w14:textId="48ADD159" w:rsidR="00656CDA" w:rsidRPr="00666ACD" w:rsidRDefault="00E95F33" w:rsidP="00B50CDC">
            <w:pPr>
              <w:rPr>
                <w:rFonts w:ascii="Times New Roman" w:hAnsi="Times New Roman"/>
              </w:rPr>
            </w:pPr>
            <w:r w:rsidRPr="00666ACD">
              <w:rPr>
                <w:rFonts w:ascii="Times New Roman" w:hAnsi="Times New Roman"/>
              </w:rPr>
              <w:t>Aplikace: dokončení zálohování</w:t>
            </w:r>
          </w:p>
        </w:tc>
      </w:tr>
      <w:tr w:rsidR="00656CDA" w:rsidRPr="00666ACD" w14:paraId="6D6A7506" w14:textId="77777777" w:rsidTr="00914530">
        <w:tc>
          <w:tcPr>
            <w:tcW w:w="4463" w:type="dxa"/>
            <w:shd w:val="clear" w:color="auto" w:fill="auto"/>
          </w:tcPr>
          <w:p w14:paraId="129BA04D" w14:textId="02E37982" w:rsidR="00656CDA" w:rsidRPr="00666ACD" w:rsidRDefault="006521FD" w:rsidP="00B50CDC">
            <w:pPr>
              <w:rPr>
                <w:rFonts w:ascii="Times New Roman" w:hAnsi="Times New Roman"/>
                <w:b/>
                <w:bCs/>
              </w:rPr>
            </w:pPr>
            <w:r w:rsidRPr="00666ACD">
              <w:rPr>
                <w:rFonts w:ascii="Times New Roman" w:hAnsi="Times New Roman"/>
                <w:b/>
                <w:bCs/>
              </w:rPr>
              <w:t>20. prosince – 26. prosince</w:t>
            </w:r>
          </w:p>
        </w:tc>
        <w:tc>
          <w:tcPr>
            <w:tcW w:w="4464" w:type="dxa"/>
            <w:shd w:val="clear" w:color="auto" w:fill="auto"/>
          </w:tcPr>
          <w:p w14:paraId="77615E45" w14:textId="1DAD8E47" w:rsidR="00656CDA" w:rsidRPr="00666ACD" w:rsidRDefault="00656CDA" w:rsidP="00B50CDC">
            <w:pPr>
              <w:rPr>
                <w:rFonts w:ascii="Times New Roman" w:hAnsi="Times New Roman"/>
              </w:rPr>
            </w:pPr>
          </w:p>
        </w:tc>
      </w:tr>
      <w:tr w:rsidR="00656CDA" w:rsidRPr="00666ACD" w14:paraId="2A7D6968" w14:textId="77777777" w:rsidTr="00914530">
        <w:tc>
          <w:tcPr>
            <w:tcW w:w="4463" w:type="dxa"/>
            <w:shd w:val="clear" w:color="auto" w:fill="auto"/>
          </w:tcPr>
          <w:p w14:paraId="2818600A" w14:textId="73E88452" w:rsidR="006521FD" w:rsidRPr="00666ACD" w:rsidRDefault="006521FD" w:rsidP="00B50CDC">
            <w:pPr>
              <w:rPr>
                <w:rFonts w:ascii="Times New Roman" w:hAnsi="Times New Roman"/>
              </w:rPr>
            </w:pPr>
            <w:r w:rsidRPr="00666ACD">
              <w:rPr>
                <w:rFonts w:ascii="Times New Roman" w:hAnsi="Times New Roman"/>
                <w:b/>
                <w:bCs/>
              </w:rPr>
              <w:t>27. prosince – 2. ledna 2022</w:t>
            </w:r>
          </w:p>
        </w:tc>
        <w:tc>
          <w:tcPr>
            <w:tcW w:w="4464" w:type="dxa"/>
            <w:shd w:val="clear" w:color="auto" w:fill="auto"/>
          </w:tcPr>
          <w:p w14:paraId="4A293906" w14:textId="77777777" w:rsidR="00656CDA" w:rsidRPr="00666ACD" w:rsidRDefault="00656CDA" w:rsidP="00B50CDC">
            <w:pPr>
              <w:rPr>
                <w:rFonts w:ascii="Times New Roman" w:hAnsi="Times New Roman"/>
              </w:rPr>
            </w:pPr>
          </w:p>
        </w:tc>
      </w:tr>
      <w:tr w:rsidR="00656CDA" w:rsidRPr="00666ACD" w14:paraId="5DF6DD44" w14:textId="77777777" w:rsidTr="00914530">
        <w:tc>
          <w:tcPr>
            <w:tcW w:w="4463" w:type="dxa"/>
            <w:shd w:val="clear" w:color="auto" w:fill="auto"/>
          </w:tcPr>
          <w:p w14:paraId="28418689" w14:textId="7240F4A0" w:rsidR="00656CDA" w:rsidRPr="00666ACD" w:rsidRDefault="006521FD" w:rsidP="00B50CDC">
            <w:pPr>
              <w:rPr>
                <w:rFonts w:ascii="Times New Roman" w:hAnsi="Times New Roman"/>
                <w:b/>
                <w:bCs/>
              </w:rPr>
            </w:pPr>
            <w:r w:rsidRPr="00666ACD">
              <w:rPr>
                <w:rFonts w:ascii="Times New Roman" w:hAnsi="Times New Roman"/>
                <w:b/>
                <w:bCs/>
              </w:rPr>
              <w:t>3. ledna – 9. ledna</w:t>
            </w:r>
          </w:p>
        </w:tc>
        <w:tc>
          <w:tcPr>
            <w:tcW w:w="4464" w:type="dxa"/>
            <w:shd w:val="clear" w:color="auto" w:fill="auto"/>
          </w:tcPr>
          <w:p w14:paraId="74D301BE" w14:textId="57B07912" w:rsidR="00656CDA" w:rsidRPr="00666ACD" w:rsidRDefault="00AA19EE" w:rsidP="00B50CDC">
            <w:pPr>
              <w:rPr>
                <w:rFonts w:ascii="Times New Roman" w:hAnsi="Times New Roman"/>
              </w:rPr>
            </w:pPr>
            <w:r w:rsidRPr="00666ACD">
              <w:rPr>
                <w:rFonts w:ascii="Times New Roman" w:hAnsi="Times New Roman"/>
              </w:rPr>
              <w:t>Aplikace: více starších záloh</w:t>
            </w:r>
          </w:p>
        </w:tc>
      </w:tr>
      <w:tr w:rsidR="006521FD" w:rsidRPr="00666ACD" w14:paraId="4F672B6F" w14:textId="77777777" w:rsidTr="00914530">
        <w:tc>
          <w:tcPr>
            <w:tcW w:w="4463" w:type="dxa"/>
            <w:shd w:val="clear" w:color="auto" w:fill="auto"/>
          </w:tcPr>
          <w:p w14:paraId="2D296DFA" w14:textId="753C0AAC" w:rsidR="006521FD" w:rsidRPr="00666ACD" w:rsidRDefault="006521FD" w:rsidP="006521FD">
            <w:pPr>
              <w:rPr>
                <w:rFonts w:ascii="Times New Roman" w:hAnsi="Times New Roman"/>
                <w:b/>
                <w:bCs/>
              </w:rPr>
            </w:pPr>
            <w:r w:rsidRPr="00666ACD">
              <w:rPr>
                <w:rFonts w:ascii="Times New Roman" w:hAnsi="Times New Roman"/>
                <w:b/>
                <w:bCs/>
              </w:rPr>
              <w:t>10. ledna – 16. ledna</w:t>
            </w:r>
          </w:p>
        </w:tc>
        <w:tc>
          <w:tcPr>
            <w:tcW w:w="4464" w:type="dxa"/>
            <w:shd w:val="clear" w:color="auto" w:fill="auto"/>
          </w:tcPr>
          <w:p w14:paraId="296CD654" w14:textId="5FDC6458" w:rsidR="006521FD" w:rsidRPr="00666ACD" w:rsidRDefault="00AA19EE" w:rsidP="00B50CDC">
            <w:pPr>
              <w:rPr>
                <w:rFonts w:ascii="Times New Roman" w:hAnsi="Times New Roman"/>
              </w:rPr>
            </w:pPr>
            <w:r w:rsidRPr="00666ACD">
              <w:rPr>
                <w:rFonts w:ascii="Times New Roman" w:hAnsi="Times New Roman"/>
              </w:rPr>
              <w:t>Aplikace: Obno</w:t>
            </w:r>
            <w:r w:rsidR="00793085">
              <w:rPr>
                <w:rFonts w:ascii="Times New Roman" w:hAnsi="Times New Roman"/>
              </w:rPr>
              <w:t>vo</w:t>
            </w:r>
            <w:r w:rsidRPr="00666ACD">
              <w:rPr>
                <w:rFonts w:ascii="Times New Roman" w:hAnsi="Times New Roman"/>
              </w:rPr>
              <w:t>vání</w:t>
            </w:r>
          </w:p>
        </w:tc>
      </w:tr>
      <w:tr w:rsidR="006521FD" w:rsidRPr="00666ACD" w14:paraId="3B3561D9" w14:textId="77777777" w:rsidTr="00914530">
        <w:tc>
          <w:tcPr>
            <w:tcW w:w="4463" w:type="dxa"/>
            <w:shd w:val="clear" w:color="auto" w:fill="auto"/>
          </w:tcPr>
          <w:p w14:paraId="77C90377" w14:textId="11FCE115" w:rsidR="006521FD" w:rsidRPr="00666ACD" w:rsidRDefault="006521FD" w:rsidP="00B50CDC">
            <w:pPr>
              <w:rPr>
                <w:rFonts w:ascii="Times New Roman" w:hAnsi="Times New Roman"/>
                <w:b/>
                <w:bCs/>
              </w:rPr>
            </w:pPr>
            <w:r w:rsidRPr="00666ACD">
              <w:rPr>
                <w:rFonts w:ascii="Times New Roman" w:hAnsi="Times New Roman"/>
                <w:b/>
                <w:bCs/>
              </w:rPr>
              <w:t>17. ledna – 23. ledna</w:t>
            </w:r>
          </w:p>
        </w:tc>
        <w:tc>
          <w:tcPr>
            <w:tcW w:w="4464" w:type="dxa"/>
            <w:shd w:val="clear" w:color="auto" w:fill="auto"/>
          </w:tcPr>
          <w:p w14:paraId="7596F4AC" w14:textId="7CFD78BF" w:rsidR="006521FD" w:rsidRPr="00666ACD" w:rsidRDefault="00AA19EE" w:rsidP="00B50CDC">
            <w:pPr>
              <w:rPr>
                <w:rFonts w:ascii="Times New Roman" w:hAnsi="Times New Roman"/>
              </w:rPr>
            </w:pPr>
            <w:r w:rsidRPr="00666ACD">
              <w:rPr>
                <w:rFonts w:ascii="Times New Roman" w:hAnsi="Times New Roman"/>
              </w:rPr>
              <w:t>Aplikace: Simulace zálohování</w:t>
            </w:r>
          </w:p>
        </w:tc>
      </w:tr>
      <w:tr w:rsidR="006521FD" w:rsidRPr="00666ACD" w14:paraId="7AF1DD75" w14:textId="77777777" w:rsidTr="00914530">
        <w:tc>
          <w:tcPr>
            <w:tcW w:w="4463" w:type="dxa"/>
            <w:shd w:val="clear" w:color="auto" w:fill="auto"/>
          </w:tcPr>
          <w:p w14:paraId="22B701CA" w14:textId="257FBA0A" w:rsidR="006521FD" w:rsidRPr="00666ACD" w:rsidRDefault="006521FD" w:rsidP="00B50CDC">
            <w:pPr>
              <w:rPr>
                <w:rFonts w:ascii="Times New Roman" w:hAnsi="Times New Roman"/>
                <w:b/>
                <w:bCs/>
              </w:rPr>
            </w:pPr>
            <w:r w:rsidRPr="00666ACD">
              <w:rPr>
                <w:rFonts w:ascii="Times New Roman" w:hAnsi="Times New Roman"/>
                <w:b/>
                <w:bCs/>
              </w:rPr>
              <w:t>24. ledna – 30. ledna</w:t>
            </w:r>
          </w:p>
        </w:tc>
        <w:tc>
          <w:tcPr>
            <w:tcW w:w="4464" w:type="dxa"/>
            <w:shd w:val="clear" w:color="auto" w:fill="auto"/>
          </w:tcPr>
          <w:p w14:paraId="61CC7002" w14:textId="4B186B30"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7BBE80C8" w14:textId="77777777" w:rsidTr="00914530">
        <w:tc>
          <w:tcPr>
            <w:tcW w:w="4463" w:type="dxa"/>
            <w:shd w:val="clear" w:color="auto" w:fill="auto"/>
          </w:tcPr>
          <w:p w14:paraId="017D46D5" w14:textId="58E03D75" w:rsidR="006521FD" w:rsidRPr="00666ACD" w:rsidRDefault="006521FD" w:rsidP="00B50CDC">
            <w:pPr>
              <w:rPr>
                <w:rFonts w:ascii="Times New Roman" w:hAnsi="Times New Roman"/>
                <w:b/>
                <w:bCs/>
              </w:rPr>
            </w:pPr>
            <w:r w:rsidRPr="00666ACD">
              <w:rPr>
                <w:rFonts w:ascii="Times New Roman" w:hAnsi="Times New Roman"/>
                <w:b/>
                <w:bCs/>
              </w:rPr>
              <w:t>31. ledna – 6. února</w:t>
            </w:r>
          </w:p>
        </w:tc>
        <w:tc>
          <w:tcPr>
            <w:tcW w:w="4464" w:type="dxa"/>
            <w:shd w:val="clear" w:color="auto" w:fill="auto"/>
          </w:tcPr>
          <w:p w14:paraId="3E130BF5" w14:textId="02D4F8F7" w:rsidR="006521FD" w:rsidRPr="00666ACD" w:rsidRDefault="00AA19EE" w:rsidP="00B50CDC">
            <w:pPr>
              <w:rPr>
                <w:rFonts w:ascii="Times New Roman" w:hAnsi="Times New Roman"/>
              </w:rPr>
            </w:pPr>
            <w:r w:rsidRPr="00666ACD">
              <w:rPr>
                <w:rFonts w:ascii="Times New Roman" w:hAnsi="Times New Roman"/>
              </w:rPr>
              <w:t>Aplikace: rezervní čas pro funkcionalitu</w:t>
            </w:r>
          </w:p>
        </w:tc>
      </w:tr>
      <w:tr w:rsidR="006521FD" w:rsidRPr="00666ACD" w14:paraId="1FA88FA5" w14:textId="77777777" w:rsidTr="00914530">
        <w:tc>
          <w:tcPr>
            <w:tcW w:w="4463" w:type="dxa"/>
            <w:shd w:val="clear" w:color="auto" w:fill="auto"/>
          </w:tcPr>
          <w:p w14:paraId="217EDB14" w14:textId="484B601A" w:rsidR="006521FD" w:rsidRPr="00666ACD" w:rsidRDefault="006521FD" w:rsidP="00B50CDC">
            <w:pPr>
              <w:rPr>
                <w:rFonts w:ascii="Times New Roman" w:hAnsi="Times New Roman"/>
                <w:b/>
                <w:bCs/>
              </w:rPr>
            </w:pPr>
            <w:r w:rsidRPr="00666ACD">
              <w:rPr>
                <w:rFonts w:ascii="Times New Roman" w:hAnsi="Times New Roman"/>
                <w:b/>
                <w:bCs/>
              </w:rPr>
              <w:t>7. února – 13. února</w:t>
            </w:r>
          </w:p>
        </w:tc>
        <w:tc>
          <w:tcPr>
            <w:tcW w:w="4464" w:type="dxa"/>
            <w:shd w:val="clear" w:color="auto" w:fill="auto"/>
          </w:tcPr>
          <w:p w14:paraId="1AA74FAE" w14:textId="282C2D9D" w:rsidR="006521FD" w:rsidRPr="00666ACD" w:rsidRDefault="00AA19EE" w:rsidP="00B50CDC">
            <w:pPr>
              <w:rPr>
                <w:rFonts w:ascii="Times New Roman" w:hAnsi="Times New Roman"/>
              </w:rPr>
            </w:pPr>
            <w:r w:rsidRPr="00666ACD">
              <w:rPr>
                <w:rFonts w:ascii="Times New Roman" w:hAnsi="Times New Roman"/>
              </w:rPr>
              <w:t>Aplikace: Design UI</w:t>
            </w:r>
          </w:p>
        </w:tc>
      </w:tr>
      <w:tr w:rsidR="006521FD" w:rsidRPr="00666ACD" w14:paraId="285C7088" w14:textId="77777777" w:rsidTr="00914530">
        <w:tc>
          <w:tcPr>
            <w:tcW w:w="4463" w:type="dxa"/>
            <w:shd w:val="clear" w:color="auto" w:fill="auto"/>
          </w:tcPr>
          <w:p w14:paraId="65F0E772" w14:textId="0F3EEAD0" w:rsidR="006521FD" w:rsidRPr="00666ACD" w:rsidRDefault="006521FD" w:rsidP="00B50CDC">
            <w:pPr>
              <w:rPr>
                <w:rFonts w:ascii="Times New Roman" w:hAnsi="Times New Roman"/>
              </w:rPr>
            </w:pPr>
            <w:r w:rsidRPr="00666ACD">
              <w:rPr>
                <w:rFonts w:ascii="Times New Roman" w:hAnsi="Times New Roman"/>
                <w:b/>
                <w:bCs/>
              </w:rPr>
              <w:lastRenderedPageBreak/>
              <w:t>14. února – 20. února</w:t>
            </w:r>
          </w:p>
        </w:tc>
        <w:tc>
          <w:tcPr>
            <w:tcW w:w="4464" w:type="dxa"/>
            <w:shd w:val="clear" w:color="auto" w:fill="auto"/>
          </w:tcPr>
          <w:p w14:paraId="65EBF680" w14:textId="301F4DAB" w:rsidR="006521FD" w:rsidRPr="00666ACD" w:rsidRDefault="00AA19EE" w:rsidP="00B50CDC">
            <w:pPr>
              <w:rPr>
                <w:rFonts w:ascii="Times New Roman" w:hAnsi="Times New Roman"/>
                <w:b/>
                <w:bCs/>
              </w:rPr>
            </w:pPr>
            <w:r w:rsidRPr="00666ACD">
              <w:rPr>
                <w:rFonts w:ascii="Times New Roman" w:hAnsi="Times New Roman"/>
                <w:b/>
                <w:bCs/>
              </w:rPr>
              <w:t>Aplikace: Dokončení designu UI</w:t>
            </w:r>
          </w:p>
        </w:tc>
      </w:tr>
      <w:tr w:rsidR="006521FD" w:rsidRPr="00666ACD" w14:paraId="20CA8CB7" w14:textId="77777777" w:rsidTr="00914530">
        <w:tc>
          <w:tcPr>
            <w:tcW w:w="4463" w:type="dxa"/>
            <w:shd w:val="clear" w:color="auto" w:fill="auto"/>
          </w:tcPr>
          <w:p w14:paraId="7E2ECEF2" w14:textId="01B45B34" w:rsidR="006521FD" w:rsidRPr="00666ACD" w:rsidRDefault="006521FD" w:rsidP="00B50CDC">
            <w:pPr>
              <w:rPr>
                <w:rFonts w:ascii="Times New Roman" w:hAnsi="Times New Roman"/>
                <w:b/>
                <w:bCs/>
              </w:rPr>
            </w:pPr>
            <w:r w:rsidRPr="00666ACD">
              <w:rPr>
                <w:rFonts w:ascii="Times New Roman" w:hAnsi="Times New Roman"/>
                <w:b/>
                <w:bCs/>
              </w:rPr>
              <w:t>21. února – 27. února</w:t>
            </w:r>
          </w:p>
        </w:tc>
        <w:tc>
          <w:tcPr>
            <w:tcW w:w="4464" w:type="dxa"/>
            <w:shd w:val="clear" w:color="auto" w:fill="auto"/>
          </w:tcPr>
          <w:p w14:paraId="64C626C7" w14:textId="04966A3F" w:rsidR="006521FD" w:rsidRPr="00666ACD" w:rsidRDefault="00AA19EE" w:rsidP="00B50CDC">
            <w:pPr>
              <w:rPr>
                <w:rFonts w:ascii="Times New Roman" w:hAnsi="Times New Roman"/>
              </w:rPr>
            </w:pPr>
            <w:r w:rsidRPr="00666ACD">
              <w:rPr>
                <w:rFonts w:ascii="Times New Roman" w:hAnsi="Times New Roman"/>
              </w:rPr>
              <w:t>Práce: Vlastní řešení práce, popis vytvořené práce</w:t>
            </w:r>
          </w:p>
        </w:tc>
      </w:tr>
      <w:tr w:rsidR="006521FD" w:rsidRPr="00666ACD" w14:paraId="32ACCF48" w14:textId="77777777" w:rsidTr="00914530">
        <w:tc>
          <w:tcPr>
            <w:tcW w:w="4463" w:type="dxa"/>
            <w:shd w:val="clear" w:color="auto" w:fill="auto"/>
          </w:tcPr>
          <w:p w14:paraId="1D7FE08D" w14:textId="116F6829" w:rsidR="006521FD" w:rsidRPr="00666ACD" w:rsidRDefault="006521FD" w:rsidP="00B50CDC">
            <w:pPr>
              <w:rPr>
                <w:rFonts w:ascii="Times New Roman" w:hAnsi="Times New Roman"/>
                <w:b/>
                <w:bCs/>
              </w:rPr>
            </w:pPr>
            <w:r w:rsidRPr="00666ACD">
              <w:rPr>
                <w:rFonts w:ascii="Times New Roman" w:hAnsi="Times New Roman"/>
                <w:b/>
                <w:bCs/>
              </w:rPr>
              <w:t>28. února – 6. března</w:t>
            </w:r>
          </w:p>
        </w:tc>
        <w:tc>
          <w:tcPr>
            <w:tcW w:w="4464" w:type="dxa"/>
            <w:shd w:val="clear" w:color="auto" w:fill="auto"/>
          </w:tcPr>
          <w:p w14:paraId="4DD655F7" w14:textId="1DC5CAC5" w:rsidR="006521FD" w:rsidRPr="00666ACD" w:rsidRDefault="00AA19EE" w:rsidP="00B50CDC">
            <w:pPr>
              <w:rPr>
                <w:rFonts w:ascii="Times New Roman" w:hAnsi="Times New Roman"/>
              </w:rPr>
            </w:pPr>
            <w:r w:rsidRPr="00666ACD">
              <w:rPr>
                <w:rFonts w:ascii="Times New Roman" w:hAnsi="Times New Roman"/>
              </w:rPr>
              <w:t>Aplikace a práce: Testování</w:t>
            </w:r>
          </w:p>
        </w:tc>
      </w:tr>
      <w:tr w:rsidR="006521FD" w:rsidRPr="00666ACD" w14:paraId="4D8BE24E" w14:textId="77777777" w:rsidTr="00914530">
        <w:tc>
          <w:tcPr>
            <w:tcW w:w="4463" w:type="dxa"/>
            <w:shd w:val="clear" w:color="auto" w:fill="auto"/>
          </w:tcPr>
          <w:p w14:paraId="123EE1AC" w14:textId="316188F4" w:rsidR="006521FD" w:rsidRPr="00666ACD" w:rsidRDefault="006521FD" w:rsidP="00B50CDC">
            <w:pPr>
              <w:rPr>
                <w:rFonts w:ascii="Times New Roman" w:hAnsi="Times New Roman"/>
                <w:b/>
                <w:bCs/>
              </w:rPr>
            </w:pPr>
            <w:r w:rsidRPr="00666ACD">
              <w:rPr>
                <w:rFonts w:ascii="Times New Roman" w:hAnsi="Times New Roman"/>
                <w:b/>
                <w:bCs/>
              </w:rPr>
              <w:t>7. března – 13. března</w:t>
            </w:r>
          </w:p>
        </w:tc>
        <w:tc>
          <w:tcPr>
            <w:tcW w:w="4464" w:type="dxa"/>
            <w:shd w:val="clear" w:color="auto" w:fill="auto"/>
          </w:tcPr>
          <w:p w14:paraId="11643D2F" w14:textId="0AD9542C" w:rsidR="006521FD" w:rsidRPr="00666ACD" w:rsidRDefault="00AA19EE" w:rsidP="00B50CDC">
            <w:pPr>
              <w:rPr>
                <w:rFonts w:ascii="Times New Roman" w:hAnsi="Times New Roman"/>
              </w:rPr>
            </w:pPr>
            <w:r w:rsidRPr="00666ACD">
              <w:rPr>
                <w:rFonts w:ascii="Times New Roman" w:hAnsi="Times New Roman"/>
              </w:rPr>
              <w:t>Práce: Shrnutí a závěr</w:t>
            </w:r>
          </w:p>
        </w:tc>
      </w:tr>
      <w:tr w:rsidR="006521FD" w:rsidRPr="00666ACD" w14:paraId="48CC9317" w14:textId="77777777" w:rsidTr="00914530">
        <w:tc>
          <w:tcPr>
            <w:tcW w:w="4463" w:type="dxa"/>
            <w:shd w:val="clear" w:color="auto" w:fill="auto"/>
          </w:tcPr>
          <w:p w14:paraId="3527FB29" w14:textId="118CBC85" w:rsidR="006521FD" w:rsidRPr="00666ACD" w:rsidRDefault="006521FD" w:rsidP="00B50CDC">
            <w:pPr>
              <w:rPr>
                <w:rFonts w:ascii="Times New Roman" w:hAnsi="Times New Roman"/>
                <w:b/>
                <w:bCs/>
              </w:rPr>
            </w:pPr>
            <w:r w:rsidRPr="00666ACD">
              <w:rPr>
                <w:rFonts w:ascii="Times New Roman" w:hAnsi="Times New Roman"/>
                <w:b/>
                <w:bCs/>
              </w:rPr>
              <w:t>14. března – 20. března</w:t>
            </w:r>
          </w:p>
        </w:tc>
        <w:tc>
          <w:tcPr>
            <w:tcW w:w="4464" w:type="dxa"/>
            <w:shd w:val="clear" w:color="auto" w:fill="auto"/>
          </w:tcPr>
          <w:p w14:paraId="59DB2FFB" w14:textId="63845DF2" w:rsidR="006521FD" w:rsidRPr="00666ACD" w:rsidRDefault="00E95F33" w:rsidP="00B50CDC">
            <w:pPr>
              <w:rPr>
                <w:rFonts w:ascii="Times New Roman" w:hAnsi="Times New Roman"/>
              </w:rPr>
            </w:pPr>
            <w:r w:rsidRPr="00666ACD">
              <w:rPr>
                <w:rFonts w:ascii="Times New Roman" w:hAnsi="Times New Roman"/>
              </w:rPr>
              <w:t>Stylistika a gramatická úprava</w:t>
            </w:r>
          </w:p>
        </w:tc>
      </w:tr>
      <w:tr w:rsidR="006521FD" w:rsidRPr="00666ACD" w14:paraId="23236C32" w14:textId="77777777" w:rsidTr="00914530">
        <w:tc>
          <w:tcPr>
            <w:tcW w:w="4463" w:type="dxa"/>
            <w:shd w:val="clear" w:color="auto" w:fill="auto"/>
          </w:tcPr>
          <w:p w14:paraId="3F5046A0" w14:textId="534CEE32" w:rsidR="006521FD" w:rsidRPr="00666ACD" w:rsidRDefault="006521FD" w:rsidP="00B50CDC">
            <w:pPr>
              <w:rPr>
                <w:rFonts w:ascii="Times New Roman" w:hAnsi="Times New Roman"/>
                <w:b/>
                <w:bCs/>
              </w:rPr>
            </w:pPr>
            <w:r w:rsidRPr="00666ACD">
              <w:rPr>
                <w:rFonts w:ascii="Times New Roman" w:hAnsi="Times New Roman"/>
                <w:b/>
                <w:bCs/>
              </w:rPr>
              <w:t>21. března – 27. března</w:t>
            </w:r>
          </w:p>
        </w:tc>
        <w:tc>
          <w:tcPr>
            <w:tcW w:w="4464" w:type="dxa"/>
            <w:shd w:val="clear" w:color="auto" w:fill="auto"/>
          </w:tcPr>
          <w:p w14:paraId="05B24591" w14:textId="71520DBB" w:rsidR="006521FD" w:rsidRPr="00666ACD" w:rsidRDefault="00E95F33" w:rsidP="00B50CDC">
            <w:pPr>
              <w:rPr>
                <w:rFonts w:ascii="Times New Roman" w:hAnsi="Times New Roman"/>
              </w:rPr>
            </w:pPr>
            <w:r w:rsidRPr="00666ACD">
              <w:rPr>
                <w:rFonts w:ascii="Times New Roman" w:hAnsi="Times New Roman"/>
              </w:rPr>
              <w:t>Finální úpravy</w:t>
            </w:r>
          </w:p>
        </w:tc>
      </w:tr>
      <w:tr w:rsidR="006521FD" w:rsidRPr="00666ACD" w14:paraId="3D0B30C8" w14:textId="77777777" w:rsidTr="00914530">
        <w:tc>
          <w:tcPr>
            <w:tcW w:w="4463" w:type="dxa"/>
            <w:shd w:val="clear" w:color="auto" w:fill="auto"/>
          </w:tcPr>
          <w:p w14:paraId="1FEEEC10" w14:textId="2AE4416A" w:rsidR="006521FD" w:rsidRPr="00666ACD" w:rsidRDefault="006521FD" w:rsidP="00B50CDC">
            <w:pPr>
              <w:rPr>
                <w:rFonts w:ascii="Times New Roman" w:hAnsi="Times New Roman"/>
                <w:b/>
                <w:bCs/>
              </w:rPr>
            </w:pPr>
            <w:r w:rsidRPr="00666ACD">
              <w:rPr>
                <w:rFonts w:ascii="Times New Roman" w:hAnsi="Times New Roman"/>
                <w:b/>
                <w:bCs/>
              </w:rPr>
              <w:t>28. března – 3. dubna</w:t>
            </w:r>
          </w:p>
        </w:tc>
        <w:tc>
          <w:tcPr>
            <w:tcW w:w="4464" w:type="dxa"/>
            <w:shd w:val="clear" w:color="auto" w:fill="auto"/>
          </w:tcPr>
          <w:p w14:paraId="2BE2F62F" w14:textId="2B0A67F9" w:rsidR="006521FD" w:rsidRPr="00666ACD" w:rsidRDefault="00E95F33" w:rsidP="00B50CDC">
            <w:pPr>
              <w:rPr>
                <w:rFonts w:ascii="Times New Roman" w:hAnsi="Times New Roman"/>
              </w:rPr>
            </w:pPr>
            <w:r w:rsidRPr="00666ACD">
              <w:rPr>
                <w:rFonts w:ascii="Times New Roman" w:hAnsi="Times New Roman"/>
              </w:rPr>
              <w:t>Odevzdání bakalářské práce vedoucímu</w:t>
            </w:r>
          </w:p>
        </w:tc>
      </w:tr>
      <w:tr w:rsidR="006521FD" w:rsidRPr="00666ACD" w14:paraId="0893EA2C" w14:textId="77777777" w:rsidTr="00914530">
        <w:tc>
          <w:tcPr>
            <w:tcW w:w="4463" w:type="dxa"/>
            <w:shd w:val="clear" w:color="auto" w:fill="auto"/>
          </w:tcPr>
          <w:p w14:paraId="5466892D" w14:textId="65A79014" w:rsidR="006521FD" w:rsidRPr="00666ACD" w:rsidRDefault="006521FD" w:rsidP="00B50CDC">
            <w:pPr>
              <w:rPr>
                <w:rFonts w:ascii="Times New Roman" w:hAnsi="Times New Roman"/>
                <w:b/>
                <w:bCs/>
              </w:rPr>
            </w:pPr>
            <w:r w:rsidRPr="00666ACD">
              <w:rPr>
                <w:rFonts w:ascii="Times New Roman" w:hAnsi="Times New Roman"/>
                <w:b/>
                <w:bCs/>
              </w:rPr>
              <w:t>4. dubna – 10. dubna</w:t>
            </w:r>
          </w:p>
        </w:tc>
        <w:tc>
          <w:tcPr>
            <w:tcW w:w="4464" w:type="dxa"/>
            <w:shd w:val="clear" w:color="auto" w:fill="auto"/>
          </w:tcPr>
          <w:p w14:paraId="7CA95E4F" w14:textId="75AF3164" w:rsidR="006521FD" w:rsidRPr="00666ACD" w:rsidRDefault="00E95F33" w:rsidP="00B50CDC">
            <w:pPr>
              <w:rPr>
                <w:rFonts w:ascii="Times New Roman" w:hAnsi="Times New Roman"/>
              </w:rPr>
            </w:pPr>
            <w:r w:rsidRPr="00666ACD">
              <w:rPr>
                <w:rFonts w:ascii="Times New Roman" w:hAnsi="Times New Roman"/>
              </w:rPr>
              <w:t>Rezervní čas</w:t>
            </w:r>
          </w:p>
        </w:tc>
      </w:tr>
      <w:bookmarkEnd w:id="22"/>
      <w:bookmarkEnd w:id="23"/>
      <w:bookmarkEnd w:id="24"/>
    </w:tbl>
    <w:p w14:paraId="11BEF6CC" w14:textId="15AB59BC" w:rsidR="00CD5553" w:rsidRDefault="00FB75BF" w:rsidP="00CD5553">
      <w:pPr>
        <w:pStyle w:val="NadpisA"/>
      </w:pPr>
      <w:r>
        <w:br w:type="page"/>
      </w:r>
      <w:bookmarkStart w:id="43" w:name="_Toc106531020"/>
      <w:r w:rsidR="00CD5553">
        <w:lastRenderedPageBreak/>
        <w:t>Metodika řešení práce</w:t>
      </w:r>
      <w:bookmarkEnd w:id="43"/>
    </w:p>
    <w:p w14:paraId="699E445B" w14:textId="6DBE3074" w:rsidR="003F18B7" w:rsidRPr="003F18B7" w:rsidRDefault="003F18B7" w:rsidP="003F18B7">
      <w:pPr>
        <w:pStyle w:val="normlntext"/>
      </w:pPr>
      <w:r>
        <w:t>Cílem této kapitoly je představit metodiku řešení práce, tedy jak se bude postupovat během řešení celé práce.</w:t>
      </w:r>
    </w:p>
    <w:p w14:paraId="3F71CEFC" w14:textId="3E6D8A5F" w:rsidR="00CD5553" w:rsidRDefault="00CD5553" w:rsidP="00CD5553">
      <w:pPr>
        <w:pStyle w:val="NadpisB"/>
      </w:pPr>
      <w:bookmarkStart w:id="44" w:name="_Toc106531021"/>
      <w:r>
        <w:t>Způsob implementace</w:t>
      </w:r>
      <w:bookmarkEnd w:id="44"/>
    </w:p>
    <w:p w14:paraId="64C46E78" w14:textId="77777777" w:rsidR="00BC3353" w:rsidRDefault="00807BD6" w:rsidP="000C68AF">
      <w:pPr>
        <w:pStyle w:val="normlntext"/>
      </w:pPr>
      <w:r>
        <w:t xml:space="preserve">Pro implementaci </w:t>
      </w:r>
      <w:r w:rsidR="00D2345A">
        <w:t>bude</w:t>
      </w:r>
      <w:r>
        <w:t xml:space="preserve"> vybrán </w:t>
      </w:r>
      <w:r w:rsidR="00D2345A">
        <w:t>i</w:t>
      </w:r>
      <w:r>
        <w:t xml:space="preserve">terativní model. </w:t>
      </w:r>
      <w:r w:rsidR="002A7274">
        <w:t xml:space="preserve">Iterativní model dělí životní cyklus softwaru na čtyři </w:t>
      </w:r>
      <w:r w:rsidR="00BC3353">
        <w:t>iterace</w:t>
      </w:r>
      <w:r w:rsidR="002A7274">
        <w:t xml:space="preserve">. </w:t>
      </w:r>
      <w:r w:rsidR="00BC3353">
        <w:t>Výsledek na konci poslední iterace je</w:t>
      </w:r>
      <w:r w:rsidR="002A7274">
        <w:t xml:space="preserve"> spustitelná verze aplikace. </w:t>
      </w:r>
      <w:r w:rsidR="00BC3353">
        <w:t>Model</w:t>
      </w:r>
      <w:r w:rsidR="00C82924">
        <w:t xml:space="preserve"> poskytuje kontrolu nad implementací požadavků, pravidelně se</w:t>
      </w:r>
      <w:r w:rsidR="00CC31B8">
        <w:t xml:space="preserve"> </w:t>
      </w:r>
      <w:r w:rsidR="00C82924">
        <w:t xml:space="preserve">zákazníkem projednávají </w:t>
      </w:r>
      <w:r w:rsidR="00CC31B8">
        <w:t>jeho představy o funkcionalitách a o uživatelském prostředí aplikace.</w:t>
      </w:r>
      <w:r w:rsidR="002A0657">
        <w:t xml:space="preserve"> </w:t>
      </w:r>
    </w:p>
    <w:p w14:paraId="5DC3DFCC" w14:textId="440090EB" w:rsidR="00CD5553" w:rsidRPr="00CD5553" w:rsidRDefault="002A0657" w:rsidP="000C68AF">
      <w:pPr>
        <w:pStyle w:val="normlntext"/>
      </w:pPr>
      <w:r>
        <w:t xml:space="preserve">Dále se </w:t>
      </w:r>
      <w:r w:rsidR="00D2345A">
        <w:t>budou implementovat</w:t>
      </w:r>
      <w:r w:rsidR="00372773">
        <w:t xml:space="preserve"> nejdříve</w:t>
      </w:r>
      <w:r>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45" w:name="_Toc106531022"/>
      <w:r>
        <w:t>Pravidelné konzultace s vedoucím práce</w:t>
      </w:r>
      <w:bookmarkEnd w:id="45"/>
    </w:p>
    <w:p w14:paraId="5549159D" w14:textId="1D58DF50"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implantace a</w:t>
      </w:r>
      <w:r w:rsidR="00D2345A">
        <w:t xml:space="preserve"> navrhovat</w:t>
      </w:r>
      <w:r w:rsidR="00372773">
        <w:t xml:space="preserve"> další požadavky, které mají být naimplementovány do další schůzky</w:t>
      </w:r>
      <w:r w:rsidR="001D4877">
        <w:t>.</w:t>
      </w:r>
    </w:p>
    <w:p w14:paraId="21B8088C" w14:textId="024769CB" w:rsidR="00CD5553" w:rsidRDefault="00CD5553" w:rsidP="00CD5553">
      <w:pPr>
        <w:pStyle w:val="NadpisB"/>
      </w:pPr>
      <w:bookmarkStart w:id="46" w:name="_Toc106531023"/>
      <w:r>
        <w:t>Eliminace rizik</w:t>
      </w:r>
      <w:bookmarkEnd w:id="46"/>
    </w:p>
    <w:p w14:paraId="3C62B430" w14:textId="2F27FAD7" w:rsidR="009C36B5" w:rsidRDefault="009C36B5" w:rsidP="000C68AF">
      <w:pPr>
        <w:pStyle w:val="normlntext"/>
      </w:pPr>
      <w:r>
        <w:t>Eliminaci rizik popsány v risk listu</w:t>
      </w:r>
      <w:r w:rsidR="005A0319">
        <w:t xml:space="preserve"> se dá dosáhnout sběrem požadavků pomocí user-stories, výběrem iterativního modelu, který po každé iteraci dovoluje ukázat zákazníkovi spustitelnou verzi aplikace. Dále se nejsložitější funkcionality implementují nejdříve.</w:t>
      </w:r>
      <w:r>
        <w:t xml:space="preserve"> </w:t>
      </w:r>
      <w:r w:rsidR="005A0319">
        <w:t>Vypracováním demo řešení se dá vyzkoušet složitější funkcionalitu mimo aplikaci.</w:t>
      </w:r>
    </w:p>
    <w:p w14:paraId="2C2CA70C" w14:textId="5C701817" w:rsidR="00CD5553" w:rsidRDefault="00CD5553" w:rsidP="00CD5553">
      <w:pPr>
        <w:pStyle w:val="NadpisB"/>
      </w:pPr>
      <w:bookmarkStart w:id="47" w:name="_Toc106531024"/>
      <w:r>
        <w:lastRenderedPageBreak/>
        <w:t>Kontrola požadavků vedoucím práce</w:t>
      </w:r>
      <w:bookmarkEnd w:id="47"/>
    </w:p>
    <w:p w14:paraId="535923E3" w14:textId="22A8E58A"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měla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48" w:name="_Toc106531025"/>
      <w:r>
        <w:t>Testování funkčnosti aplikace</w:t>
      </w:r>
      <w:bookmarkEnd w:id="48"/>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smoke testy.</w:t>
      </w:r>
    </w:p>
    <w:p w14:paraId="57545204" w14:textId="0A0FF3D4" w:rsidR="00CD5553" w:rsidRDefault="00D6214B" w:rsidP="00CD5553">
      <w:pPr>
        <w:pStyle w:val="NadpisB"/>
      </w:pPr>
      <w:bookmarkStart w:id="49" w:name="_Toc106531026"/>
      <w:r>
        <w:t>Správa požadavků aplikace</w:t>
      </w:r>
      <w:bookmarkEnd w:id="49"/>
    </w:p>
    <w:p w14:paraId="69B10785" w14:textId="76F3DED7" w:rsidR="00D6214B" w:rsidRDefault="00D6214B" w:rsidP="000C68AF">
      <w:pPr>
        <w:pStyle w:val="normlntext"/>
      </w:pPr>
      <w:r>
        <w:t xml:space="preserve">Pro správu projektu </w:t>
      </w:r>
      <w:r w:rsidR="0020619C">
        <w:t>bude</w:t>
      </w:r>
      <w:r>
        <w:t xml:space="preserve"> využita bezplatná webová aplikace</w:t>
      </w:r>
      <w:r w:rsidR="00AC06D3">
        <w:t xml:space="preserve"> s názvem Trello dostupná na</w:t>
      </w:r>
      <w:r>
        <w:t xml:space="preserve"> </w:t>
      </w:r>
      <w:hyperlink r:id="rId16" w:history="1">
        <w:r w:rsidR="00AC06D3" w:rsidRPr="00A768E4">
          <w:rPr>
            <w:rStyle w:val="Hypertextovodkaz"/>
          </w:rPr>
          <w:t>https://trello.com/</w:t>
        </w:r>
      </w:hyperlink>
      <w:r>
        <w:t xml:space="preserve">, </w:t>
      </w:r>
      <w:r w:rsidR="00C95554">
        <w:t>která poskytuje k zaznamenávání požadavků, které mají být splněny do další schůzky s vedoucím práce. Zároveň zachycuje již naimplementované požadavky a umožňuje naplánovat úkoly.</w:t>
      </w:r>
      <w:r w:rsidR="00237B3F">
        <w:t xml:space="preserve"> </w:t>
      </w:r>
      <w:r w:rsidR="00AC06D3">
        <w:t xml:space="preserve">Webová aplikace Trello </w:t>
      </w:r>
      <w:r w:rsidR="00E16908">
        <w:t>bude pomáhat se orientovat v postupu práce.</w:t>
      </w:r>
    </w:p>
    <w:p w14:paraId="5EA3256A" w14:textId="77777777" w:rsidR="00436A87" w:rsidRDefault="00EC4603" w:rsidP="00436A87">
      <w:pPr>
        <w:pStyle w:val="normlntext"/>
        <w:keepNext/>
      </w:pPr>
      <w:r>
        <w:rPr>
          <w:noProof/>
        </w:rPr>
        <w:pict w14:anchorId="2887D52F">
          <v:shape id="Obrázek 1" o:spid="_x0000_i1026" type="#_x0000_t75" style="width:439.5pt;height:213.75pt;visibility:visible;mso-wrap-style:square">
            <v:imagedata r:id="rId17" o:title=""/>
          </v:shape>
        </w:pict>
      </w:r>
    </w:p>
    <w:p w14:paraId="20305A69" w14:textId="6A9B3690" w:rsidR="00AC06D3" w:rsidRPr="00436A87" w:rsidRDefault="00436A87" w:rsidP="00436A87">
      <w:pPr>
        <w:pStyle w:val="Titulek"/>
        <w:jc w:val="center"/>
        <w:rPr>
          <w:b w:val="0"/>
          <w:bCs w:val="0"/>
          <w:i/>
          <w:iCs/>
          <w:sz w:val="24"/>
          <w:szCs w:val="24"/>
        </w:rPr>
      </w:pPr>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2</w:t>
      </w:r>
      <w:r w:rsidRPr="00436A87">
        <w:rPr>
          <w:b w:val="0"/>
          <w:bCs w:val="0"/>
          <w:i/>
          <w:iCs/>
          <w:sz w:val="24"/>
          <w:szCs w:val="24"/>
        </w:rPr>
        <w:fldChar w:fldCharType="end"/>
      </w:r>
      <w:r w:rsidRPr="00436A87">
        <w:rPr>
          <w:b w:val="0"/>
          <w:bCs w:val="0"/>
          <w:i/>
          <w:iCs/>
          <w:sz w:val="24"/>
          <w:szCs w:val="24"/>
        </w:rPr>
        <w:t>: náhled webové aplikace Trello</w:t>
      </w:r>
    </w:p>
    <w:p w14:paraId="0D807E46" w14:textId="7BB7A9A7" w:rsidR="00354A1F" w:rsidRDefault="00921D50" w:rsidP="00354A1F">
      <w:pPr>
        <w:pStyle w:val="NadpisB"/>
      </w:pPr>
      <w:bookmarkStart w:id="50" w:name="_Toc106531027"/>
      <w:r>
        <w:lastRenderedPageBreak/>
        <w:t>Repozitář Git</w:t>
      </w:r>
      <w:r w:rsidR="00237B3F">
        <w:t>H</w:t>
      </w:r>
      <w:r>
        <w:t>ub</w:t>
      </w:r>
      <w:bookmarkEnd w:id="50"/>
    </w:p>
    <w:p w14:paraId="1AAF67BD" w14:textId="418FFE8F" w:rsidR="00EA4A28" w:rsidRDefault="00354A1F" w:rsidP="000C68AF">
      <w:pPr>
        <w:pStyle w:val="normlntext"/>
      </w:pPr>
      <w:r>
        <w:t xml:space="preserve">Kód aplikace </w:t>
      </w:r>
      <w:r w:rsidR="0020619C">
        <w:t>bude</w:t>
      </w:r>
      <w:r>
        <w:t xml:space="preserve"> potřeba sdílet s vedoucím práce. Pro sdílený repozitář </w:t>
      </w:r>
      <w:r w:rsidR="0020619C">
        <w:t>bude</w:t>
      </w:r>
      <w:r w:rsidR="00921D50">
        <w:t xml:space="preserve"> využita</w:t>
      </w:r>
      <w:r>
        <w:t xml:space="preserve"> služb</w:t>
      </w:r>
      <w:r w:rsidR="00921D50">
        <w:t>a</w:t>
      </w:r>
      <w:r>
        <w:t xml:space="preserve"> Git</w:t>
      </w:r>
      <w:r w:rsidR="00237B3F">
        <w:t>H</w:t>
      </w:r>
      <w:r>
        <w:t xml:space="preserve">ub. V repozitáři se </w:t>
      </w:r>
      <w:r w:rsidR="0020619C">
        <w:t>budou sdílet</w:t>
      </w:r>
      <w:r>
        <w:t xml:space="preserve"> diagramy, text bakalářské práce</w:t>
      </w:r>
      <w:r w:rsidR="00921D50">
        <w:t xml:space="preserve"> a další požadované soubory. K těmto souborům </w:t>
      </w:r>
      <w:r w:rsidR="0020619C">
        <w:t>bude moci</w:t>
      </w:r>
      <w:r w:rsidR="00921D50">
        <w:t xml:space="preserve"> vedoucí práce kdykoliv přistupovat.</w:t>
      </w:r>
      <w:r w:rsidR="001E61B0">
        <w:t xml:space="preserve"> Repozitář GitHub bude</w:t>
      </w:r>
      <w:r w:rsidR="00FB2A3E">
        <w:t xml:space="preserve"> taky</w:t>
      </w:r>
      <w:r w:rsidR="001E61B0">
        <w:t xml:space="preserve"> sloužit pro zálohování kódu aplikace a textu práce.</w:t>
      </w:r>
    </w:p>
    <w:p w14:paraId="4979F8C4" w14:textId="18C9F21B" w:rsidR="00EA4A28" w:rsidRDefault="00EA4A28" w:rsidP="00EA4A28">
      <w:pPr>
        <w:pStyle w:val="NadpisA"/>
      </w:pPr>
      <w:r>
        <w:br w:type="page"/>
      </w:r>
      <w:bookmarkStart w:id="51" w:name="_Toc106531028"/>
      <w:r w:rsidRPr="00666ACD">
        <w:lastRenderedPageBreak/>
        <w:t>Vlastní řešení práce</w:t>
      </w:r>
      <w:bookmarkEnd w:id="51"/>
    </w:p>
    <w:p w14:paraId="1659C157" w14:textId="60F50039" w:rsidR="003F18B7" w:rsidRPr="003F18B7" w:rsidRDefault="003F18B7" w:rsidP="004B4ED5">
      <w:pPr>
        <w:pStyle w:val="normlntext"/>
      </w:pPr>
      <w:r>
        <w:t xml:space="preserve"> </w:t>
      </w:r>
      <w:r w:rsidR="004B4ED5">
        <w:t xml:space="preserve">K dosažení cílů práce je potřeba využít nástroje, které pomůžou ve vývoji aplikace. Tato kapitola popisuje nejdůležitější zvolené nástroje. </w:t>
      </w:r>
    </w:p>
    <w:p w14:paraId="20243FB1" w14:textId="6252EE37" w:rsidR="009B0007" w:rsidRDefault="0066530D" w:rsidP="009B0007">
      <w:pPr>
        <w:pStyle w:val="NadpisB"/>
      </w:pPr>
      <w:bookmarkStart w:id="52" w:name="_Toc106531029"/>
      <w:r>
        <w:t>Windows Forms</w:t>
      </w:r>
      <w:bookmarkEnd w:id="52"/>
    </w:p>
    <w:p w14:paraId="0E07F51C" w14:textId="68092020" w:rsidR="0066530D" w:rsidRPr="0066530D" w:rsidRDefault="0066530D" w:rsidP="009C3C9E">
      <w:pPr>
        <w:pStyle w:val="normlntext"/>
      </w:pPr>
      <w:r>
        <w:t xml:space="preserve">Pro tvorbu aplikace je využit framework Windows Forms, který </w:t>
      </w:r>
      <w:r w:rsidR="00FD1D54">
        <w:t>je součástí architektury .NET. Framework umožňuje v grafickém ná</w:t>
      </w:r>
      <w:r w:rsidR="004E2378">
        <w:t xml:space="preserve">vrháři vytvořit uživatelské rozhraní a domluvit se se zákazníkem jeho požadavky. Dále má Windows Forms předpřipravené komponenty, které mají své funkcionality. Komponenty se nacházejí v panelu </w:t>
      </w:r>
      <w:r w:rsidR="0093783F">
        <w:t>nástrojů.</w:t>
      </w:r>
    </w:p>
    <w:p w14:paraId="3A7EC3C8" w14:textId="77777777" w:rsidR="00022716" w:rsidRDefault="00022716" w:rsidP="00022716">
      <w:pPr>
        <w:pStyle w:val="NadpisB"/>
      </w:pPr>
      <w:bookmarkStart w:id="53" w:name="_Toc106531030"/>
      <w:r>
        <w:t>Prostředí Visual Studio 2019</w:t>
      </w:r>
      <w:bookmarkEnd w:id="53"/>
    </w:p>
    <w:p w14:paraId="5F33A556" w14:textId="23D2D591" w:rsidR="0093783F" w:rsidRPr="0093783F" w:rsidRDefault="00022716" w:rsidP="00A47756">
      <w:pPr>
        <w:pStyle w:val="normlntext"/>
      </w:pPr>
      <w:r>
        <w:t>Pro implementaci desktopové aplikace je vybrané vývojové prostředí Visual Studio</w:t>
      </w:r>
      <w:r w:rsidR="00DE18DC">
        <w:t xml:space="preserve"> 2019</w:t>
      </w:r>
      <w:r>
        <w:t>, které poskytuje zázemí pro aplikace s grafickým rozhraním.</w:t>
      </w:r>
      <w:r w:rsidR="00B90409">
        <w:t xml:space="preserve"> Je především zaměřeno na programovací jazyk C#.</w:t>
      </w:r>
      <w:r>
        <w:t xml:space="preserve"> Vývojové prostředí umožňuje aplikace debuggovat. </w:t>
      </w:r>
    </w:p>
    <w:p w14:paraId="530EA00E" w14:textId="61F2D983" w:rsidR="0020619C" w:rsidRDefault="00EA4A28" w:rsidP="00EA4A28">
      <w:pPr>
        <w:pStyle w:val="NadpisB"/>
      </w:pPr>
      <w:bookmarkStart w:id="54" w:name="_Toc106531031"/>
      <w:r>
        <w:t>Microsoft docs</w:t>
      </w:r>
      <w:bookmarkEnd w:id="54"/>
    </w:p>
    <w:p w14:paraId="3C8F5E37" w14:textId="756E672C" w:rsidR="000B53F8" w:rsidRPr="000B53F8" w:rsidRDefault="000B53F8" w:rsidP="000C68AF">
      <w:pPr>
        <w:pStyle w:val="normlntext"/>
        <w:rPr>
          <w:vertAlign w:val="superscript"/>
        </w:rPr>
      </w:pPr>
      <w:r>
        <w:t xml:space="preserve">Vysokoúrovňový programovací jazyk C# je vyvíjen společností Microsoft, který poskytuje knihovnu technické dokumentace pro </w:t>
      </w:r>
      <w:r w:rsidR="000604E6">
        <w:t>vývojáře</w:t>
      </w:r>
      <w:r>
        <w:t xml:space="preserve">. Tyto knihovny obsahují bohatý popis tříd, objektů, </w:t>
      </w:r>
      <w:r w:rsidR="000604E6">
        <w:t>ovládacích prvků a ilustračních kódů. Při implementaci jsou čerpány informace právě z těchto knihoven.</w:t>
      </w:r>
    </w:p>
    <w:p w14:paraId="1FEF07B3" w14:textId="5FB58E69" w:rsidR="00EA4A28" w:rsidRDefault="00EA4A28" w:rsidP="00EA4A28">
      <w:pPr>
        <w:pStyle w:val="NadpisB"/>
      </w:pPr>
      <w:bookmarkStart w:id="55" w:name="_Toc106531032"/>
      <w:r>
        <w:t>Stack</w:t>
      </w:r>
      <w:r w:rsidR="00A15E55">
        <w:t xml:space="preserve"> </w:t>
      </w:r>
      <w:r>
        <w:t>Overflow</w:t>
      </w:r>
      <w:bookmarkEnd w:id="55"/>
    </w:p>
    <w:p w14:paraId="64E44391" w14:textId="73416208" w:rsidR="000604E6" w:rsidRPr="000604E6" w:rsidRDefault="00A15E55" w:rsidP="000C68AF">
      <w:pPr>
        <w:pStyle w:val="normlntext"/>
      </w:pPr>
      <w:r>
        <w:t>Během vývoje aplikace je využíván</w:t>
      </w:r>
      <w:r w:rsidR="006F1035">
        <w:t xml:space="preserve">a webová stránka </w:t>
      </w:r>
      <w:r>
        <w:t>Stack Overflow</w:t>
      </w:r>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p>
    <w:p w14:paraId="7587D407" w14:textId="321666DF" w:rsidR="000A01DC" w:rsidRDefault="000A01DC" w:rsidP="00EA4A28">
      <w:pPr>
        <w:pStyle w:val="NadpisB"/>
      </w:pPr>
      <w:bookmarkStart w:id="56" w:name="_Toc106531033"/>
      <w:r>
        <w:t>Deployment diagram</w:t>
      </w:r>
      <w:bookmarkEnd w:id="56"/>
    </w:p>
    <w:p w14:paraId="20753C86" w14:textId="49396EAC" w:rsidR="004B4ED5" w:rsidRPr="004B4ED5" w:rsidRDefault="004B4ED5" w:rsidP="004B4ED5">
      <w:r>
        <w:t>Diagram nasazení popisuje celkové použití softwaru a hardwaru</w:t>
      </w:r>
      <w:r w:rsidR="00CF0F9A">
        <w:t xml:space="preserve"> pro vytvořenou aplikaci.</w:t>
      </w:r>
    </w:p>
    <w:p w14:paraId="77EC8DA5" w14:textId="77777777" w:rsidR="00436A87" w:rsidRDefault="00EC4603" w:rsidP="00436A87">
      <w:pPr>
        <w:keepNext/>
      </w:pPr>
      <w:r>
        <w:lastRenderedPageBreak/>
        <w:pict w14:anchorId="575DA9B8">
          <v:shape id="_x0000_i1027" type="#_x0000_t75" style="width:439.5pt;height:262.5pt">
            <v:imagedata r:id="rId18" o:title=""/>
          </v:shape>
        </w:pict>
      </w:r>
    </w:p>
    <w:p w14:paraId="494AD721" w14:textId="4F6BA2A6" w:rsidR="0093783F" w:rsidRPr="00436A87" w:rsidRDefault="00436A87" w:rsidP="00436A87">
      <w:pPr>
        <w:pStyle w:val="Titulek"/>
        <w:jc w:val="center"/>
        <w:rPr>
          <w:b w:val="0"/>
          <w:bCs w:val="0"/>
          <w:i/>
          <w:iCs/>
          <w:sz w:val="24"/>
          <w:szCs w:val="24"/>
        </w:rPr>
      </w:pPr>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3</w:t>
      </w:r>
      <w:r w:rsidRPr="00436A87">
        <w:rPr>
          <w:b w:val="0"/>
          <w:bCs w:val="0"/>
          <w:i/>
          <w:iCs/>
          <w:sz w:val="24"/>
          <w:szCs w:val="24"/>
        </w:rPr>
        <w:fldChar w:fldCharType="end"/>
      </w:r>
      <w:r w:rsidRPr="00436A87">
        <w:rPr>
          <w:b w:val="0"/>
          <w:bCs w:val="0"/>
          <w:i/>
          <w:iCs/>
          <w:sz w:val="24"/>
          <w:szCs w:val="24"/>
        </w:rPr>
        <w:t>: Deployment diagram</w:t>
      </w:r>
    </w:p>
    <w:p w14:paraId="1F704C6B" w14:textId="31FBAEA4" w:rsidR="001C5C61" w:rsidRDefault="001C5C61" w:rsidP="001C5C61">
      <w:pPr>
        <w:pStyle w:val="NadpisC"/>
      </w:pPr>
      <w:bookmarkStart w:id="57" w:name="_Toc106531034"/>
      <w:r>
        <w:t>Požadavky</w:t>
      </w:r>
      <w:bookmarkEnd w:id="57"/>
    </w:p>
    <w:p w14:paraId="1F6795C8" w14:textId="4D9B7423"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58" w:name="_Toc106531035"/>
      <w:r>
        <w:t>Způsob nasazení vytvořeného řešení</w:t>
      </w:r>
      <w:bookmarkEnd w:id="58"/>
    </w:p>
    <w:p w14:paraId="364DC81E" w14:textId="66A9B0DE" w:rsidR="001F5205" w:rsidRDefault="00F55E4F" w:rsidP="001F5205">
      <w:pPr>
        <w:pStyle w:val="normlntext"/>
      </w:pPr>
      <w:r>
        <w:t>Aplikace je dostupná na GitHubu na adrese #URL_ODKAZ formou releasu. Se zákazníkem je dohodnuto, že si zde svoji aplikaci může stáhnout. Aplikace se spouští v adresáři spustitelným souborem #NAZEV_SOUBORU.exe. Zákazník je seznámen s</w:t>
      </w:r>
      <w:r w:rsidR="00B1378A">
        <w:t> </w:t>
      </w:r>
      <w:r>
        <w:t>aplikací</w:t>
      </w:r>
      <w:r w:rsidR="00B1378A">
        <w:t>. Během procesu nasazování může zákazník chyby aplikace hlásit</w:t>
      </w:r>
      <w:r>
        <w:t xml:space="preserve">. Nové verze aplikace s opravami budou nahrávány </w:t>
      </w:r>
      <w:r w:rsidR="00B1378A">
        <w:t>na stejném úložišti jako release.</w:t>
      </w:r>
    </w:p>
    <w:p w14:paraId="696286CD" w14:textId="1A27EB64" w:rsidR="001F5205" w:rsidRDefault="001F5205" w:rsidP="001F5205">
      <w:pPr>
        <w:pStyle w:val="NadpisA"/>
      </w:pPr>
      <w:r>
        <w:br w:type="page"/>
      </w:r>
      <w:bookmarkStart w:id="59" w:name="_Toc106531036"/>
      <w:r w:rsidRPr="00666ACD">
        <w:lastRenderedPageBreak/>
        <w:t>Popis vytvořeného řešení</w:t>
      </w:r>
      <w:bookmarkEnd w:id="59"/>
    </w:p>
    <w:p w14:paraId="087E2D87" w14:textId="207FC690" w:rsidR="007F3D8A" w:rsidRPr="007F3D8A" w:rsidRDefault="007F3D8A" w:rsidP="008F2906">
      <w:pPr>
        <w:pStyle w:val="normlntext"/>
      </w:pPr>
      <w:r>
        <w:t xml:space="preserve">Cílem této kapitoly je ukázat řešení, které bylo vytvořené na základě sesbíraných požadavků od zákazníka. </w:t>
      </w:r>
    </w:p>
    <w:p w14:paraId="03DA432A" w14:textId="4DCC42AA" w:rsidR="001F5205" w:rsidRDefault="001F5205" w:rsidP="001F5205">
      <w:pPr>
        <w:pStyle w:val="NadpisB"/>
      </w:pPr>
      <w:bookmarkStart w:id="60" w:name="_Toc106531037"/>
      <w:r>
        <w:t>Vytváření projektů</w:t>
      </w:r>
      <w:bookmarkEnd w:id="60"/>
    </w:p>
    <w:p w14:paraId="5BB94BD8" w14:textId="77777777" w:rsidR="0003497C" w:rsidRDefault="0003497C" w:rsidP="008F2906">
      <w:pPr>
        <w:pStyle w:val="normlntext"/>
      </w:pPr>
      <w:r>
        <w:t xml:space="preserve">Před samotným zálohováním je potřeba vytvořit projekt, kde se nastavují parametry pro zálohování. </w:t>
      </w:r>
    </w:p>
    <w:p w14:paraId="302651F2" w14:textId="770FBF1A" w:rsidR="0003497C" w:rsidRDefault="0003497C" w:rsidP="008F2906">
      <w:pPr>
        <w:pStyle w:val="normlntext"/>
      </w:pPr>
      <w:r>
        <w:t>Povinné parametry:</w:t>
      </w:r>
    </w:p>
    <w:p w14:paraId="3223335F" w14:textId="3A88A1B3" w:rsidR="0003497C" w:rsidRDefault="004C22D7" w:rsidP="008F2906">
      <w:pPr>
        <w:pStyle w:val="normlntext"/>
        <w:numPr>
          <w:ilvl w:val="0"/>
          <w:numId w:val="34"/>
        </w:numPr>
      </w:pPr>
      <w:r>
        <w:t>z</w:t>
      </w:r>
      <w:r w:rsidR="0003497C">
        <w:t>drojový adresář</w:t>
      </w:r>
    </w:p>
    <w:p w14:paraId="131D7081" w14:textId="4C0FC02E" w:rsidR="0003497C" w:rsidRDefault="004C22D7" w:rsidP="008F2906">
      <w:pPr>
        <w:pStyle w:val="normlntext"/>
        <w:numPr>
          <w:ilvl w:val="0"/>
          <w:numId w:val="34"/>
        </w:numPr>
      </w:pPr>
      <w:r>
        <w:t>c</w:t>
      </w:r>
      <w:r w:rsidR="0003497C">
        <w:t>ílový adresář</w:t>
      </w:r>
    </w:p>
    <w:p w14:paraId="2EB3574F" w14:textId="76583325" w:rsidR="0003497C" w:rsidRDefault="004C22D7" w:rsidP="008F2906">
      <w:pPr>
        <w:pStyle w:val="normlntext"/>
        <w:numPr>
          <w:ilvl w:val="0"/>
          <w:numId w:val="34"/>
        </w:numPr>
      </w:pPr>
      <w:r>
        <w:t>p</w:t>
      </w:r>
      <w:r w:rsidR="0003497C">
        <w:t>očet starších záloh konkrétního souboru (defaultně 0)</w:t>
      </w:r>
    </w:p>
    <w:p w14:paraId="17AE89B9" w14:textId="12055CF2" w:rsidR="0003497C" w:rsidRDefault="0003497C" w:rsidP="008F2906">
      <w:pPr>
        <w:pStyle w:val="normlntext"/>
      </w:pPr>
      <w:r>
        <w:t>Dobrovolné parametry:</w:t>
      </w:r>
    </w:p>
    <w:p w14:paraId="72CB6B7B" w14:textId="7EAF8A27" w:rsidR="0003497C" w:rsidRDefault="0003497C" w:rsidP="008F2906">
      <w:pPr>
        <w:pStyle w:val="normlntext"/>
        <w:numPr>
          <w:ilvl w:val="0"/>
          <w:numId w:val="35"/>
        </w:numPr>
      </w:pPr>
      <w:r>
        <w:t>Filtry</w:t>
      </w:r>
    </w:p>
    <w:p w14:paraId="575DD88B" w14:textId="09C21071" w:rsidR="0003497C" w:rsidRDefault="004C22D7" w:rsidP="008F2906">
      <w:pPr>
        <w:pStyle w:val="normlntext"/>
        <w:numPr>
          <w:ilvl w:val="1"/>
          <w:numId w:val="35"/>
        </w:numPr>
      </w:pPr>
      <w:r>
        <w:t>a</w:t>
      </w:r>
      <w:r w:rsidR="0003497C">
        <w:t>gregační (And a Or)</w:t>
      </w:r>
    </w:p>
    <w:p w14:paraId="64AEBB54" w14:textId="3BF9C160" w:rsidR="0003497C" w:rsidRDefault="004C22D7" w:rsidP="008F2906">
      <w:pPr>
        <w:pStyle w:val="normlntext"/>
        <w:numPr>
          <w:ilvl w:val="1"/>
          <w:numId w:val="35"/>
        </w:numPr>
      </w:pPr>
      <w:r>
        <w:t>r</w:t>
      </w:r>
      <w:r w:rsidR="0003497C">
        <w:t>egulární výraz</w:t>
      </w:r>
    </w:p>
    <w:p w14:paraId="04DA4483" w14:textId="7A118190" w:rsidR="0003497C" w:rsidRDefault="004C22D7" w:rsidP="008F2906">
      <w:pPr>
        <w:pStyle w:val="normlntext"/>
        <w:numPr>
          <w:ilvl w:val="1"/>
          <w:numId w:val="35"/>
        </w:numPr>
      </w:pPr>
      <w:r>
        <w:t>a</w:t>
      </w:r>
      <w:r w:rsidR="0003497C">
        <w:t>tribut souboru</w:t>
      </w:r>
    </w:p>
    <w:p w14:paraId="2391F91B" w14:textId="73C9DCFA" w:rsidR="0003497C" w:rsidRDefault="004C22D7" w:rsidP="008F2906">
      <w:pPr>
        <w:pStyle w:val="normlntext"/>
        <w:numPr>
          <w:ilvl w:val="1"/>
          <w:numId w:val="35"/>
        </w:numPr>
      </w:pPr>
      <w:r>
        <w:t>d</w:t>
      </w:r>
      <w:r w:rsidR="0003497C">
        <w:t>atum a čas</w:t>
      </w:r>
      <w:r w:rsidR="002F77F2">
        <w:t xml:space="preserve"> vzniku, poslední úpravy nebo posledního přístupu</w:t>
      </w:r>
    </w:p>
    <w:p w14:paraId="302BC892" w14:textId="29F1FCFF" w:rsidR="0003497C" w:rsidRDefault="004C22D7" w:rsidP="008F2906">
      <w:pPr>
        <w:pStyle w:val="normlntext"/>
        <w:numPr>
          <w:ilvl w:val="1"/>
          <w:numId w:val="35"/>
        </w:numPr>
      </w:pPr>
      <w:r>
        <w:t>v</w:t>
      </w:r>
      <w:r w:rsidR="0003497C">
        <w:t>elikost souboru</w:t>
      </w:r>
    </w:p>
    <w:p w14:paraId="642DAECD" w14:textId="29143D25" w:rsidR="008F2906" w:rsidRDefault="004C22D7" w:rsidP="008F2906">
      <w:pPr>
        <w:pStyle w:val="normlntext"/>
        <w:numPr>
          <w:ilvl w:val="0"/>
          <w:numId w:val="35"/>
        </w:numPr>
      </w:pPr>
      <w:r>
        <w:t>n</w:t>
      </w:r>
      <w:r w:rsidR="008F2906">
        <w:t>egace filtru</w:t>
      </w:r>
    </w:p>
    <w:p w14:paraId="62902FEA" w14:textId="5C3085B0" w:rsidR="008F2906" w:rsidRDefault="004C22D7" w:rsidP="008F2906">
      <w:pPr>
        <w:pStyle w:val="normlntext"/>
        <w:numPr>
          <w:ilvl w:val="0"/>
          <w:numId w:val="35"/>
        </w:numPr>
      </w:pPr>
      <w:r>
        <w:t>k</w:t>
      </w:r>
      <w:r w:rsidR="008F2906">
        <w:t>omentář k filtru</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61" w:name="_Toc106531038"/>
      <w:r>
        <w:t>Ukázka</w:t>
      </w:r>
      <w:r w:rsidR="002F77F2">
        <w:t xml:space="preserve"> vytvoření projektu</w:t>
      </w:r>
      <w:bookmarkEnd w:id="61"/>
    </w:p>
    <w:p w14:paraId="66D93FA8" w14:textId="546AD3A1" w:rsidR="008F2906" w:rsidRDefault="007D4275" w:rsidP="007D4275">
      <w:pPr>
        <w:pStyle w:val="normlntext"/>
      </w:pPr>
      <w:r>
        <w:t xml:space="preserve">Ukázka demonstruje </w:t>
      </w:r>
      <w:r w:rsidR="00665CB0">
        <w:t xml:space="preserve">možnost vyplnění nového projektu. Ukázkový příklad má za cíl zálohovat celý adresář projektu z programovacího prostředí Visual Studia, kromě složky bin/Debug. </w:t>
      </w:r>
    </w:p>
    <w:p w14:paraId="37A532AC" w14:textId="77777777" w:rsidR="00845AF7" w:rsidRDefault="00EC4603" w:rsidP="00845AF7">
      <w:pPr>
        <w:pStyle w:val="normlntext"/>
        <w:keepNext/>
      </w:pPr>
      <w:r>
        <w:rPr>
          <w:noProof/>
        </w:rPr>
        <w:lastRenderedPageBreak/>
        <w:pict w14:anchorId="1295B6B5">
          <v:shape id="_x0000_i1028" type="#_x0000_t75" style="width:438.75pt;height:264.75pt;visibility:visible;mso-wrap-style:square">
            <v:imagedata r:id="rId19" o:title=""/>
          </v:shape>
        </w:pict>
      </w:r>
    </w:p>
    <w:p w14:paraId="264CBB66" w14:textId="04A37A48" w:rsidR="00845AF7" w:rsidRPr="00845AF7" w:rsidRDefault="00845AF7" w:rsidP="00845AF7">
      <w:pPr>
        <w:pStyle w:val="Titulek"/>
        <w:jc w:val="center"/>
        <w:rPr>
          <w:b w:val="0"/>
          <w:bCs w:val="0"/>
          <w:i/>
          <w:iCs/>
          <w:sz w:val="24"/>
          <w:szCs w:val="24"/>
        </w:rPr>
      </w:pPr>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4</w:t>
      </w:r>
      <w:r w:rsidRPr="00845AF7">
        <w:rPr>
          <w:b w:val="0"/>
          <w:bCs w:val="0"/>
          <w:i/>
          <w:iCs/>
          <w:sz w:val="24"/>
          <w:szCs w:val="24"/>
        </w:rPr>
        <w:fldChar w:fldCharType="end"/>
      </w:r>
      <w:r w:rsidRPr="00845AF7">
        <w:rPr>
          <w:b w:val="0"/>
          <w:bCs w:val="0"/>
          <w:i/>
          <w:iCs/>
          <w:sz w:val="24"/>
          <w:szCs w:val="24"/>
        </w:rPr>
        <w:t>: vytváření projektu</w:t>
      </w:r>
    </w:p>
    <w:p w14:paraId="793996A9" w14:textId="77777777" w:rsidR="00845AF7" w:rsidRDefault="00EC4603" w:rsidP="00845AF7">
      <w:pPr>
        <w:pStyle w:val="normlntext"/>
        <w:keepNext/>
      </w:pPr>
      <w:r>
        <w:rPr>
          <w:noProof/>
        </w:rPr>
        <w:pict w14:anchorId="4291E99E">
          <v:shape id="_x0000_i1029" type="#_x0000_t75" style="width:439.5pt;height:264.75pt;visibility:visible;mso-wrap-style:square">
            <v:imagedata r:id="rId20" o:title=""/>
          </v:shape>
        </w:pict>
      </w:r>
    </w:p>
    <w:p w14:paraId="521A8288" w14:textId="7495F6E3" w:rsidR="007D4275" w:rsidRPr="00845AF7" w:rsidRDefault="00845AF7" w:rsidP="00845AF7">
      <w:pPr>
        <w:pStyle w:val="Titulek"/>
        <w:jc w:val="center"/>
        <w:rPr>
          <w:b w:val="0"/>
          <w:bCs w:val="0"/>
          <w:i/>
          <w:iCs/>
          <w:sz w:val="24"/>
          <w:szCs w:val="24"/>
        </w:rPr>
      </w:pPr>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5</w:t>
      </w:r>
      <w:r w:rsidRPr="00845AF7">
        <w:rPr>
          <w:b w:val="0"/>
          <w:bCs w:val="0"/>
          <w:i/>
          <w:iCs/>
          <w:sz w:val="24"/>
          <w:szCs w:val="24"/>
        </w:rPr>
        <w:fldChar w:fldCharType="end"/>
      </w:r>
      <w:r w:rsidRPr="00845AF7">
        <w:rPr>
          <w:b w:val="0"/>
          <w:bCs w:val="0"/>
          <w:i/>
          <w:iCs/>
          <w:sz w:val="24"/>
          <w:szCs w:val="24"/>
        </w:rPr>
        <w:t>: dialog dotazující na jméno a umístění projektu</w:t>
      </w:r>
    </w:p>
    <w:p w14:paraId="65EA2083" w14:textId="77777777" w:rsidR="007D4275" w:rsidRPr="00444B70" w:rsidRDefault="007D4275" w:rsidP="00444B70"/>
    <w:p w14:paraId="67CFD388" w14:textId="103CF621" w:rsidR="001F5205" w:rsidRDefault="004B5DE2" w:rsidP="001F5205">
      <w:pPr>
        <w:pStyle w:val="NadpisB"/>
      </w:pPr>
      <w:bookmarkStart w:id="62" w:name="_Toc106531039"/>
      <w:r>
        <w:t>Správa</w:t>
      </w:r>
      <w:r w:rsidR="001F5205">
        <w:t xml:space="preserve"> projektů</w:t>
      </w:r>
      <w:bookmarkEnd w:id="62"/>
    </w:p>
    <w:p w14:paraId="254BAD27" w14:textId="3667FAF9"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v „My Projects“ pod zadaným jménem.</w:t>
      </w:r>
      <w:r w:rsidR="00153E82">
        <w:t xml:space="preserve"> Projekt může být také zobrazen v seznamu po </w:t>
      </w:r>
      <w:r w:rsidR="00153E82">
        <w:lastRenderedPageBreak/>
        <w:t xml:space="preserve">stisknutí tlačítka „Load Project“. Uživatel musí pouze označit umístění v počítači. Uživatel může projekt odstranit z počítače prostřednictvím tlačítka „Delete project“ a 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63" w:name="_Toc106531040"/>
      <w:r>
        <w:t>Ukázka</w:t>
      </w:r>
      <w:r w:rsidR="002F77F2">
        <w:t xml:space="preserve"> zobrazení projektu</w:t>
      </w:r>
      <w:bookmarkEnd w:id="63"/>
    </w:p>
    <w:p w14:paraId="4DC535A4" w14:textId="253E576C" w:rsidR="00397BAB" w:rsidRPr="00397BAB" w:rsidRDefault="00397BAB" w:rsidP="00397BAB">
      <w:pPr>
        <w:pStyle w:val="normlntext"/>
      </w:pPr>
      <w:r>
        <w:t>Napravo od menu se nachází seznam s projekty, kde lze vidět i nový vytvořený projekt. Po zvolení tohoto projektu se zobrazí stejný formulář jako pro vytváření nového projektu. Zde jde upravovat parametry projektu anebo spustit simulaci zálohování.</w:t>
      </w:r>
    </w:p>
    <w:p w14:paraId="5A1391A8" w14:textId="77777777" w:rsidR="00845AF7" w:rsidRDefault="00EC4603" w:rsidP="00845AF7">
      <w:pPr>
        <w:pStyle w:val="normlntext"/>
        <w:keepNext/>
      </w:pPr>
      <w:r>
        <w:rPr>
          <w:noProof/>
        </w:rPr>
        <w:pict w14:anchorId="7EFBC122">
          <v:shape id="_x0000_i1030" type="#_x0000_t75" style="width:439.5pt;height:264.75pt;visibility:visible;mso-wrap-style:square">
            <v:imagedata r:id="rId21" o:title=""/>
          </v:shape>
        </w:pict>
      </w:r>
    </w:p>
    <w:p w14:paraId="2265C658" w14:textId="59206ED0" w:rsidR="00397BAB" w:rsidRPr="005B7DCF" w:rsidRDefault="00845AF7" w:rsidP="005B7DCF">
      <w:pPr>
        <w:pStyle w:val="Titulek"/>
        <w:jc w:val="center"/>
        <w:rPr>
          <w:b w:val="0"/>
          <w:bCs w:val="0"/>
          <w:i/>
          <w:iCs/>
          <w:sz w:val="24"/>
          <w:szCs w:val="24"/>
        </w:rPr>
      </w:pPr>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6</w:t>
      </w:r>
      <w:r w:rsidRPr="005B7DCF">
        <w:rPr>
          <w:b w:val="0"/>
          <w:bCs w:val="0"/>
          <w:i/>
          <w:iCs/>
          <w:sz w:val="24"/>
          <w:szCs w:val="24"/>
        </w:rPr>
        <w:fldChar w:fldCharType="end"/>
      </w:r>
      <w:r w:rsidRPr="005B7DCF">
        <w:rPr>
          <w:b w:val="0"/>
          <w:bCs w:val="0"/>
          <w:i/>
          <w:iCs/>
          <w:sz w:val="24"/>
          <w:szCs w:val="24"/>
        </w:rPr>
        <w:t>: zobrazení projektu</w:t>
      </w:r>
    </w:p>
    <w:p w14:paraId="755ADD55" w14:textId="335AB123" w:rsidR="004B5DE2" w:rsidRDefault="004B5DE2" w:rsidP="004B5DE2">
      <w:pPr>
        <w:pStyle w:val="NadpisB"/>
      </w:pPr>
      <w:bookmarkStart w:id="64" w:name="_Toc106531041"/>
      <w:r>
        <w:t>Simulace zálohování</w:t>
      </w:r>
      <w:bookmarkEnd w:id="64"/>
    </w:p>
    <w:p w14:paraId="05D815E0" w14:textId="77777777" w:rsidR="00665CB0" w:rsidRDefault="004B5DE2" w:rsidP="00057330">
      <w:pPr>
        <w:pStyle w:val="normlntext"/>
      </w:pPr>
      <w:r>
        <w:t xml:space="preserve">Spustit simulaci zálohování je možné po zvolení projektu, které bylo popsáno v předešlém odstavci. </w:t>
      </w:r>
      <w:r w:rsidR="00936499">
        <w:t>V</w:t>
      </w:r>
      <w:r>
        <w:t xml:space="preserve"> simulaci </w:t>
      </w:r>
      <w:r w:rsidR="00936499">
        <w:t>je ukázáno</w:t>
      </w:r>
      <w:r>
        <w:t>, které soubory budou zálohovány.</w:t>
      </w:r>
    </w:p>
    <w:p w14:paraId="07C78B25" w14:textId="46BB2328" w:rsidR="00665CB0" w:rsidRDefault="00665CB0" w:rsidP="00665CB0">
      <w:pPr>
        <w:pStyle w:val="NadpisC"/>
      </w:pPr>
      <w:bookmarkStart w:id="65" w:name="_Toc106531042"/>
      <w:r>
        <w:lastRenderedPageBreak/>
        <w:t>Ukázka</w:t>
      </w:r>
      <w:r w:rsidR="002F77F2">
        <w:t xml:space="preserve"> simulace</w:t>
      </w:r>
      <w:bookmarkEnd w:id="65"/>
    </w:p>
    <w:p w14:paraId="7FC4A2B3" w14:textId="054C8C0F" w:rsidR="00665CB0" w:rsidRPr="00665CB0" w:rsidRDefault="00665CB0" w:rsidP="00665CB0">
      <w:pPr>
        <w:pStyle w:val="normlntext"/>
      </w:pPr>
      <w:r>
        <w:t>Ukázka pro simulaci</w:t>
      </w:r>
      <w:r w:rsidR="00381892">
        <w:t xml:space="preserve"> podle výše vytvořeného projektu</w:t>
      </w:r>
      <w:r>
        <w:t xml:space="preserve"> ukazuje, že soubory ve složce /bin/Debug se </w:t>
      </w:r>
      <w:r w:rsidR="00381892">
        <w:t xml:space="preserve">nebudou </w:t>
      </w:r>
      <w:r>
        <w:t>zálohovat</w:t>
      </w:r>
      <w:r w:rsidR="00381892">
        <w:t xml:space="preserve">. Ostatní soubory jsou určeny k zálohování. </w:t>
      </w:r>
      <w:r w:rsidR="00397BAB">
        <w:t>Níže pod výpisem souborů lze vidět pro označený soubor, které filtry byly aplikovány.</w:t>
      </w:r>
    </w:p>
    <w:p w14:paraId="563FEC93" w14:textId="77777777" w:rsidR="00845AF7" w:rsidRDefault="00EC4603" w:rsidP="00845AF7">
      <w:pPr>
        <w:pStyle w:val="normlntext"/>
        <w:keepNext/>
      </w:pPr>
      <w:r>
        <w:rPr>
          <w:noProof/>
        </w:rPr>
        <w:pict w14:anchorId="1EDA4204">
          <v:shape id="_x0000_i1031" type="#_x0000_t75" style="width:438.75pt;height:264.75pt;visibility:visible;mso-wrap-style:square">
            <v:imagedata r:id="rId22" o:title=""/>
          </v:shape>
        </w:pict>
      </w:r>
    </w:p>
    <w:p w14:paraId="2361EB72" w14:textId="6090D97F" w:rsidR="008F2906" w:rsidRPr="005B7DCF" w:rsidRDefault="00845AF7" w:rsidP="005B7DCF">
      <w:pPr>
        <w:pStyle w:val="Titulek"/>
        <w:jc w:val="center"/>
        <w:rPr>
          <w:b w:val="0"/>
          <w:bCs w:val="0"/>
          <w:i/>
          <w:iCs/>
          <w:sz w:val="24"/>
          <w:szCs w:val="24"/>
        </w:rPr>
      </w:pPr>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7</w:t>
      </w:r>
      <w:r w:rsidRPr="005B7DCF">
        <w:rPr>
          <w:b w:val="0"/>
          <w:bCs w:val="0"/>
          <w:i/>
          <w:iCs/>
          <w:sz w:val="24"/>
          <w:szCs w:val="24"/>
        </w:rPr>
        <w:fldChar w:fldCharType="end"/>
      </w:r>
      <w:r w:rsidRPr="005B7DCF">
        <w:rPr>
          <w:b w:val="0"/>
          <w:bCs w:val="0"/>
          <w:i/>
          <w:iCs/>
          <w:sz w:val="24"/>
          <w:szCs w:val="24"/>
        </w:rPr>
        <w:t>: ukázka simulace</w:t>
      </w:r>
    </w:p>
    <w:p w14:paraId="388E88CA" w14:textId="695BD289" w:rsidR="00936499" w:rsidRDefault="00936499" w:rsidP="00936499">
      <w:pPr>
        <w:pStyle w:val="NadpisB"/>
      </w:pPr>
      <w:bookmarkStart w:id="66" w:name="_Toc106531043"/>
      <w:r>
        <w:t>Zálohování</w:t>
      </w:r>
      <w:bookmarkEnd w:id="66"/>
    </w:p>
    <w:p w14:paraId="02A8C2FE" w14:textId="2C524F4F" w:rsidR="00936499" w:rsidRDefault="00936499" w:rsidP="00057330">
      <w:pPr>
        <w:pStyle w:val="normlntext"/>
      </w:pPr>
      <w:r>
        <w:t>Pokud uživatel souhlasí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67" w:name="_Toc106531044"/>
      <w:r>
        <w:t>Ukázka</w:t>
      </w:r>
      <w:r w:rsidR="002F77F2">
        <w:t xml:space="preserve"> zálohování</w:t>
      </w:r>
      <w:bookmarkEnd w:id="67"/>
    </w:p>
    <w:p w14:paraId="0C4F8C01" w14:textId="4F15C918" w:rsidR="00381892" w:rsidRDefault="00381892" w:rsidP="00381892">
      <w:pPr>
        <w:pStyle w:val="normlntext"/>
      </w:pPr>
      <w:r>
        <w:t>Po stisknutí tlačítka „Backup“ v simulaci zálohování se provede záloha a zobrazí se výsledek zálohování. Na obrázku lze vidět, že ostatní soubory byly úspěšně zálohovány. Červen</w:t>
      </w:r>
      <w:r w:rsidR="00151200">
        <w:t>ý</w:t>
      </w:r>
      <w:r>
        <w:t xml:space="preserve"> ukazatel pro složku Debug </w:t>
      </w:r>
      <w:r w:rsidR="00151200">
        <w:t>ukazuje</w:t>
      </w:r>
      <w:r>
        <w:t>, ž</w:t>
      </w:r>
      <w:r w:rsidR="00151200">
        <w:t>e nebyla zálohována.</w:t>
      </w:r>
    </w:p>
    <w:p w14:paraId="6D7AAA56" w14:textId="77777777" w:rsidR="00845AF7" w:rsidRDefault="00EC4603" w:rsidP="00845AF7">
      <w:pPr>
        <w:pStyle w:val="normlntext"/>
        <w:keepNext/>
      </w:pPr>
      <w:r>
        <w:rPr>
          <w:noProof/>
        </w:rPr>
        <w:lastRenderedPageBreak/>
        <w:pict w14:anchorId="50E57A82">
          <v:shape id="_x0000_i1032" type="#_x0000_t75" style="width:438.75pt;height:264pt;visibility:visible;mso-wrap-style:square">
            <v:imagedata r:id="rId23" o:title=""/>
          </v:shape>
        </w:pict>
      </w:r>
    </w:p>
    <w:p w14:paraId="4DE6F90E" w14:textId="375D18E6" w:rsidR="00381892" w:rsidRPr="005B7DCF" w:rsidRDefault="00845AF7" w:rsidP="005B7DCF">
      <w:pPr>
        <w:pStyle w:val="Titulek"/>
        <w:jc w:val="center"/>
        <w:rPr>
          <w:b w:val="0"/>
          <w:bCs w:val="0"/>
          <w:i/>
          <w:iCs/>
          <w:sz w:val="24"/>
          <w:szCs w:val="24"/>
        </w:rPr>
      </w:pPr>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8</w:t>
      </w:r>
      <w:r w:rsidRPr="005B7DCF">
        <w:rPr>
          <w:b w:val="0"/>
          <w:bCs w:val="0"/>
          <w:i/>
          <w:iCs/>
          <w:sz w:val="24"/>
          <w:szCs w:val="24"/>
        </w:rPr>
        <w:fldChar w:fldCharType="end"/>
      </w:r>
      <w:r w:rsidRPr="005B7DCF">
        <w:rPr>
          <w:b w:val="0"/>
          <w:bCs w:val="0"/>
          <w:i/>
          <w:iCs/>
          <w:sz w:val="24"/>
          <w:szCs w:val="24"/>
        </w:rPr>
        <w:t>: výsledek zálohování</w:t>
      </w:r>
    </w:p>
    <w:p w14:paraId="4F08D5ED" w14:textId="09C99EF0" w:rsidR="001F5205" w:rsidRDefault="001F5205" w:rsidP="001F5205">
      <w:pPr>
        <w:pStyle w:val="NadpisB"/>
      </w:pPr>
      <w:bookmarkStart w:id="68" w:name="_Toc106531045"/>
      <w:r>
        <w:t>Obnovování</w:t>
      </w:r>
      <w:bookmarkEnd w:id="68"/>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77777777" w:rsidR="004C22D7" w:rsidRDefault="004C22D7" w:rsidP="00057330">
      <w:pPr>
        <w:pStyle w:val="normlntext"/>
        <w:numPr>
          <w:ilvl w:val="0"/>
          <w:numId w:val="38"/>
        </w:numPr>
      </w:pPr>
      <w:r>
        <w:t xml:space="preserve">zdrojový adresář </w:t>
      </w:r>
    </w:p>
    <w:p w14:paraId="26AE0B43" w14:textId="77777777" w:rsidR="004C22D7" w:rsidRDefault="004C22D7" w:rsidP="00057330">
      <w:pPr>
        <w:pStyle w:val="normlntext"/>
        <w:numPr>
          <w:ilvl w:val="0"/>
          <w:numId w:val="38"/>
        </w:numPr>
      </w:pPr>
      <w:r>
        <w:t>cílový adresář</w:t>
      </w:r>
    </w:p>
    <w:p w14:paraId="2103CF20" w14:textId="73E9C1F4" w:rsidR="001F5205" w:rsidRDefault="004C22D7" w:rsidP="00057330">
      <w:pPr>
        <w:pStyle w:val="normlntext"/>
        <w:numPr>
          <w:ilvl w:val="0"/>
          <w:numId w:val="38"/>
        </w:numPr>
      </w:pPr>
      <w:r>
        <w:t>maximální datum zálohovaného souboru</w:t>
      </w:r>
    </w:p>
    <w:p w14:paraId="69C29E1B" w14:textId="00DD981D" w:rsidR="004C22D7" w:rsidRDefault="004C22D7" w:rsidP="00057330">
      <w:pPr>
        <w:pStyle w:val="normlntext"/>
        <w:numPr>
          <w:ilvl w:val="0"/>
          <w:numId w:val="38"/>
        </w:numPr>
      </w:pPr>
      <w:r>
        <w:t>konkrétní soubory</w:t>
      </w:r>
      <w:r w:rsidR="006E0F23">
        <w:t>, které mají být obnoveny</w:t>
      </w:r>
    </w:p>
    <w:p w14:paraId="502149A1" w14:textId="38FAAE43" w:rsidR="006E0F23" w:rsidRDefault="006E0F23" w:rsidP="00057330">
      <w:pPr>
        <w:pStyle w:val="normlntext"/>
      </w:pPr>
      <w:r>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p>
    <w:p w14:paraId="4587C839" w14:textId="3665F43E" w:rsidR="00397BAB" w:rsidRDefault="00397BAB" w:rsidP="00397BAB">
      <w:pPr>
        <w:pStyle w:val="NadpisC"/>
      </w:pPr>
      <w:bookmarkStart w:id="69" w:name="_Toc106531046"/>
      <w:r>
        <w:t>Ukázka</w:t>
      </w:r>
      <w:r w:rsidR="002F77F2">
        <w:t xml:space="preserve"> obnovování</w:t>
      </w:r>
      <w:bookmarkEnd w:id="69"/>
    </w:p>
    <w:p w14:paraId="789F0ECC" w14:textId="69F38BD6" w:rsidR="00F47181" w:rsidRPr="00F47181" w:rsidRDefault="00F47181" w:rsidP="00F47181">
      <w:pPr>
        <w:pStyle w:val="normlntext"/>
      </w:pPr>
      <w:r>
        <w:t>Demonstrace obnovování souborů, konkrétně výše zálohovaného projektu zpátky do adresáře, jehož obsah byl pro demonstraci předem smazán. Na druhém obrázku lze vidět, že soubory byly všechny úspěšně obnoveny.</w:t>
      </w:r>
    </w:p>
    <w:p w14:paraId="7D35E645" w14:textId="77777777" w:rsidR="005B7DCF" w:rsidRDefault="00EC4603" w:rsidP="005B7DCF">
      <w:pPr>
        <w:pStyle w:val="normlntext"/>
        <w:keepNext/>
      </w:pPr>
      <w:r>
        <w:rPr>
          <w:noProof/>
        </w:rPr>
        <w:lastRenderedPageBreak/>
        <w:pict w14:anchorId="170852BF">
          <v:shape id="_x0000_i1084" type="#_x0000_t75" style="width:438.75pt;height:264.75pt;visibility:visible;mso-wrap-style:square">
            <v:imagedata r:id="rId24" o:title=""/>
          </v:shape>
        </w:pict>
      </w:r>
    </w:p>
    <w:p w14:paraId="32F4B51A" w14:textId="6FF33CB1" w:rsidR="00C06DE5" w:rsidRPr="005B7DCF" w:rsidRDefault="005B7DCF" w:rsidP="005B7DCF">
      <w:pPr>
        <w:pStyle w:val="Titulek"/>
        <w:jc w:val="center"/>
        <w:rPr>
          <w:b w:val="0"/>
          <w:bCs w:val="0"/>
          <w:i/>
          <w:iCs/>
          <w:sz w:val="24"/>
          <w:szCs w:val="24"/>
        </w:rPr>
      </w:pPr>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9</w:t>
      </w:r>
      <w:r w:rsidRPr="005B7DCF">
        <w:rPr>
          <w:b w:val="0"/>
          <w:bCs w:val="0"/>
          <w:i/>
          <w:iCs/>
          <w:sz w:val="24"/>
          <w:szCs w:val="24"/>
        </w:rPr>
        <w:fldChar w:fldCharType="end"/>
      </w:r>
      <w:r w:rsidRPr="005B7DCF">
        <w:rPr>
          <w:b w:val="0"/>
          <w:bCs w:val="0"/>
          <w:i/>
          <w:iCs/>
          <w:sz w:val="24"/>
          <w:szCs w:val="24"/>
        </w:rPr>
        <w:t>: zadávání parametrů pro obnovování</w:t>
      </w:r>
    </w:p>
    <w:p w14:paraId="6B53A339" w14:textId="77777777" w:rsidR="005B7DCF" w:rsidRDefault="00EC4603" w:rsidP="005B7DCF">
      <w:pPr>
        <w:pStyle w:val="normlntext"/>
        <w:keepNext/>
      </w:pPr>
      <w:r>
        <w:rPr>
          <w:noProof/>
        </w:rPr>
        <w:pict w14:anchorId="65B29874">
          <v:shape id="_x0000_i1081" type="#_x0000_t75" style="width:439.5pt;height:264.75pt;visibility:visible;mso-wrap-style:square">
            <v:imagedata r:id="rId25" o:title=""/>
          </v:shape>
        </w:pict>
      </w:r>
    </w:p>
    <w:p w14:paraId="45100510" w14:textId="20025AB4" w:rsidR="00F47181" w:rsidRPr="005B7DCF" w:rsidRDefault="005B7DCF" w:rsidP="005B7DCF">
      <w:pPr>
        <w:pStyle w:val="Titulek"/>
        <w:jc w:val="center"/>
        <w:rPr>
          <w:b w:val="0"/>
          <w:bCs w:val="0"/>
          <w:i/>
          <w:iCs/>
          <w:sz w:val="24"/>
          <w:szCs w:val="24"/>
        </w:rPr>
      </w:pPr>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10</w:t>
      </w:r>
      <w:r w:rsidRPr="005B7DCF">
        <w:rPr>
          <w:b w:val="0"/>
          <w:bCs w:val="0"/>
          <w:i/>
          <w:iCs/>
          <w:sz w:val="24"/>
          <w:szCs w:val="24"/>
        </w:rPr>
        <w:fldChar w:fldCharType="end"/>
      </w:r>
      <w:r w:rsidRPr="005B7DCF">
        <w:rPr>
          <w:b w:val="0"/>
          <w:bCs w:val="0"/>
          <w:i/>
          <w:iCs/>
          <w:sz w:val="24"/>
          <w:szCs w:val="24"/>
        </w:rPr>
        <w:t>: výsledek obnovování</w:t>
      </w:r>
    </w:p>
    <w:p w14:paraId="509F2216" w14:textId="77777777" w:rsidR="001F5205" w:rsidRDefault="001F5205" w:rsidP="001F5205">
      <w:pPr>
        <w:pStyle w:val="NadpisB"/>
      </w:pPr>
      <w:bookmarkStart w:id="70" w:name="_Toc106531047"/>
      <w:r>
        <w:t>Shrnutí vytvořeného řešení</w:t>
      </w:r>
      <w:bookmarkEnd w:id="70"/>
    </w:p>
    <w:p w14:paraId="340D8AC8" w14:textId="39175AE6" w:rsidR="00057330" w:rsidRPr="00057330" w:rsidRDefault="00057330" w:rsidP="00057330">
      <w:pPr>
        <w:pStyle w:val="normlntext"/>
      </w:pPr>
      <w:r>
        <w:t xml:space="preserve">Splnění požadavků </w:t>
      </w:r>
      <w:r w:rsidR="001F176C">
        <w:t>zobrazuje</w:t>
      </w:r>
      <w:r>
        <w:t xml:space="preserve"> tabulka, která obsahuje požadavky z user-stories.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3"/>
        <w:gridCol w:w="4464"/>
      </w:tblGrid>
      <w:tr w:rsidR="00653C0D" w14:paraId="6FFB5023" w14:textId="77777777" w:rsidTr="000A68A6">
        <w:tc>
          <w:tcPr>
            <w:tcW w:w="4463" w:type="dxa"/>
            <w:shd w:val="clear" w:color="auto" w:fill="auto"/>
          </w:tcPr>
          <w:p w14:paraId="1E044CD0" w14:textId="014BB740" w:rsidR="00653C0D" w:rsidRDefault="00653C0D" w:rsidP="000A68A6">
            <w:pPr>
              <w:pStyle w:val="normlntext"/>
            </w:pPr>
            <w:r>
              <w:lastRenderedPageBreak/>
              <w:t>Požadavek</w:t>
            </w:r>
          </w:p>
        </w:tc>
        <w:tc>
          <w:tcPr>
            <w:tcW w:w="4464" w:type="dxa"/>
            <w:shd w:val="clear" w:color="auto" w:fill="auto"/>
          </w:tcPr>
          <w:p w14:paraId="26038468" w14:textId="35356A08" w:rsidR="00653C0D" w:rsidRDefault="002F6D92" w:rsidP="000A68A6">
            <w:pPr>
              <w:pStyle w:val="normlntext"/>
            </w:pPr>
            <w:r>
              <w:t>Je požadavek splněn?</w:t>
            </w:r>
          </w:p>
        </w:tc>
      </w:tr>
      <w:tr w:rsidR="00653C0D" w14:paraId="227BB0BB" w14:textId="77777777" w:rsidTr="000A68A6">
        <w:tc>
          <w:tcPr>
            <w:tcW w:w="4463" w:type="dxa"/>
            <w:shd w:val="clear" w:color="auto" w:fill="auto"/>
          </w:tcPr>
          <w:p w14:paraId="173E3E10" w14:textId="5353B60D" w:rsidR="00653C0D" w:rsidRDefault="00653C0D" w:rsidP="000A68A6">
            <w:pPr>
              <w:pStyle w:val="normlntext"/>
            </w:pPr>
            <w:r>
              <w:t>Vytváření projektů</w:t>
            </w:r>
          </w:p>
        </w:tc>
        <w:tc>
          <w:tcPr>
            <w:tcW w:w="4464" w:type="dxa"/>
            <w:shd w:val="clear" w:color="auto" w:fill="auto"/>
          </w:tcPr>
          <w:p w14:paraId="49DF9C4A" w14:textId="69CA38C8" w:rsidR="00653C0D" w:rsidRDefault="00653C0D" w:rsidP="000A68A6">
            <w:pPr>
              <w:pStyle w:val="normlntext"/>
            </w:pPr>
            <w:r>
              <w:t>Ano</w:t>
            </w:r>
          </w:p>
        </w:tc>
      </w:tr>
      <w:tr w:rsidR="00653C0D" w14:paraId="5E1A795A" w14:textId="77777777" w:rsidTr="000A68A6">
        <w:tc>
          <w:tcPr>
            <w:tcW w:w="4463" w:type="dxa"/>
            <w:shd w:val="clear" w:color="auto" w:fill="auto"/>
          </w:tcPr>
          <w:p w14:paraId="7E37B458" w14:textId="2D6BD5DE" w:rsidR="00653C0D" w:rsidRDefault="00653C0D" w:rsidP="000A68A6">
            <w:pPr>
              <w:pStyle w:val="normlntext"/>
            </w:pPr>
            <w: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rsidTr="000A68A6">
        <w:tc>
          <w:tcPr>
            <w:tcW w:w="4463" w:type="dxa"/>
            <w:shd w:val="clear" w:color="auto" w:fill="auto"/>
          </w:tcPr>
          <w:p w14:paraId="38AE5041" w14:textId="41B5CD75" w:rsidR="00653C0D" w:rsidRDefault="00653C0D" w:rsidP="000A68A6">
            <w:pPr>
              <w:pStyle w:val="normlntext"/>
            </w:pPr>
            <w:r>
              <w:t>Filtrování na základě atributu souboru</w:t>
            </w:r>
          </w:p>
        </w:tc>
        <w:tc>
          <w:tcPr>
            <w:tcW w:w="4464" w:type="dxa"/>
            <w:shd w:val="clear" w:color="auto" w:fill="auto"/>
          </w:tcPr>
          <w:p w14:paraId="1249B04C" w14:textId="52D02101" w:rsidR="00653C0D" w:rsidRDefault="00653C0D" w:rsidP="000A68A6">
            <w:pPr>
              <w:pStyle w:val="normlntext"/>
            </w:pPr>
            <w:r>
              <w:t>Ano</w:t>
            </w:r>
          </w:p>
        </w:tc>
      </w:tr>
      <w:tr w:rsidR="00653C0D" w14:paraId="4778F5F1" w14:textId="77777777" w:rsidTr="000A68A6">
        <w:tc>
          <w:tcPr>
            <w:tcW w:w="4463" w:type="dxa"/>
            <w:shd w:val="clear" w:color="auto" w:fill="auto"/>
          </w:tcPr>
          <w:p w14:paraId="1A4A7A0E" w14:textId="774A89DD" w:rsidR="00653C0D" w:rsidRDefault="00057330" w:rsidP="000A68A6">
            <w:pPr>
              <w:pStyle w:val="normlntext"/>
            </w:pPr>
            <w: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rsidTr="000A68A6">
        <w:tc>
          <w:tcPr>
            <w:tcW w:w="4463" w:type="dxa"/>
            <w:shd w:val="clear" w:color="auto" w:fill="auto"/>
          </w:tcPr>
          <w:p w14:paraId="0680025C" w14:textId="48D2EF10" w:rsidR="00653C0D" w:rsidRDefault="00057330" w:rsidP="000A68A6">
            <w:pPr>
              <w:pStyle w:val="normlntext"/>
            </w:pPr>
            <w:r>
              <w:t>Filtrování na základě data a času</w:t>
            </w:r>
          </w:p>
        </w:tc>
        <w:tc>
          <w:tcPr>
            <w:tcW w:w="4464" w:type="dxa"/>
            <w:shd w:val="clear" w:color="auto" w:fill="auto"/>
          </w:tcPr>
          <w:p w14:paraId="77E734CC" w14:textId="4380CFA2" w:rsidR="00653C0D" w:rsidRDefault="00057330" w:rsidP="000A68A6">
            <w:pPr>
              <w:pStyle w:val="normlntext"/>
            </w:pPr>
            <w:r>
              <w:t>Ano</w:t>
            </w:r>
          </w:p>
        </w:tc>
      </w:tr>
      <w:tr w:rsidR="00653C0D" w14:paraId="0DE6CFCB" w14:textId="77777777" w:rsidTr="000A68A6">
        <w:tc>
          <w:tcPr>
            <w:tcW w:w="4463" w:type="dxa"/>
            <w:shd w:val="clear" w:color="auto" w:fill="auto"/>
          </w:tcPr>
          <w:p w14:paraId="11CCE0AD" w14:textId="30F42726" w:rsidR="00653C0D" w:rsidRDefault="00057330" w:rsidP="000A68A6">
            <w:pPr>
              <w:pStyle w:val="normlntext"/>
            </w:pPr>
            <w:r>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rsidTr="000A68A6">
        <w:tc>
          <w:tcPr>
            <w:tcW w:w="4463" w:type="dxa"/>
            <w:shd w:val="clear" w:color="auto" w:fill="auto"/>
          </w:tcPr>
          <w:p w14:paraId="6ABE68FF" w14:textId="1EF11DF3" w:rsidR="00653C0D" w:rsidRDefault="00057330" w:rsidP="000A68A6">
            <w:pPr>
              <w:pStyle w:val="normlntext"/>
            </w:pPr>
            <w:r>
              <w:t>Simulace zálohování</w:t>
            </w:r>
          </w:p>
        </w:tc>
        <w:tc>
          <w:tcPr>
            <w:tcW w:w="4464" w:type="dxa"/>
            <w:shd w:val="clear" w:color="auto" w:fill="auto"/>
          </w:tcPr>
          <w:p w14:paraId="25CEFF11" w14:textId="4DEB2E00" w:rsidR="00653C0D" w:rsidRDefault="00057330" w:rsidP="000A68A6">
            <w:pPr>
              <w:pStyle w:val="normlntext"/>
            </w:pPr>
            <w:r>
              <w:t>Ano</w:t>
            </w:r>
          </w:p>
        </w:tc>
      </w:tr>
    </w:tbl>
    <w:p w14:paraId="7AB680CE" w14:textId="2BB8BCAE" w:rsidR="001F5205" w:rsidRDefault="00057330" w:rsidP="00057330">
      <w:pPr>
        <w:pStyle w:val="NadpisC"/>
      </w:pPr>
      <w:bookmarkStart w:id="71" w:name="_Toc106531048"/>
      <w:r>
        <w:t>Zhodnocení</w:t>
      </w:r>
      <w:bookmarkEnd w:id="71"/>
    </w:p>
    <w:p w14:paraId="73F56933" w14:textId="77777777" w:rsidR="00911B11" w:rsidRDefault="00057330" w:rsidP="00911B11">
      <w:r>
        <w:t xml:space="preserve">Aplikace na míru pro zákazníka splňuje všechny požadavky, které byly sesbírány z user-stories. </w:t>
      </w:r>
      <w:r w:rsidR="0008345E">
        <w:t>Zákazníkovi vyhovuje uživatelské rozhraní a souhlasí s předáním aplikace.</w:t>
      </w:r>
    </w:p>
    <w:p w14:paraId="30508B21" w14:textId="48AB7006" w:rsidR="00F16E6F" w:rsidRDefault="0092160D" w:rsidP="00911B11">
      <w:r w:rsidRPr="00666ACD">
        <w:br w:type="page"/>
      </w:r>
      <w:bookmarkStart w:id="72" w:name="_Toc209253218"/>
      <w:bookmarkStart w:id="73" w:name="_Toc209253405"/>
      <w:bookmarkStart w:id="74" w:name="_Toc209321259"/>
      <w:bookmarkStart w:id="75" w:name="_Toc106531049"/>
      <w:r w:rsidRPr="00666ACD">
        <w:lastRenderedPageBreak/>
        <w:t>ZÁVĚR</w:t>
      </w:r>
      <w:bookmarkEnd w:id="72"/>
      <w:bookmarkEnd w:id="73"/>
      <w:bookmarkEnd w:id="74"/>
      <w:bookmarkEnd w:id="75"/>
    </w:p>
    <w:p w14:paraId="32C8897B" w14:textId="110AB1C1" w:rsidR="00364A46" w:rsidRDefault="0008345E" w:rsidP="00EC7A75">
      <w:pPr>
        <w:pStyle w:val="normlntext"/>
      </w:pPr>
      <w:r>
        <w:t>Cílem bakalářské práce bylo vytvořit vlastní zálohovací nástroj podle specifických požadavků zákazníka. Zákazníkovi nevyhovovaly žádné dostupné aplikace, které jsou zdarma.</w:t>
      </w:r>
      <w:r w:rsidR="00A67993">
        <w:t xml:space="preserve"> </w:t>
      </w:r>
      <w:r w:rsidR="008D2E17">
        <w:t>Před samostatným vývojem aplikace byly určeny uživatelské požadavky na 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0DC509F1"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 nakonec popis vytvořeného řešení.</w:t>
      </w:r>
    </w:p>
    <w:p w14:paraId="7AC469A8" w14:textId="0F27E039" w:rsidR="00EC7A75" w:rsidRDefault="00364A46" w:rsidP="00EC7A75">
      <w:pPr>
        <w:pStyle w:val="normlntext"/>
      </w:pPr>
      <w:r>
        <w:t>Aplikace je dostupná nejen pro zákazníka na platformě GitHu</w:t>
      </w:r>
      <w:r w:rsidR="00791E38">
        <w:t>b</w:t>
      </w:r>
      <w:r>
        <w:t xml:space="preserve">. </w:t>
      </w:r>
      <w:r w:rsidR="00F16E6F">
        <w:t>Pro pokročilejší využití z</w:t>
      </w:r>
      <w:r>
        <w:t>álohovací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C411EE">
      <w:pPr>
        <w:pStyle w:val="NadpisB"/>
        <w:numPr>
          <w:ilvl w:val="0"/>
          <w:numId w:val="0"/>
        </w:numPr>
        <w:ind w:left="964"/>
      </w:pPr>
      <w:r w:rsidRPr="00666ACD">
        <w:br w:type="page"/>
      </w:r>
      <w:bookmarkStart w:id="76" w:name="_Toc209253219"/>
      <w:bookmarkStart w:id="77" w:name="_Toc209253406"/>
      <w:bookmarkStart w:id="78" w:name="_Toc209321260"/>
      <w:bookmarkStart w:id="79" w:name="_Toc106531050"/>
      <w:r w:rsidR="00FE2846" w:rsidRPr="00C411EE">
        <w:lastRenderedPageBreak/>
        <w:t>RESUMÉ</w:t>
      </w:r>
      <w:bookmarkEnd w:id="79"/>
    </w:p>
    <w:p w14:paraId="404DD54B" w14:textId="7D036BD2" w:rsidR="003F785E" w:rsidRDefault="00C411EE" w:rsidP="00C411EE">
      <w:pPr>
        <w:pStyle w:val="normlntext"/>
      </w:pPr>
      <w:r>
        <w:t>Tato bakalářská práce se zabývá</w:t>
      </w:r>
      <w:r w:rsidR="003F785E">
        <w:t xml:space="preserve"> vývojem zálohovacího nástroje dle specifických požadavků klienta. Práce je rozdělena do celkem </w:t>
      </w:r>
      <w:r w:rsidR="00791E38">
        <w:t>pěti</w:t>
      </w:r>
      <w:r w:rsidR="003F785E">
        <w:t xml:space="preserve"> kapitol. První kapitola se věnuje analýze současných volně dostupných nástrojů pro zálohování, které jsou zdarma. </w:t>
      </w:r>
      <w:r w:rsidR="00791E38">
        <w:t>Dále se</w:t>
      </w:r>
      <w:r w:rsidR="003F785E">
        <w:t xml:space="preserve"> kapitola</w:t>
      </w:r>
      <w:r w:rsidR="00791E38">
        <w:t xml:space="preserve"> </w:t>
      </w:r>
      <w:r w:rsidR="003F785E">
        <w:t xml:space="preserve">věnována rešerši </w:t>
      </w:r>
      <w:r w:rsidR="00C524E8">
        <w:t xml:space="preserve">starších </w:t>
      </w:r>
      <w:r w:rsidR="003F785E">
        <w:t>bakalářských a diplomových prací,</w:t>
      </w:r>
      <w:r w:rsidR="00C524E8">
        <w:t xml:space="preserve"> které měly přispět k porozumění tématu.</w:t>
      </w:r>
    </w:p>
    <w:p w14:paraId="166B64B2" w14:textId="629281A5" w:rsidR="003F785E" w:rsidRDefault="00791E38" w:rsidP="00C411EE">
      <w:pPr>
        <w:pStyle w:val="normlntext"/>
      </w:pPr>
      <w:r>
        <w:t>Druhá</w:t>
      </w:r>
      <w:r w:rsidR="003F785E">
        <w:t xml:space="preserve"> kapitola se zabývá sběrem požadavků zákazníka. Například využitím uživatelských příběhů, případu užití a uživatelských scénářů.</w:t>
      </w:r>
      <w:r w:rsidR="00C524E8">
        <w:t xml:space="preserve"> </w:t>
      </w:r>
      <w:r>
        <w:t>Třetí</w:t>
      </w:r>
      <w:r w:rsidR="00C524E8">
        <w:t xml:space="preserve"> kapitola se zabývá metodikou řešení práce, tedy jak bude postupováno při zpracovávání zadané práce.</w:t>
      </w:r>
    </w:p>
    <w:p w14:paraId="2FEA5C74" w14:textId="3CB1EF13"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 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77777777" w:rsidR="00FE2846" w:rsidRPr="00666ACD" w:rsidRDefault="00AA435E" w:rsidP="00E52258">
      <w:pPr>
        <w:pStyle w:val="Nadpisy"/>
      </w:pPr>
      <w:r w:rsidRPr="00666ACD">
        <w:br w:type="page"/>
      </w:r>
      <w:bookmarkStart w:id="80" w:name="_Toc106531051"/>
      <w:r w:rsidR="00FE2846" w:rsidRPr="00666ACD">
        <w:lastRenderedPageBreak/>
        <w:t>SUMMARY</w:t>
      </w:r>
      <w:bookmarkEnd w:id="80"/>
    </w:p>
    <w:p w14:paraId="01742A33" w14:textId="77777777" w:rsidR="00E52258" w:rsidRPr="00666ACD" w:rsidRDefault="00FE2846" w:rsidP="00E52258">
      <w:pPr>
        <w:pStyle w:val="Nadpisy"/>
      </w:pPr>
      <w:r w:rsidRPr="00666ACD">
        <w:br w:type="page"/>
      </w:r>
      <w:bookmarkStart w:id="81" w:name="_Toc106531052"/>
      <w:r w:rsidR="0092160D" w:rsidRPr="00666ACD">
        <w:lastRenderedPageBreak/>
        <w:t>SEZNAM POUŽITÉ LITERATURY</w:t>
      </w:r>
      <w:bookmarkEnd w:id="76"/>
      <w:bookmarkEnd w:id="77"/>
      <w:bookmarkEnd w:id="78"/>
      <w:bookmarkEnd w:id="81"/>
    </w:p>
    <w:p w14:paraId="610D7D24" w14:textId="13EC8939" w:rsidR="008436BE" w:rsidRPr="00207E52" w:rsidRDefault="008436BE" w:rsidP="008436BE">
      <w:pPr>
        <w:numPr>
          <w:ilvl w:val="0"/>
          <w:numId w:val="25"/>
        </w:numPr>
      </w:pPr>
      <w:r w:rsidRPr="00207E52">
        <w:t xml:space="preserve">MACHÁŇ, Michal. Zálohování dat [online]. Praha, 2012 [cit. 2021-11-14]. Dostupné z: https://theses.cz/id/zr5uqp/. Diplomová práce. </w:t>
      </w:r>
    </w:p>
    <w:p w14:paraId="5D86C823" w14:textId="29BC0ED6" w:rsidR="008436BE" w:rsidRDefault="008436BE" w:rsidP="008436BE">
      <w:pPr>
        <w:numPr>
          <w:ilvl w:val="0"/>
          <w:numId w:val="25"/>
        </w:numPr>
      </w:pPr>
      <w:r w:rsidRPr="00207E52">
        <w:t>NĚMEC, Petr. Problematika dostupnosti a zálohy dat v domácí síti [online]. Hradec Králové, 2014</w:t>
      </w:r>
      <w:r>
        <w:t xml:space="preserve">. </w:t>
      </w:r>
      <w:r w:rsidRPr="00207E52">
        <w:t>Bakalářská práce. Univerzita Hradec Králové, Fakulta informatiky a managementu.</w:t>
      </w:r>
    </w:p>
    <w:p w14:paraId="16B8BC70" w14:textId="137A0B1C" w:rsidR="008436BE" w:rsidRPr="00207E52" w:rsidRDefault="008436BE" w:rsidP="008436BE">
      <w:pPr>
        <w:numPr>
          <w:ilvl w:val="0"/>
          <w:numId w:val="25"/>
        </w:numPr>
      </w:pPr>
      <w:r>
        <w:t>HAJNÝ, Karel. Možnosti zálohování. Ostrava, 2017. Bakalářská práce. Ostravská univerzita, Přírodovědecká fakulta, katedra informatiky a počítačů.</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p w14:paraId="7C8151CB" w14:textId="77777777" w:rsidR="0092160D" w:rsidRPr="00666ACD" w:rsidRDefault="0092160D" w:rsidP="0092160D">
      <w:pPr>
        <w:pStyle w:val="Nadpisy"/>
      </w:pPr>
      <w:r w:rsidRPr="00666ACD">
        <w:br w:type="page"/>
      </w:r>
      <w:bookmarkStart w:id="82" w:name="_Toc209253220"/>
      <w:bookmarkStart w:id="83" w:name="_Toc209253407"/>
      <w:bookmarkStart w:id="84" w:name="_Toc209321261"/>
      <w:bookmarkStart w:id="85" w:name="_Toc106531053"/>
      <w:r w:rsidRPr="00666ACD">
        <w:lastRenderedPageBreak/>
        <w:t>SEZNAM POUŽITÝCH SYMBOLŮ</w:t>
      </w:r>
      <w:bookmarkEnd w:id="82"/>
      <w:bookmarkEnd w:id="83"/>
      <w:bookmarkEnd w:id="84"/>
      <w:bookmarkEnd w:id="85"/>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8C0351A" w14:textId="77777777" w:rsidTr="00136837">
        <w:tc>
          <w:tcPr>
            <w:tcW w:w="0" w:type="auto"/>
            <w:noWrap/>
          </w:tcPr>
          <w:p w14:paraId="082BCD7D" w14:textId="77777777" w:rsidR="00D70095" w:rsidRPr="00666ACD" w:rsidRDefault="00D70095" w:rsidP="00136837">
            <w:pPr>
              <w:pStyle w:val="Bezodstavce"/>
              <w:rPr>
                <w:rFonts w:ascii="Times New Roman" w:hAnsi="Times New Roman"/>
              </w:rPr>
            </w:pPr>
            <w:r w:rsidRPr="00666ACD">
              <w:rPr>
                <w:rFonts w:ascii="Times New Roman" w:hAnsi="Times New Roman"/>
              </w:rPr>
              <w:t>ABC</w:t>
            </w:r>
          </w:p>
        </w:tc>
        <w:tc>
          <w:tcPr>
            <w:tcW w:w="170" w:type="dxa"/>
          </w:tcPr>
          <w:p w14:paraId="1376E7E4" w14:textId="77777777" w:rsidR="00D70095" w:rsidRPr="00666ACD" w:rsidRDefault="00D70095" w:rsidP="00136837">
            <w:pPr>
              <w:pStyle w:val="Bezodstavce"/>
              <w:rPr>
                <w:rFonts w:ascii="Times New Roman" w:hAnsi="Times New Roman"/>
              </w:rPr>
            </w:pPr>
          </w:p>
        </w:tc>
        <w:tc>
          <w:tcPr>
            <w:tcW w:w="8055" w:type="dxa"/>
          </w:tcPr>
          <w:p w14:paraId="53AAC123" w14:textId="77777777" w:rsidR="00D70095" w:rsidRPr="00666ACD" w:rsidRDefault="00D70095" w:rsidP="00136837">
            <w:pPr>
              <w:pStyle w:val="Bezodstavce"/>
              <w:rPr>
                <w:rFonts w:ascii="Times New Roman" w:hAnsi="Times New Roman"/>
              </w:rPr>
            </w:pPr>
            <w:r w:rsidRPr="00666ACD">
              <w:rPr>
                <w:rFonts w:ascii="Times New Roman" w:hAnsi="Times New Roman"/>
              </w:rPr>
              <w:t>Význam první zkratky.</w:t>
            </w:r>
          </w:p>
        </w:tc>
      </w:tr>
      <w:tr w:rsidR="00D70095" w:rsidRPr="00666ACD" w14:paraId="0BC71D6B" w14:textId="77777777" w:rsidTr="00136837">
        <w:tc>
          <w:tcPr>
            <w:tcW w:w="0" w:type="auto"/>
            <w:noWrap/>
          </w:tcPr>
          <w:p w14:paraId="60C21B08" w14:textId="77777777" w:rsidR="00D70095" w:rsidRPr="00666ACD" w:rsidRDefault="00D70095" w:rsidP="00136837">
            <w:pPr>
              <w:pStyle w:val="Bezodstavce"/>
              <w:rPr>
                <w:rFonts w:ascii="Times New Roman" w:hAnsi="Times New Roman"/>
              </w:rPr>
            </w:pPr>
            <w:r w:rsidRPr="00666ACD">
              <w:rPr>
                <w:rFonts w:ascii="Times New Roman" w:hAnsi="Times New Roman"/>
              </w:rPr>
              <w:t>B</w:t>
            </w:r>
          </w:p>
        </w:tc>
        <w:tc>
          <w:tcPr>
            <w:tcW w:w="170" w:type="dxa"/>
          </w:tcPr>
          <w:p w14:paraId="1193F406" w14:textId="77777777" w:rsidR="00D70095" w:rsidRPr="00666ACD" w:rsidRDefault="00D70095" w:rsidP="00136837">
            <w:pPr>
              <w:pStyle w:val="Bezodstavce"/>
              <w:rPr>
                <w:rFonts w:ascii="Times New Roman" w:hAnsi="Times New Roman"/>
              </w:rPr>
            </w:pPr>
          </w:p>
        </w:tc>
        <w:tc>
          <w:tcPr>
            <w:tcW w:w="8055" w:type="dxa"/>
          </w:tcPr>
          <w:p w14:paraId="74055627" w14:textId="77777777" w:rsidR="00D70095" w:rsidRPr="00666ACD" w:rsidRDefault="00D70095" w:rsidP="00136837">
            <w:pPr>
              <w:pStyle w:val="Bezodstavce"/>
              <w:rPr>
                <w:rFonts w:ascii="Times New Roman" w:hAnsi="Times New Roman"/>
              </w:rPr>
            </w:pPr>
            <w:r w:rsidRPr="00666ACD">
              <w:rPr>
                <w:rFonts w:ascii="Times New Roman" w:hAnsi="Times New Roman"/>
              </w:rPr>
              <w:t>Význam druhé zkratky.</w:t>
            </w:r>
          </w:p>
        </w:tc>
      </w:tr>
      <w:tr w:rsidR="00D70095" w:rsidRPr="00666ACD" w14:paraId="2D993025" w14:textId="77777777" w:rsidTr="00136837">
        <w:tc>
          <w:tcPr>
            <w:tcW w:w="0" w:type="auto"/>
            <w:noWrap/>
          </w:tcPr>
          <w:p w14:paraId="70C04019" w14:textId="77777777" w:rsidR="00D70095" w:rsidRPr="00666ACD" w:rsidRDefault="00D70095" w:rsidP="00136837">
            <w:pPr>
              <w:pStyle w:val="Bezodstavce"/>
              <w:rPr>
                <w:rFonts w:ascii="Times New Roman" w:hAnsi="Times New Roman"/>
              </w:rPr>
            </w:pPr>
            <w:r w:rsidRPr="00666ACD">
              <w:rPr>
                <w:rFonts w:ascii="Times New Roman" w:hAnsi="Times New Roman"/>
              </w:rPr>
              <w:t>C</w:t>
            </w:r>
          </w:p>
        </w:tc>
        <w:tc>
          <w:tcPr>
            <w:tcW w:w="170" w:type="dxa"/>
          </w:tcPr>
          <w:p w14:paraId="1A68020F" w14:textId="77777777" w:rsidR="00D70095" w:rsidRPr="00666ACD" w:rsidRDefault="00D70095" w:rsidP="00136837">
            <w:pPr>
              <w:pStyle w:val="Bezodstavce"/>
              <w:rPr>
                <w:rFonts w:ascii="Times New Roman" w:hAnsi="Times New Roman"/>
              </w:rPr>
            </w:pPr>
          </w:p>
        </w:tc>
        <w:tc>
          <w:tcPr>
            <w:tcW w:w="8055" w:type="dxa"/>
          </w:tcPr>
          <w:p w14:paraId="2323C069" w14:textId="77777777" w:rsidR="00D70095" w:rsidRPr="00666ACD" w:rsidRDefault="00D70095" w:rsidP="00136837">
            <w:pPr>
              <w:pStyle w:val="Bezodstavce"/>
              <w:rPr>
                <w:rFonts w:ascii="Times New Roman" w:hAnsi="Times New Roman"/>
              </w:rPr>
            </w:pPr>
            <w:r w:rsidRPr="00666ACD">
              <w:rPr>
                <w:rFonts w:ascii="Times New Roman" w:hAnsi="Times New Roman"/>
              </w:rPr>
              <w:t>Význam třetí zkratky.</w:t>
            </w:r>
          </w:p>
        </w:tc>
      </w:tr>
      <w:tr w:rsidR="00D70095" w:rsidRPr="00666ACD" w14:paraId="56530C17" w14:textId="77777777" w:rsidTr="00136837">
        <w:tc>
          <w:tcPr>
            <w:tcW w:w="0" w:type="auto"/>
            <w:noWrap/>
          </w:tcPr>
          <w:p w14:paraId="68D8D787" w14:textId="77777777" w:rsidR="00D70095" w:rsidRPr="00666ACD" w:rsidRDefault="00D70095" w:rsidP="00136837">
            <w:pPr>
              <w:pStyle w:val="Bezodstavce"/>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77777777" w:rsidR="0092160D" w:rsidRPr="00666ACD" w:rsidRDefault="0092160D" w:rsidP="0092160D">
      <w:pPr>
        <w:pStyle w:val="Nadpisy"/>
      </w:pPr>
      <w:r w:rsidRPr="00666ACD">
        <w:br w:type="page"/>
      </w:r>
      <w:bookmarkStart w:id="86" w:name="_Toc209253221"/>
      <w:bookmarkStart w:id="87" w:name="_Toc209253408"/>
      <w:bookmarkStart w:id="88" w:name="_Toc209321262"/>
      <w:bookmarkStart w:id="89" w:name="_Toc106531054"/>
      <w:r w:rsidRPr="00666ACD">
        <w:lastRenderedPageBreak/>
        <w:t>SEZNAM OBRÁZKŮ</w:t>
      </w:r>
      <w:bookmarkEnd w:id="86"/>
      <w:bookmarkEnd w:id="87"/>
      <w:bookmarkEnd w:id="88"/>
      <w:bookmarkEnd w:id="89"/>
    </w:p>
    <w:p w14:paraId="65A61FDA" w14:textId="77777777" w:rsidR="0092160D" w:rsidRPr="00666ACD" w:rsidRDefault="0092160D" w:rsidP="0092160D">
      <w:pPr>
        <w:pStyle w:val="Nadpisy"/>
      </w:pPr>
      <w:r w:rsidRPr="00666ACD">
        <w:br w:type="page"/>
      </w:r>
      <w:bookmarkStart w:id="90" w:name="_Toc209253222"/>
      <w:bookmarkStart w:id="91" w:name="_Toc209253409"/>
      <w:bookmarkStart w:id="92" w:name="_Toc209321263"/>
      <w:bookmarkStart w:id="93" w:name="_Toc106531055"/>
      <w:r w:rsidRPr="00666ACD">
        <w:lastRenderedPageBreak/>
        <w:t>SEZNAM TABULEK</w:t>
      </w:r>
      <w:bookmarkEnd w:id="90"/>
      <w:bookmarkEnd w:id="91"/>
      <w:bookmarkEnd w:id="92"/>
      <w:bookmarkEnd w:id="93"/>
    </w:p>
    <w:p w14:paraId="3120E0E9" w14:textId="77777777" w:rsidR="0092160D" w:rsidRPr="00666ACD" w:rsidRDefault="0092160D" w:rsidP="0092160D">
      <w:pPr>
        <w:pStyle w:val="Nadpisy"/>
      </w:pPr>
      <w:r w:rsidRPr="00666ACD">
        <w:br w:type="page"/>
      </w:r>
      <w:bookmarkStart w:id="94" w:name="_Toc209253223"/>
      <w:bookmarkStart w:id="95" w:name="_Toc209253410"/>
      <w:bookmarkStart w:id="96" w:name="_Toc209321264"/>
      <w:bookmarkStart w:id="97" w:name="_Toc106531056"/>
      <w:r w:rsidRPr="00666ACD">
        <w:lastRenderedPageBreak/>
        <w:t>SEZNAM PŘÍLOH</w:t>
      </w:r>
      <w:bookmarkEnd w:id="94"/>
      <w:bookmarkEnd w:id="95"/>
      <w:bookmarkEnd w:id="96"/>
      <w:bookmarkEnd w:id="97"/>
    </w:p>
    <w:p w14:paraId="55612801" w14:textId="77777777" w:rsidR="008D3188" w:rsidRPr="00666ACD" w:rsidRDefault="008D3188" w:rsidP="008D3188">
      <w:pPr>
        <w:pStyle w:val="Nadpisy-AbstraktObsah"/>
      </w:pPr>
    </w:p>
    <w:sectPr w:rsidR="008D3188" w:rsidRPr="00666ACD" w:rsidSect="00D23655">
      <w:headerReference w:type="default" r:id="rId26"/>
      <w:footerReference w:type="default" r:id="rId27"/>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A31AA" w14:textId="77777777" w:rsidR="00FD7691" w:rsidRDefault="00FD7691" w:rsidP="000E19A8">
      <w:r>
        <w:separator/>
      </w:r>
    </w:p>
  </w:endnote>
  <w:endnote w:type="continuationSeparator" w:id="0">
    <w:p w14:paraId="52282439" w14:textId="77777777" w:rsidR="00FD7691" w:rsidRDefault="00FD7691"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334D2" w14:textId="77777777" w:rsidR="00FD7691" w:rsidRDefault="00FD7691" w:rsidP="000E19A8">
      <w:r>
        <w:separator/>
      </w:r>
    </w:p>
  </w:footnote>
  <w:footnote w:type="continuationSeparator" w:id="0">
    <w:p w14:paraId="0D963F99" w14:textId="77777777" w:rsidR="00FD7691" w:rsidRDefault="00FD7691"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54D62B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0"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7410FDB"/>
    <w:multiLevelType w:val="hybridMultilevel"/>
    <w:tmpl w:val="6C6A81F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5"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29"/>
  </w:num>
  <w:num w:numId="2" w16cid:durableId="1658531493">
    <w:abstractNumId w:val="33"/>
  </w:num>
  <w:num w:numId="3" w16cid:durableId="1501770625">
    <w:abstractNumId w:val="30"/>
  </w:num>
  <w:num w:numId="4" w16cid:durableId="1757094938">
    <w:abstractNumId w:val="15"/>
  </w:num>
  <w:num w:numId="5" w16cid:durableId="2012294000">
    <w:abstractNumId w:val="34"/>
  </w:num>
  <w:num w:numId="6" w16cid:durableId="590814200">
    <w:abstractNumId w:val="17"/>
  </w:num>
  <w:num w:numId="7" w16cid:durableId="1744184179">
    <w:abstractNumId w:val="1"/>
  </w:num>
  <w:num w:numId="8" w16cid:durableId="32926643">
    <w:abstractNumId w:val="14"/>
  </w:num>
  <w:num w:numId="9" w16cid:durableId="1977449638">
    <w:abstractNumId w:val="16"/>
  </w:num>
  <w:num w:numId="10" w16cid:durableId="522405662">
    <w:abstractNumId w:val="12"/>
  </w:num>
  <w:num w:numId="11" w16cid:durableId="1483353279">
    <w:abstractNumId w:val="21"/>
  </w:num>
  <w:num w:numId="12" w16cid:durableId="2065062758">
    <w:abstractNumId w:val="19"/>
  </w:num>
  <w:num w:numId="13" w16cid:durableId="285284326">
    <w:abstractNumId w:val="3"/>
  </w:num>
  <w:num w:numId="14" w16cid:durableId="18518737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4"/>
  </w:num>
  <w:num w:numId="18" w16cid:durableId="1800108700">
    <w:abstractNumId w:val="2"/>
  </w:num>
  <w:num w:numId="19" w16cid:durableId="1660689242">
    <w:abstractNumId w:val="7"/>
  </w:num>
  <w:num w:numId="20" w16cid:durableId="834295437">
    <w:abstractNumId w:val="6"/>
  </w:num>
  <w:num w:numId="21" w16cid:durableId="1933782725">
    <w:abstractNumId w:val="26"/>
  </w:num>
  <w:num w:numId="22" w16cid:durableId="490103968">
    <w:abstractNumId w:val="9"/>
  </w:num>
  <w:num w:numId="23" w16cid:durableId="1163931941">
    <w:abstractNumId w:val="20"/>
  </w:num>
  <w:num w:numId="24" w16cid:durableId="301153283">
    <w:abstractNumId w:val="5"/>
  </w:num>
  <w:num w:numId="25" w16cid:durableId="1560676001">
    <w:abstractNumId w:val="4"/>
  </w:num>
  <w:num w:numId="26" w16cid:durableId="1137183088">
    <w:abstractNumId w:val="28"/>
  </w:num>
  <w:num w:numId="27" w16cid:durableId="1170486080">
    <w:abstractNumId w:val="36"/>
  </w:num>
  <w:num w:numId="28" w16cid:durableId="1215311665">
    <w:abstractNumId w:val="13"/>
  </w:num>
  <w:num w:numId="29" w16cid:durableId="1890846648">
    <w:abstractNumId w:val="23"/>
  </w:num>
  <w:num w:numId="30" w16cid:durableId="286281316">
    <w:abstractNumId w:val="10"/>
  </w:num>
  <w:num w:numId="31" w16cid:durableId="1181502919">
    <w:abstractNumId w:val="8"/>
  </w:num>
  <w:num w:numId="32" w16cid:durableId="1498619802">
    <w:abstractNumId w:val="0"/>
  </w:num>
  <w:num w:numId="33" w16cid:durableId="1759138606">
    <w:abstractNumId w:val="22"/>
  </w:num>
  <w:num w:numId="34" w16cid:durableId="1298491520">
    <w:abstractNumId w:val="25"/>
  </w:num>
  <w:num w:numId="35" w16cid:durableId="888422962">
    <w:abstractNumId w:val="11"/>
  </w:num>
  <w:num w:numId="36" w16cid:durableId="1285232335">
    <w:abstractNumId w:val="18"/>
  </w:num>
  <w:num w:numId="37" w16cid:durableId="1522433585">
    <w:abstractNumId w:val="31"/>
  </w:num>
  <w:num w:numId="38" w16cid:durableId="1300040300">
    <w:abstractNumId w:val="35"/>
  </w:num>
  <w:num w:numId="39" w16cid:durableId="533923692">
    <w:abstractNumId w:val="32"/>
  </w:num>
  <w:num w:numId="40" w16cid:durableId="1022899293">
    <w:abstractNumId w:val="37"/>
  </w:num>
  <w:num w:numId="41" w16cid:durableId="1578401646">
    <w:abstractNumId w:val="27"/>
  </w:num>
  <w:num w:numId="42" w16cid:durableId="1285233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7B21"/>
    <w:rsid w:val="00003817"/>
    <w:rsid w:val="00004B70"/>
    <w:rsid w:val="0000557D"/>
    <w:rsid w:val="00012D92"/>
    <w:rsid w:val="0002241C"/>
    <w:rsid w:val="00022716"/>
    <w:rsid w:val="00022DF1"/>
    <w:rsid w:val="0003497C"/>
    <w:rsid w:val="00057330"/>
    <w:rsid w:val="000604E6"/>
    <w:rsid w:val="00065C72"/>
    <w:rsid w:val="0007109B"/>
    <w:rsid w:val="000717B7"/>
    <w:rsid w:val="00072B61"/>
    <w:rsid w:val="00074743"/>
    <w:rsid w:val="0008345E"/>
    <w:rsid w:val="00090497"/>
    <w:rsid w:val="00094C2B"/>
    <w:rsid w:val="00094CAA"/>
    <w:rsid w:val="000A01DC"/>
    <w:rsid w:val="000A2A8A"/>
    <w:rsid w:val="000A45D1"/>
    <w:rsid w:val="000A6066"/>
    <w:rsid w:val="000A68A6"/>
    <w:rsid w:val="000B53F8"/>
    <w:rsid w:val="000B7F81"/>
    <w:rsid w:val="000C68AF"/>
    <w:rsid w:val="000D06D0"/>
    <w:rsid w:val="000E19A8"/>
    <w:rsid w:val="000F3442"/>
    <w:rsid w:val="000F5A13"/>
    <w:rsid w:val="00101E41"/>
    <w:rsid w:val="0013057D"/>
    <w:rsid w:val="00133897"/>
    <w:rsid w:val="00136837"/>
    <w:rsid w:val="00140D80"/>
    <w:rsid w:val="00151200"/>
    <w:rsid w:val="00153E82"/>
    <w:rsid w:val="00163294"/>
    <w:rsid w:val="00163887"/>
    <w:rsid w:val="00167201"/>
    <w:rsid w:val="00177BCF"/>
    <w:rsid w:val="001A0DD6"/>
    <w:rsid w:val="001A71CA"/>
    <w:rsid w:val="001B5961"/>
    <w:rsid w:val="001C5C61"/>
    <w:rsid w:val="001D0380"/>
    <w:rsid w:val="001D0707"/>
    <w:rsid w:val="001D4877"/>
    <w:rsid w:val="001E1E08"/>
    <w:rsid w:val="001E2AB7"/>
    <w:rsid w:val="001E61B0"/>
    <w:rsid w:val="001F176C"/>
    <w:rsid w:val="001F5205"/>
    <w:rsid w:val="001F6A3E"/>
    <w:rsid w:val="00203DBB"/>
    <w:rsid w:val="0020619C"/>
    <w:rsid w:val="002276C2"/>
    <w:rsid w:val="00237B3F"/>
    <w:rsid w:val="00243AD4"/>
    <w:rsid w:val="00244BA4"/>
    <w:rsid w:val="00251FA7"/>
    <w:rsid w:val="00252598"/>
    <w:rsid w:val="002536F3"/>
    <w:rsid w:val="00255C48"/>
    <w:rsid w:val="00260C49"/>
    <w:rsid w:val="002610CC"/>
    <w:rsid w:val="00263174"/>
    <w:rsid w:val="00272F7E"/>
    <w:rsid w:val="00275CF9"/>
    <w:rsid w:val="002A0657"/>
    <w:rsid w:val="002A7274"/>
    <w:rsid w:val="002E5921"/>
    <w:rsid w:val="002F30A6"/>
    <w:rsid w:val="002F3FE3"/>
    <w:rsid w:val="002F6D92"/>
    <w:rsid w:val="002F77F2"/>
    <w:rsid w:val="00302A68"/>
    <w:rsid w:val="003120A7"/>
    <w:rsid w:val="00315D64"/>
    <w:rsid w:val="0034188F"/>
    <w:rsid w:val="00342FA0"/>
    <w:rsid w:val="00354A1F"/>
    <w:rsid w:val="00364A46"/>
    <w:rsid w:val="00365563"/>
    <w:rsid w:val="00372773"/>
    <w:rsid w:val="00381892"/>
    <w:rsid w:val="0038203C"/>
    <w:rsid w:val="003904AF"/>
    <w:rsid w:val="00397BAB"/>
    <w:rsid w:val="003A6571"/>
    <w:rsid w:val="003B12C1"/>
    <w:rsid w:val="003F18B7"/>
    <w:rsid w:val="003F2BF4"/>
    <w:rsid w:val="003F4D31"/>
    <w:rsid w:val="003F785E"/>
    <w:rsid w:val="00404C58"/>
    <w:rsid w:val="0041346D"/>
    <w:rsid w:val="00436A87"/>
    <w:rsid w:val="00444B70"/>
    <w:rsid w:val="004523F5"/>
    <w:rsid w:val="00456745"/>
    <w:rsid w:val="00457DBE"/>
    <w:rsid w:val="00477C60"/>
    <w:rsid w:val="004802EB"/>
    <w:rsid w:val="004804D8"/>
    <w:rsid w:val="00485C07"/>
    <w:rsid w:val="00486015"/>
    <w:rsid w:val="00492032"/>
    <w:rsid w:val="0049468C"/>
    <w:rsid w:val="004A171B"/>
    <w:rsid w:val="004A49EB"/>
    <w:rsid w:val="004B4ED5"/>
    <w:rsid w:val="004B58B5"/>
    <w:rsid w:val="004B5DE2"/>
    <w:rsid w:val="004C22D7"/>
    <w:rsid w:val="004E2378"/>
    <w:rsid w:val="004F2D5B"/>
    <w:rsid w:val="004F42EF"/>
    <w:rsid w:val="004F434E"/>
    <w:rsid w:val="005017E6"/>
    <w:rsid w:val="00504A0B"/>
    <w:rsid w:val="005113B1"/>
    <w:rsid w:val="00512473"/>
    <w:rsid w:val="005178D0"/>
    <w:rsid w:val="0054356E"/>
    <w:rsid w:val="0054447D"/>
    <w:rsid w:val="005506BA"/>
    <w:rsid w:val="005534FF"/>
    <w:rsid w:val="005652CB"/>
    <w:rsid w:val="00574B48"/>
    <w:rsid w:val="00581C3A"/>
    <w:rsid w:val="00582CA5"/>
    <w:rsid w:val="005833C2"/>
    <w:rsid w:val="00583B4C"/>
    <w:rsid w:val="00586246"/>
    <w:rsid w:val="00586E3E"/>
    <w:rsid w:val="005871CC"/>
    <w:rsid w:val="005A0319"/>
    <w:rsid w:val="005A26C8"/>
    <w:rsid w:val="005B2F3F"/>
    <w:rsid w:val="005B7DCF"/>
    <w:rsid w:val="005D1F10"/>
    <w:rsid w:val="005E6364"/>
    <w:rsid w:val="005E727D"/>
    <w:rsid w:val="00624507"/>
    <w:rsid w:val="006279C4"/>
    <w:rsid w:val="00633553"/>
    <w:rsid w:val="00645E1B"/>
    <w:rsid w:val="0064700A"/>
    <w:rsid w:val="00647522"/>
    <w:rsid w:val="006521FD"/>
    <w:rsid w:val="00653C0D"/>
    <w:rsid w:val="00653ECB"/>
    <w:rsid w:val="00656CDA"/>
    <w:rsid w:val="00656FA3"/>
    <w:rsid w:val="0066530D"/>
    <w:rsid w:val="00665CB0"/>
    <w:rsid w:val="00666ACD"/>
    <w:rsid w:val="006833E1"/>
    <w:rsid w:val="006A1FE7"/>
    <w:rsid w:val="006B1D32"/>
    <w:rsid w:val="006B3426"/>
    <w:rsid w:val="006C33C2"/>
    <w:rsid w:val="006C5459"/>
    <w:rsid w:val="006D5238"/>
    <w:rsid w:val="006D57B2"/>
    <w:rsid w:val="006E04E5"/>
    <w:rsid w:val="006E0F23"/>
    <w:rsid w:val="006E6B39"/>
    <w:rsid w:val="006E6E7E"/>
    <w:rsid w:val="006F1035"/>
    <w:rsid w:val="006F15C7"/>
    <w:rsid w:val="00704E93"/>
    <w:rsid w:val="007131F9"/>
    <w:rsid w:val="00720821"/>
    <w:rsid w:val="007220B9"/>
    <w:rsid w:val="00731480"/>
    <w:rsid w:val="00732913"/>
    <w:rsid w:val="00732C40"/>
    <w:rsid w:val="00733F5D"/>
    <w:rsid w:val="00735B03"/>
    <w:rsid w:val="00736B41"/>
    <w:rsid w:val="00744624"/>
    <w:rsid w:val="007605B6"/>
    <w:rsid w:val="0077775C"/>
    <w:rsid w:val="00791E38"/>
    <w:rsid w:val="00793085"/>
    <w:rsid w:val="00793F3C"/>
    <w:rsid w:val="007B6363"/>
    <w:rsid w:val="007D4275"/>
    <w:rsid w:val="007E1686"/>
    <w:rsid w:val="007F3D8A"/>
    <w:rsid w:val="007F567C"/>
    <w:rsid w:val="007F612D"/>
    <w:rsid w:val="00807BD6"/>
    <w:rsid w:val="00817C5D"/>
    <w:rsid w:val="008211B1"/>
    <w:rsid w:val="008301E4"/>
    <w:rsid w:val="008371A2"/>
    <w:rsid w:val="008436BE"/>
    <w:rsid w:val="00845AF7"/>
    <w:rsid w:val="00852828"/>
    <w:rsid w:val="008627CD"/>
    <w:rsid w:val="008A2F0A"/>
    <w:rsid w:val="008C6671"/>
    <w:rsid w:val="008D2E17"/>
    <w:rsid w:val="008D3188"/>
    <w:rsid w:val="008E6B11"/>
    <w:rsid w:val="008E7804"/>
    <w:rsid w:val="008F2906"/>
    <w:rsid w:val="008F4F3B"/>
    <w:rsid w:val="008F743A"/>
    <w:rsid w:val="00907464"/>
    <w:rsid w:val="00910835"/>
    <w:rsid w:val="00911B11"/>
    <w:rsid w:val="00914530"/>
    <w:rsid w:val="009173E3"/>
    <w:rsid w:val="0092160D"/>
    <w:rsid w:val="00921D50"/>
    <w:rsid w:val="0092484E"/>
    <w:rsid w:val="0093545A"/>
    <w:rsid w:val="00936499"/>
    <w:rsid w:val="0093783F"/>
    <w:rsid w:val="00944D74"/>
    <w:rsid w:val="00951047"/>
    <w:rsid w:val="009573DA"/>
    <w:rsid w:val="00985FB5"/>
    <w:rsid w:val="009A1BCA"/>
    <w:rsid w:val="009A1F08"/>
    <w:rsid w:val="009A7219"/>
    <w:rsid w:val="009B0007"/>
    <w:rsid w:val="009C1B8E"/>
    <w:rsid w:val="009C36B5"/>
    <w:rsid w:val="009C3C9E"/>
    <w:rsid w:val="009C6333"/>
    <w:rsid w:val="009E0AB3"/>
    <w:rsid w:val="009E1912"/>
    <w:rsid w:val="009F14DF"/>
    <w:rsid w:val="00A11884"/>
    <w:rsid w:val="00A1262D"/>
    <w:rsid w:val="00A15E55"/>
    <w:rsid w:val="00A2746F"/>
    <w:rsid w:val="00A31DBF"/>
    <w:rsid w:val="00A34D5C"/>
    <w:rsid w:val="00A47756"/>
    <w:rsid w:val="00A60186"/>
    <w:rsid w:val="00A67993"/>
    <w:rsid w:val="00A74648"/>
    <w:rsid w:val="00A76414"/>
    <w:rsid w:val="00A95D54"/>
    <w:rsid w:val="00AA19EE"/>
    <w:rsid w:val="00AA435E"/>
    <w:rsid w:val="00AB1AFD"/>
    <w:rsid w:val="00AC00E1"/>
    <w:rsid w:val="00AC068A"/>
    <w:rsid w:val="00AC06D3"/>
    <w:rsid w:val="00AC1207"/>
    <w:rsid w:val="00AC4765"/>
    <w:rsid w:val="00AD1B6C"/>
    <w:rsid w:val="00AD408E"/>
    <w:rsid w:val="00AD6719"/>
    <w:rsid w:val="00AE73A9"/>
    <w:rsid w:val="00AF00F4"/>
    <w:rsid w:val="00AF3C78"/>
    <w:rsid w:val="00AF5052"/>
    <w:rsid w:val="00B1378A"/>
    <w:rsid w:val="00B15522"/>
    <w:rsid w:val="00B24C4C"/>
    <w:rsid w:val="00B266D4"/>
    <w:rsid w:val="00B33F28"/>
    <w:rsid w:val="00B341B4"/>
    <w:rsid w:val="00B362CD"/>
    <w:rsid w:val="00B50CDC"/>
    <w:rsid w:val="00B66280"/>
    <w:rsid w:val="00B70E26"/>
    <w:rsid w:val="00B746B7"/>
    <w:rsid w:val="00B84581"/>
    <w:rsid w:val="00B85532"/>
    <w:rsid w:val="00B85920"/>
    <w:rsid w:val="00B90409"/>
    <w:rsid w:val="00B90D93"/>
    <w:rsid w:val="00B933C7"/>
    <w:rsid w:val="00BA446F"/>
    <w:rsid w:val="00BC3353"/>
    <w:rsid w:val="00BC71A8"/>
    <w:rsid w:val="00BC793A"/>
    <w:rsid w:val="00BD3134"/>
    <w:rsid w:val="00BD34DF"/>
    <w:rsid w:val="00C00E28"/>
    <w:rsid w:val="00C06DE5"/>
    <w:rsid w:val="00C16997"/>
    <w:rsid w:val="00C20755"/>
    <w:rsid w:val="00C33F40"/>
    <w:rsid w:val="00C411EE"/>
    <w:rsid w:val="00C524E8"/>
    <w:rsid w:val="00C547A0"/>
    <w:rsid w:val="00C633D1"/>
    <w:rsid w:val="00C64687"/>
    <w:rsid w:val="00C705B4"/>
    <w:rsid w:val="00C72056"/>
    <w:rsid w:val="00C82924"/>
    <w:rsid w:val="00C95554"/>
    <w:rsid w:val="00CA2F90"/>
    <w:rsid w:val="00CA61B2"/>
    <w:rsid w:val="00CC13C4"/>
    <w:rsid w:val="00CC31B8"/>
    <w:rsid w:val="00CC3A5F"/>
    <w:rsid w:val="00CD5553"/>
    <w:rsid w:val="00CE048E"/>
    <w:rsid w:val="00CF0F9A"/>
    <w:rsid w:val="00CF25BB"/>
    <w:rsid w:val="00CF4543"/>
    <w:rsid w:val="00D1266B"/>
    <w:rsid w:val="00D21961"/>
    <w:rsid w:val="00D2226D"/>
    <w:rsid w:val="00D2345A"/>
    <w:rsid w:val="00D23655"/>
    <w:rsid w:val="00D6214B"/>
    <w:rsid w:val="00D70095"/>
    <w:rsid w:val="00D713C4"/>
    <w:rsid w:val="00D842CC"/>
    <w:rsid w:val="00D92631"/>
    <w:rsid w:val="00DA03B5"/>
    <w:rsid w:val="00DA4FA3"/>
    <w:rsid w:val="00DA612A"/>
    <w:rsid w:val="00DA7B2E"/>
    <w:rsid w:val="00DB5E2F"/>
    <w:rsid w:val="00DD4492"/>
    <w:rsid w:val="00DE18DC"/>
    <w:rsid w:val="00DE5C4D"/>
    <w:rsid w:val="00DF331A"/>
    <w:rsid w:val="00E0133C"/>
    <w:rsid w:val="00E048B3"/>
    <w:rsid w:val="00E04B51"/>
    <w:rsid w:val="00E1233F"/>
    <w:rsid w:val="00E16908"/>
    <w:rsid w:val="00E16B96"/>
    <w:rsid w:val="00E268E2"/>
    <w:rsid w:val="00E31461"/>
    <w:rsid w:val="00E33028"/>
    <w:rsid w:val="00E36A4D"/>
    <w:rsid w:val="00E36E99"/>
    <w:rsid w:val="00E37B21"/>
    <w:rsid w:val="00E46201"/>
    <w:rsid w:val="00E51D7D"/>
    <w:rsid w:val="00E52258"/>
    <w:rsid w:val="00E76DA5"/>
    <w:rsid w:val="00E81B78"/>
    <w:rsid w:val="00E864F7"/>
    <w:rsid w:val="00E875F0"/>
    <w:rsid w:val="00E95F33"/>
    <w:rsid w:val="00EA2241"/>
    <w:rsid w:val="00EA434A"/>
    <w:rsid w:val="00EA4A28"/>
    <w:rsid w:val="00EB65C6"/>
    <w:rsid w:val="00EC4603"/>
    <w:rsid w:val="00EC7A75"/>
    <w:rsid w:val="00ED5797"/>
    <w:rsid w:val="00EE52A5"/>
    <w:rsid w:val="00EE54C5"/>
    <w:rsid w:val="00EE7677"/>
    <w:rsid w:val="00EF2093"/>
    <w:rsid w:val="00EF5E0F"/>
    <w:rsid w:val="00EF760F"/>
    <w:rsid w:val="00F06E91"/>
    <w:rsid w:val="00F1563E"/>
    <w:rsid w:val="00F16E6F"/>
    <w:rsid w:val="00F26520"/>
    <w:rsid w:val="00F266E0"/>
    <w:rsid w:val="00F2779A"/>
    <w:rsid w:val="00F338C9"/>
    <w:rsid w:val="00F343CF"/>
    <w:rsid w:val="00F379D4"/>
    <w:rsid w:val="00F44F08"/>
    <w:rsid w:val="00F47181"/>
    <w:rsid w:val="00F55E4F"/>
    <w:rsid w:val="00F7465A"/>
    <w:rsid w:val="00F74C4D"/>
    <w:rsid w:val="00F877BE"/>
    <w:rsid w:val="00F879C8"/>
    <w:rsid w:val="00F87AA6"/>
    <w:rsid w:val="00FA6B13"/>
    <w:rsid w:val="00FB22B6"/>
    <w:rsid w:val="00FB2A3E"/>
    <w:rsid w:val="00FB75BF"/>
    <w:rsid w:val="00FD1D54"/>
    <w:rsid w:val="00FD7691"/>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ulek">
    <w:name w:val="caption"/>
    <w:basedOn w:val="Normln"/>
    <w:next w:val="Normln"/>
    <w:unhideWhenUsed/>
    <w:qFormat/>
    <w:rsid w:val="00BC33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puresync.de/download/"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hiteksoftware.com/jaba/data-backup-software.ht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trello.com/"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yncfolders.elementfx.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freefilesync.org/download.php"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2brightsparks.com/freeware/index.html" TargetMode="External"/><Relationship Id="rId14" Type="http://schemas.openxmlformats.org/officeDocument/2006/relationships/hyperlink" Target="https://www.lbms.cz/use-case-vs-user-story-1-dil/" TargetMode="External"/><Relationship Id="rId22" Type="http://schemas.openxmlformats.org/officeDocument/2006/relationships/image" Target="media/image7.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3215</TotalTime>
  <Pages>40</Pages>
  <Words>4574</Words>
  <Characters>26991</Characters>
  <Application>Microsoft Office Word</Application>
  <DocSecurity>0</DocSecurity>
  <Lines>224</Lines>
  <Paragraphs>63</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31502</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97</cp:revision>
  <dcterms:created xsi:type="dcterms:W3CDTF">2021-11-15T14:39:00Z</dcterms:created>
  <dcterms:modified xsi:type="dcterms:W3CDTF">2022-06-19T09:59:00Z</dcterms:modified>
</cp:coreProperties>
</file>